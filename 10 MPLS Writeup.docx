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71C8E" w14:textId="77777777" w:rsidR="00A638EC" w:rsidRPr="006629AE" w:rsidRDefault="004B458E" w:rsidP="00DA64A4">
      <w:pPr>
        <w:pStyle w:val="Logo"/>
        <w:ind w:right="332"/>
        <w:rPr>
          <w:b/>
          <w:color w:val="auto"/>
          <w:sz w:val="96"/>
        </w:rPr>
      </w:pPr>
      <w:bookmarkStart w:id="0" w:name="_Hlk532324630"/>
      <w:r w:rsidRPr="004B458E">
        <w:rPr>
          <w:b/>
          <w:noProof/>
          <w:color w:val="auto"/>
          <w:sz w:val="96"/>
          <w:lang w:eastAsia="en-US"/>
        </w:rPr>
        <w:t>Mult</w:t>
      </w:r>
      <w:r w:rsidR="000B2EC6">
        <w:rPr>
          <w:b/>
          <w:noProof/>
          <w:color w:val="auto"/>
          <w:sz w:val="96"/>
          <w:lang w:eastAsia="en-US"/>
        </w:rPr>
        <w:t>i-</w:t>
      </w:r>
      <w:r w:rsidR="00CC48BA">
        <w:rPr>
          <w:b/>
          <w:noProof/>
          <w:color w:val="auto"/>
          <w:sz w:val="96"/>
          <w:lang w:eastAsia="en-US"/>
        </w:rPr>
        <w:t>P</w:t>
      </w:r>
      <w:r w:rsidRPr="004B458E">
        <w:rPr>
          <w:b/>
          <w:noProof/>
          <w:color w:val="auto"/>
          <w:sz w:val="96"/>
          <w:lang w:eastAsia="en-US"/>
        </w:rPr>
        <w:t>rotocol Label Switching (MPLS)</w:t>
      </w:r>
    </w:p>
    <w:bookmarkEnd w:id="0" w:displacedByCustomXml="next"/>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0E0F670E" w14:textId="77777777" w:rsidR="00A638EC" w:rsidRPr="007905D1" w:rsidRDefault="00F00806" w:rsidP="00A638EC">
          <w:pPr>
            <w:pStyle w:val="Title"/>
            <w:rPr>
              <w:sz w:val="56"/>
            </w:rPr>
          </w:pPr>
          <w:r>
            <w:rPr>
              <w:sz w:val="56"/>
            </w:rPr>
            <w:t>Juntao Zhong</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13409"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14:paraId="63664710" w14:textId="77777777" w:rsidR="00DA64A4" w:rsidRPr="007905D1" w:rsidRDefault="00DA64A4" w:rsidP="004D5282">
      <w:pPr>
        <w:pStyle w:val="Contactinfo"/>
        <w:rPr>
          <w:sz w:val="24"/>
        </w:rPr>
      </w:pPr>
    </w:p>
    <w:p w14:paraId="65C10C26" w14:textId="77777777" w:rsidR="00DA64A4" w:rsidRPr="007905D1" w:rsidRDefault="00DA64A4" w:rsidP="005E4BEF">
      <w:pPr>
        <w:pStyle w:val="Contactinfo"/>
        <w:ind w:right="312"/>
        <w:rPr>
          <w:sz w:val="24"/>
        </w:rPr>
      </w:pPr>
    </w:p>
    <w:p w14:paraId="39FBF7C1" w14:textId="77777777" w:rsidR="00DA64A4" w:rsidRPr="007905D1" w:rsidRDefault="00DA64A4" w:rsidP="004D5282">
      <w:pPr>
        <w:pStyle w:val="Contactinfo"/>
        <w:rPr>
          <w:sz w:val="24"/>
        </w:rPr>
      </w:pPr>
    </w:p>
    <w:p w14:paraId="125C7AD0" w14:textId="4E6749DF" w:rsidR="00A638EC" w:rsidRPr="007905D1" w:rsidRDefault="00A638EC" w:rsidP="004D5282">
      <w:pPr>
        <w:pStyle w:val="Contactinfo"/>
        <w:rPr>
          <w:sz w:val="24"/>
        </w:rPr>
      </w:pPr>
      <w:r w:rsidRPr="007905D1">
        <w:rPr>
          <w:sz w:val="24"/>
        </w:rPr>
        <w:t xml:space="preserve"> </w:t>
      </w:r>
      <w:sdt>
        <w:sdtPr>
          <w:rPr>
            <w:rFonts w:hint="eastAsia"/>
            <w:sz w:val="24"/>
            <w:lang w:eastAsia="zh-CN"/>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DE3C9F">
            <w:rPr>
              <w:rFonts w:hint="eastAsia"/>
              <w:sz w:val="24"/>
              <w:lang w:eastAsia="zh-CN"/>
            </w:rPr>
            <w:t>may</w:t>
          </w:r>
          <w:r w:rsidR="00F00806">
            <w:rPr>
              <w:rFonts w:hint="eastAsia"/>
              <w:sz w:val="24"/>
              <w:lang w:eastAsia="zh-CN"/>
            </w:rPr>
            <w:t>. 201</w:t>
          </w:r>
          <w:r w:rsidR="005E4BEF">
            <w:rPr>
              <w:rFonts w:hint="eastAsia"/>
              <w:sz w:val="24"/>
              <w:lang w:eastAsia="zh-CN"/>
            </w:rPr>
            <w:t>9</w:t>
          </w:r>
        </w:sdtContent>
      </w:sdt>
      <w:r w:rsidR="00DA64A4" w:rsidRPr="007905D1">
        <w:rPr>
          <w:sz w:val="24"/>
        </w:rPr>
        <w:t xml:space="preserve"> </w:t>
      </w:r>
    </w:p>
    <w:p w14:paraId="00E02CEC" w14:textId="77777777" w:rsidR="00290347" w:rsidRPr="007905D1" w:rsidRDefault="008B7615"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3328056B" w14:textId="77777777" w:rsidR="00530E5A" w:rsidRDefault="00530E5A" w:rsidP="006C27C7">
      <w:pPr>
        <w:pStyle w:val="Heading2"/>
      </w:pPr>
      <w:r>
        <w:lastRenderedPageBreak/>
        <w:t>Purpose</w:t>
      </w:r>
    </w:p>
    <w:p w14:paraId="2164AFBE" w14:textId="77777777" w:rsidR="00530E5A" w:rsidRDefault="00530E5A" w:rsidP="00530E5A">
      <w:pPr>
        <w:rPr>
          <w:sz w:val="24"/>
          <w:szCs w:val="24"/>
        </w:rPr>
      </w:pPr>
      <w:r>
        <w:tab/>
      </w:r>
      <w:r w:rsidR="00CC48BA">
        <w:rPr>
          <w:sz w:val="24"/>
          <w:szCs w:val="24"/>
        </w:rPr>
        <w:t>In this lab, I set up a</w:t>
      </w:r>
      <w:r w:rsidR="005068CC">
        <w:rPr>
          <w:sz w:val="24"/>
          <w:szCs w:val="24"/>
        </w:rPr>
        <w:t xml:space="preserve"> </w:t>
      </w:r>
      <w:r w:rsidR="005068CC" w:rsidRPr="005068CC">
        <w:rPr>
          <w:b/>
          <w:sz w:val="24"/>
          <w:szCs w:val="24"/>
        </w:rPr>
        <w:t>Multi</w:t>
      </w:r>
      <w:r w:rsidR="000B2EC6">
        <w:rPr>
          <w:b/>
          <w:sz w:val="24"/>
          <w:szCs w:val="24"/>
        </w:rPr>
        <w:t>-P</w:t>
      </w:r>
      <w:r w:rsidR="005068CC" w:rsidRPr="005068CC">
        <w:rPr>
          <w:b/>
          <w:sz w:val="24"/>
          <w:szCs w:val="24"/>
        </w:rPr>
        <w:t>rotocol Label Switching (MPLS)</w:t>
      </w:r>
      <w:r w:rsidR="005068CC">
        <w:rPr>
          <w:b/>
          <w:sz w:val="24"/>
          <w:szCs w:val="24"/>
        </w:rPr>
        <w:t xml:space="preserve"> </w:t>
      </w:r>
      <w:r w:rsidR="005068CC">
        <w:rPr>
          <w:sz w:val="24"/>
          <w:szCs w:val="24"/>
        </w:rPr>
        <w:t>network wi</w:t>
      </w:r>
      <w:r w:rsidR="00B07BB2">
        <w:rPr>
          <w:sz w:val="24"/>
          <w:szCs w:val="24"/>
        </w:rPr>
        <w:t xml:space="preserve">th 3 </w:t>
      </w:r>
      <w:r w:rsidR="00B07BB2" w:rsidRPr="00B07BB2">
        <w:rPr>
          <w:sz w:val="24"/>
          <w:szCs w:val="24"/>
        </w:rPr>
        <w:t>Cisco Catalyst 3750 Metro</w:t>
      </w:r>
      <w:r w:rsidR="00B07BB2">
        <w:rPr>
          <w:sz w:val="24"/>
          <w:szCs w:val="24"/>
        </w:rPr>
        <w:t xml:space="preserve"> Switches as MPLS </w:t>
      </w:r>
      <w:r w:rsidR="003D6F83">
        <w:rPr>
          <w:sz w:val="24"/>
          <w:szCs w:val="24"/>
        </w:rPr>
        <w:t>core and</w:t>
      </w:r>
      <w:r w:rsidR="00B07BB2">
        <w:rPr>
          <w:sz w:val="24"/>
          <w:szCs w:val="24"/>
        </w:rPr>
        <w:t xml:space="preserve"> use 2 routers on each side to imitate two local networks. </w:t>
      </w:r>
    </w:p>
    <w:p w14:paraId="2EB6D125" w14:textId="77777777" w:rsidR="00CC48BA" w:rsidRDefault="00CC48BA" w:rsidP="00CC48BA">
      <w:pPr>
        <w:pStyle w:val="ListParagraph"/>
        <w:numPr>
          <w:ilvl w:val="0"/>
          <w:numId w:val="16"/>
        </w:numPr>
        <w:rPr>
          <w:sz w:val="24"/>
          <w:szCs w:val="24"/>
        </w:rPr>
      </w:pPr>
      <w:r>
        <w:rPr>
          <w:sz w:val="24"/>
          <w:szCs w:val="24"/>
        </w:rPr>
        <w:t xml:space="preserve">Communication between Local </w:t>
      </w:r>
      <w:r w:rsidR="00C330EF" w:rsidRPr="00CC48BA">
        <w:rPr>
          <w:sz w:val="24"/>
          <w:szCs w:val="24"/>
        </w:rPr>
        <w:t>Router</w:t>
      </w:r>
      <w:r>
        <w:rPr>
          <w:sz w:val="24"/>
          <w:szCs w:val="24"/>
        </w:rPr>
        <w:t>s</w:t>
      </w:r>
      <w:r w:rsidR="00C330EF" w:rsidRPr="00CC48BA">
        <w:rPr>
          <w:sz w:val="24"/>
          <w:szCs w:val="24"/>
        </w:rPr>
        <w:t xml:space="preserve"> and Switch Routers</w:t>
      </w:r>
      <w:r>
        <w:rPr>
          <w:sz w:val="24"/>
          <w:szCs w:val="24"/>
        </w:rPr>
        <w:t xml:space="preserve"> (provider edge, or </w:t>
      </w:r>
      <w:r w:rsidRPr="00CC48BA">
        <w:rPr>
          <w:b/>
          <w:sz w:val="24"/>
          <w:szCs w:val="24"/>
        </w:rPr>
        <w:t>PE</w:t>
      </w:r>
      <w:r>
        <w:rPr>
          <w:sz w:val="24"/>
          <w:szCs w:val="24"/>
        </w:rPr>
        <w:t>)</w:t>
      </w:r>
      <w:r w:rsidRPr="00CC48BA">
        <w:rPr>
          <w:sz w:val="24"/>
          <w:szCs w:val="24"/>
        </w:rPr>
        <w:t xml:space="preserve"> </w:t>
      </w:r>
      <w:r w:rsidR="00C330EF" w:rsidRPr="00CC48BA">
        <w:rPr>
          <w:sz w:val="24"/>
          <w:szCs w:val="24"/>
        </w:rPr>
        <w:t xml:space="preserve">should use </w:t>
      </w:r>
      <w:r w:rsidR="002E5169">
        <w:rPr>
          <w:b/>
          <w:sz w:val="24"/>
          <w:szCs w:val="24"/>
        </w:rPr>
        <w:t>EBGP</w:t>
      </w:r>
      <w:r w:rsidR="00C330EF" w:rsidRPr="00CC48BA">
        <w:rPr>
          <w:b/>
          <w:sz w:val="24"/>
          <w:szCs w:val="24"/>
        </w:rPr>
        <w:t xml:space="preserve"> (</w:t>
      </w:r>
      <w:r>
        <w:rPr>
          <w:b/>
          <w:sz w:val="24"/>
          <w:szCs w:val="24"/>
        </w:rPr>
        <w:t xml:space="preserve">External </w:t>
      </w:r>
      <w:r w:rsidR="00C330EF" w:rsidRPr="00CC48BA">
        <w:rPr>
          <w:b/>
          <w:sz w:val="24"/>
          <w:szCs w:val="24"/>
        </w:rPr>
        <w:t xml:space="preserve">Border Gateway Protocol) </w:t>
      </w:r>
      <w:r w:rsidR="00C330EF" w:rsidRPr="00CC48BA">
        <w:rPr>
          <w:sz w:val="24"/>
          <w:szCs w:val="24"/>
        </w:rPr>
        <w:t>as routing protocol</w:t>
      </w:r>
      <w:r>
        <w:rPr>
          <w:sz w:val="24"/>
          <w:szCs w:val="24"/>
        </w:rPr>
        <w:t>.</w:t>
      </w:r>
    </w:p>
    <w:p w14:paraId="368254B7" w14:textId="77777777" w:rsidR="00CC48BA" w:rsidRDefault="00CC48BA" w:rsidP="00CC48BA">
      <w:pPr>
        <w:pStyle w:val="ListParagraph"/>
        <w:numPr>
          <w:ilvl w:val="0"/>
          <w:numId w:val="16"/>
        </w:numPr>
        <w:rPr>
          <w:sz w:val="24"/>
          <w:szCs w:val="24"/>
        </w:rPr>
      </w:pPr>
      <w:r>
        <w:rPr>
          <w:sz w:val="24"/>
          <w:szCs w:val="24"/>
        </w:rPr>
        <w:t>T</w:t>
      </w:r>
      <w:r w:rsidRPr="00CC48BA">
        <w:rPr>
          <w:sz w:val="24"/>
          <w:szCs w:val="24"/>
        </w:rPr>
        <w:t xml:space="preserve">hree Switch Router cores uses </w:t>
      </w:r>
      <w:r w:rsidRPr="00CC48BA">
        <w:rPr>
          <w:b/>
          <w:sz w:val="24"/>
          <w:szCs w:val="24"/>
        </w:rPr>
        <w:t>OSPF</w:t>
      </w:r>
      <w:r w:rsidRPr="00CC48BA">
        <w:rPr>
          <w:sz w:val="24"/>
          <w:szCs w:val="24"/>
        </w:rPr>
        <w:t xml:space="preserve"> for internal communication.</w:t>
      </w:r>
    </w:p>
    <w:p w14:paraId="40F8D1A0" w14:textId="77777777" w:rsidR="00CC48BA" w:rsidRDefault="00CC48BA" w:rsidP="00CC48BA">
      <w:pPr>
        <w:pStyle w:val="ListParagraph"/>
        <w:numPr>
          <w:ilvl w:val="0"/>
          <w:numId w:val="16"/>
        </w:numPr>
        <w:rPr>
          <w:sz w:val="24"/>
          <w:szCs w:val="24"/>
        </w:rPr>
      </w:pPr>
      <w:r>
        <w:rPr>
          <w:sz w:val="24"/>
          <w:szCs w:val="24"/>
        </w:rPr>
        <w:t>T</w:t>
      </w:r>
      <w:r w:rsidRPr="00CC48BA">
        <w:rPr>
          <w:sz w:val="24"/>
          <w:szCs w:val="24"/>
        </w:rPr>
        <w:t>he core should appear as a coherent service provide</w:t>
      </w:r>
      <w:r>
        <w:rPr>
          <w:sz w:val="24"/>
          <w:szCs w:val="24"/>
        </w:rPr>
        <w:t xml:space="preserve">, which means </w:t>
      </w:r>
      <w:r w:rsidR="002E5169">
        <w:rPr>
          <w:b/>
          <w:sz w:val="24"/>
          <w:szCs w:val="24"/>
        </w:rPr>
        <w:t>iBGP</w:t>
      </w:r>
      <w:r>
        <w:rPr>
          <w:b/>
          <w:sz w:val="24"/>
          <w:szCs w:val="24"/>
        </w:rPr>
        <w:t xml:space="preserve"> (Internal Border Gateway Protocol) </w:t>
      </w:r>
      <w:r>
        <w:rPr>
          <w:sz w:val="24"/>
          <w:szCs w:val="24"/>
        </w:rPr>
        <w:t>should be configured on all PE Switch routers.</w:t>
      </w:r>
    </w:p>
    <w:p w14:paraId="248EC0E4" w14:textId="77777777" w:rsidR="00C330EF" w:rsidRPr="00CC48BA" w:rsidRDefault="00CC48BA" w:rsidP="00CC48BA">
      <w:pPr>
        <w:ind w:firstLine="360"/>
        <w:rPr>
          <w:sz w:val="24"/>
          <w:szCs w:val="24"/>
        </w:rPr>
      </w:pPr>
      <w:r>
        <w:rPr>
          <w:sz w:val="24"/>
          <w:szCs w:val="24"/>
        </w:rPr>
        <w:t>Finally,</w:t>
      </w:r>
      <w:r w:rsidR="00C330EF" w:rsidRPr="00CC48BA">
        <w:rPr>
          <w:sz w:val="24"/>
          <w:szCs w:val="24"/>
        </w:rPr>
        <w:t xml:space="preserve"> the LDP packets between core routers will be captured and analyzed with Wireshark. </w:t>
      </w:r>
      <w:r>
        <w:rPr>
          <w:sz w:val="24"/>
          <w:szCs w:val="24"/>
        </w:rPr>
        <w:t xml:space="preserve">Packets with configured MPLS labels should be found in the packet captures. </w:t>
      </w:r>
    </w:p>
    <w:p w14:paraId="138AB589" w14:textId="77777777" w:rsidR="00CC48BA" w:rsidRPr="00CC48BA" w:rsidRDefault="008B5D87" w:rsidP="000B2EC6">
      <w:pPr>
        <w:pStyle w:val="Heading2"/>
      </w:pPr>
      <w:r>
        <w:t>Backgroud:</w:t>
      </w:r>
    </w:p>
    <w:p w14:paraId="4B62FFEB" w14:textId="77777777" w:rsidR="000B2EC6" w:rsidRDefault="000B2EC6" w:rsidP="005068CC">
      <w:pPr>
        <w:ind w:firstLine="648"/>
        <w:rPr>
          <w:sz w:val="24"/>
          <w:szCs w:val="24"/>
        </w:rPr>
      </w:pPr>
      <w:r>
        <w:rPr>
          <w:sz w:val="24"/>
          <w:szCs w:val="24"/>
        </w:rPr>
        <w:t xml:space="preserve">Many Compares MPLS to an VPN network, which makes MPLS confusing </w:t>
      </w:r>
      <w:r w:rsidR="003B7D31">
        <w:rPr>
          <w:sz w:val="24"/>
          <w:szCs w:val="24"/>
        </w:rPr>
        <w:t xml:space="preserve">for the people trying to learn about them. The basic mechanism of MPLS is to add an MPLS label over the IP packet. Thus, the IP packets can be fast switched in a metropolitan switch network. </w:t>
      </w:r>
    </w:p>
    <w:p w14:paraId="3000A839" w14:textId="77777777" w:rsidR="003B7D31" w:rsidRDefault="003B7D31" w:rsidP="003B7D31">
      <w:pPr>
        <w:ind w:firstLine="648"/>
        <w:rPr>
          <w:sz w:val="24"/>
          <w:szCs w:val="24"/>
        </w:rPr>
      </w:pPr>
      <w:r>
        <w:rPr>
          <w:sz w:val="24"/>
          <w:szCs w:val="24"/>
        </w:rPr>
        <w:t xml:space="preserve">One of the advantages of MPLS is its efficiency in processing traffic. In traditional IP traffic, data is wrapped in IP headers—much like your cargo wrapped in a box. On the box, there are information like next-hop address, time-to-live label, etc. When a router receives such a box, it will read the information, unwrap it, and put the data into a new box, a new IP header—with the new next-hop address, new time-to-live label, etc. </w:t>
      </w:r>
    </w:p>
    <w:p w14:paraId="244261FC" w14:textId="77777777" w:rsidR="00360DF9" w:rsidRDefault="003B7D31" w:rsidP="00360DF9">
      <w:pPr>
        <w:ind w:firstLine="648"/>
        <w:rPr>
          <w:sz w:val="24"/>
          <w:szCs w:val="24"/>
        </w:rPr>
      </w:pPr>
      <w:r>
        <w:rPr>
          <w:sz w:val="24"/>
          <w:szCs w:val="24"/>
        </w:rPr>
        <w:t xml:space="preserve">However, MPLS uses tags to label incoming traffic. So, instead of </w:t>
      </w:r>
      <w:r w:rsidR="00360DF9">
        <w:rPr>
          <w:sz w:val="24"/>
          <w:szCs w:val="24"/>
        </w:rPr>
        <w:t>the traditional “</w:t>
      </w:r>
      <w:r>
        <w:rPr>
          <w:sz w:val="24"/>
          <w:szCs w:val="24"/>
        </w:rPr>
        <w:t>opening the packet, seeing what’s inside and wrap</w:t>
      </w:r>
      <w:r w:rsidR="00360DF9">
        <w:rPr>
          <w:sz w:val="24"/>
          <w:szCs w:val="24"/>
        </w:rPr>
        <w:t xml:space="preserve">ping it into a new packet” style routing, MPLS put tags on the outside of the packet. This label outside of IP header (layer 3) makes this packet a Layer 2 frame. Thus, the global ip address scheme is reduced into a much smaller network of tens, or maybe hundreds, of metropolitan switches. </w:t>
      </w:r>
    </w:p>
    <w:p w14:paraId="21B5BAC5" w14:textId="77777777" w:rsidR="00360DF9" w:rsidRDefault="0047365E" w:rsidP="00360DF9">
      <w:pPr>
        <w:ind w:firstLine="648"/>
        <w:rPr>
          <w:sz w:val="24"/>
          <w:szCs w:val="24"/>
        </w:rPr>
      </w:pPr>
      <w:r w:rsidRPr="0047365E">
        <w:rPr>
          <w:noProof/>
          <w:sz w:val="24"/>
          <w:szCs w:val="24"/>
        </w:rPr>
        <mc:AlternateContent>
          <mc:Choice Requires="wps">
            <w:drawing>
              <wp:anchor distT="45720" distB="45720" distL="114300" distR="114300" simplePos="0" relativeHeight="251692032" behindDoc="0" locked="0" layoutInCell="1" allowOverlap="1" wp14:anchorId="1B362BDF" wp14:editId="083DCE20">
                <wp:simplePos x="0" y="0"/>
                <wp:positionH relativeFrom="column">
                  <wp:posOffset>944880</wp:posOffset>
                </wp:positionH>
                <wp:positionV relativeFrom="paragraph">
                  <wp:posOffset>2519680</wp:posOffset>
                </wp:positionV>
                <wp:extent cx="4076700" cy="434340"/>
                <wp:effectExtent l="0" t="0" r="19050" b="2286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434340"/>
                        </a:xfrm>
                        <a:prstGeom prst="rect">
                          <a:avLst/>
                        </a:prstGeom>
                        <a:solidFill>
                          <a:srgbClr val="FFFFFF"/>
                        </a:solidFill>
                        <a:ln w="9525">
                          <a:solidFill>
                            <a:srgbClr val="000000"/>
                          </a:solidFill>
                          <a:miter lim="800000"/>
                          <a:headEnd/>
                          <a:tailEnd/>
                        </a:ln>
                      </wps:spPr>
                      <wps:txbx>
                        <w:txbxContent>
                          <w:p w14:paraId="531D9537" w14:textId="77777777" w:rsidR="00A23789" w:rsidRDefault="00A23789" w:rsidP="0047365E">
                            <w:pPr>
                              <w:rPr>
                                <w:sz w:val="24"/>
                                <w:szCs w:val="24"/>
                              </w:rPr>
                            </w:pPr>
                            <w:r>
                              <w:rPr>
                                <w:sz w:val="24"/>
                                <w:szCs w:val="24"/>
                              </w:rPr>
                              <w:t xml:space="preserve">Image Credit: </w:t>
                            </w:r>
                            <w:r w:rsidRPr="0047365E">
                              <w:rPr>
                                <w:sz w:val="24"/>
                                <w:szCs w:val="24"/>
                              </w:rPr>
                              <w:t>https://www.mushroomnetworks.com/mpls/</w:t>
                            </w:r>
                          </w:p>
                          <w:p w14:paraId="30F24B2E" w14:textId="77777777" w:rsidR="00A23789" w:rsidRDefault="00A237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62BDF" id="_x0000_t202" coordsize="21600,21600" o:spt="202" path="m,l,21600r21600,l21600,xe">
                <v:stroke joinstyle="miter"/>
                <v:path gradientshapeok="t" o:connecttype="rect"/>
              </v:shapetype>
              <v:shape id="Text Box 2" o:spid="_x0000_s1026" type="#_x0000_t202" style="position:absolute;left:0;text-align:left;margin-left:74.4pt;margin-top:198.4pt;width:321pt;height:34.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">
                <v:textbox>
                  <w:txbxContent>
                    <w:p w14:paraId="531D9537" w14:textId="77777777" w:rsidR="00A23789" w:rsidRDefault="00A23789" w:rsidP="0047365E">
                      <w:pPr>
                        <w:rPr>
                          <w:sz w:val="24"/>
                          <w:szCs w:val="24"/>
                        </w:rPr>
                      </w:pPr>
                      <w:r>
                        <w:rPr>
                          <w:sz w:val="24"/>
                          <w:szCs w:val="24"/>
                        </w:rPr>
                        <w:t xml:space="preserve">Image Credit: </w:t>
                      </w:r>
                      <w:r w:rsidRPr="0047365E">
                        <w:rPr>
                          <w:sz w:val="24"/>
                          <w:szCs w:val="24"/>
                        </w:rPr>
                        <w:t>https://www.mushroomnetworks.com/mpls/</w:t>
                      </w:r>
                    </w:p>
                    <w:p w14:paraId="30F24B2E" w14:textId="77777777" w:rsidR="00A23789" w:rsidRDefault="00A23789"/>
                  </w:txbxContent>
                </v:textbox>
              </v:shape>
            </w:pict>
          </mc:Fallback>
        </mc:AlternateContent>
      </w:r>
      <w:r w:rsidR="00360DF9">
        <w:rPr>
          <w:noProof/>
        </w:rPr>
        <w:drawing>
          <wp:inline distT="0" distB="0" distL="0" distR="0" wp14:anchorId="4619595F" wp14:editId="558670BF">
            <wp:extent cx="4998720" cy="2770124"/>
            <wp:effectExtent l="0" t="0" r="0" b="0"/>
            <wp:docPr id="50" name="Picture 50" descr="https://media.mushroomnetworks.com/wp-content/get_file-768x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mushroomnetworks.com/wp-content/get_file-768x4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550" cy="2789426"/>
                    </a:xfrm>
                    <a:prstGeom prst="rect">
                      <a:avLst/>
                    </a:prstGeom>
                    <a:noFill/>
                    <a:ln>
                      <a:noFill/>
                    </a:ln>
                  </pic:spPr>
                </pic:pic>
              </a:graphicData>
            </a:graphic>
          </wp:inline>
        </w:drawing>
      </w:r>
    </w:p>
    <w:p w14:paraId="53CAD036" w14:textId="77777777" w:rsidR="00360DF9" w:rsidRDefault="00360DF9" w:rsidP="00360DF9">
      <w:pPr>
        <w:ind w:firstLine="648"/>
        <w:rPr>
          <w:sz w:val="24"/>
          <w:szCs w:val="24"/>
        </w:rPr>
      </w:pPr>
      <w:r>
        <w:rPr>
          <w:sz w:val="24"/>
          <w:szCs w:val="24"/>
        </w:rPr>
        <w:lastRenderedPageBreak/>
        <w:t xml:space="preserve">With MPLS, core networks can route traffic with much better efficiency. And since there is no need for new IP headers, traffic routing (or switching, in this sense, MPLS is a layer 2.5 protocol) in MPLS is much faster. Thus, MPLS is perfect for time sensitive service such as video conferencing and VOIP. To enhance the functionality in VOIP, MPLS has experimental bits, which are Quality of Service indicator that determine that priority of traffic (for example, voice is priority over video data, and video has priority over email data). </w:t>
      </w:r>
    </w:p>
    <w:p w14:paraId="26A28DBF" w14:textId="77777777" w:rsidR="00841CA1" w:rsidRDefault="00CB3B5B" w:rsidP="00CB3B5B">
      <w:pPr>
        <w:ind w:firstLine="648"/>
        <w:rPr>
          <w:sz w:val="24"/>
          <w:szCs w:val="24"/>
        </w:rPr>
      </w:pPr>
      <w:r>
        <w:rPr>
          <w:sz w:val="24"/>
          <w:szCs w:val="24"/>
        </w:rPr>
        <w:t>While MPLS is a Virtual Private Network, itself doesn’t provide encryption. MPLS is an IP packet wrapped in a switch label that only you can recognize. Normal VPN with extra headers for encryption consumes much more time than normal traffic, which yield them slow and unreliable for VOIP or video service. On the other hand, MPLS VPN is much faster, and more reliable, yet it’s costlier (require a lot of investment on infrastructure).</w:t>
      </w:r>
    </w:p>
    <w:p w14:paraId="4524A1F7" w14:textId="77777777" w:rsidR="00876AC8" w:rsidRPr="007905D1" w:rsidRDefault="0018506C" w:rsidP="00280631">
      <w:pPr>
        <w:pStyle w:val="Heading2"/>
        <w:ind w:left="0"/>
        <w:rPr>
          <w:sz w:val="28"/>
        </w:rPr>
      </w:pPr>
      <w:r>
        <w:rPr>
          <w:sz w:val="28"/>
        </w:rPr>
        <w:t>Lab summary</w:t>
      </w:r>
    </w:p>
    <w:p w14:paraId="296668CF" w14:textId="77777777" w:rsidR="008346F1" w:rsidRDefault="00D212E6" w:rsidP="00F875FD">
      <w:pPr>
        <w:ind w:firstLine="648"/>
        <w:rPr>
          <w:sz w:val="24"/>
        </w:rPr>
      </w:pPr>
      <w:r>
        <w:rPr>
          <w:sz w:val="24"/>
        </w:rPr>
        <w:t xml:space="preserve">First, I configure External </w:t>
      </w:r>
      <w:r w:rsidRPr="00D212E6">
        <w:rPr>
          <w:sz w:val="24"/>
        </w:rPr>
        <w:t xml:space="preserve">Border Gateway Protocol </w:t>
      </w:r>
      <w:r w:rsidRPr="00D212E6">
        <w:rPr>
          <w:b/>
          <w:sz w:val="24"/>
        </w:rPr>
        <w:t>(</w:t>
      </w:r>
      <w:r w:rsidR="002E5169">
        <w:rPr>
          <w:b/>
          <w:sz w:val="24"/>
        </w:rPr>
        <w:t>EBGP</w:t>
      </w:r>
      <w:r w:rsidRPr="00D212E6">
        <w:rPr>
          <w:b/>
          <w:sz w:val="24"/>
        </w:rPr>
        <w:t>)</w:t>
      </w:r>
      <w:r>
        <w:rPr>
          <w:b/>
          <w:sz w:val="24"/>
        </w:rPr>
        <w:t xml:space="preserve"> </w:t>
      </w:r>
      <w:r>
        <w:rPr>
          <w:sz w:val="24"/>
        </w:rPr>
        <w:t xml:space="preserve">on both sides of the Provide Edge (PE). </w:t>
      </w:r>
      <w:r w:rsidR="008346F1">
        <w:rPr>
          <w:sz w:val="24"/>
        </w:rPr>
        <w:t xml:space="preserve">After ensuring the connectivity on both sides (separately, between each PE and its local routers), I configure OSPF between the three core switch routers. At this point, the three core switch routers also established connectivity between each other. </w:t>
      </w:r>
    </w:p>
    <w:p w14:paraId="58CF8C23" w14:textId="77777777" w:rsidR="008346F1" w:rsidRDefault="008346F1" w:rsidP="00F875FD">
      <w:pPr>
        <w:ind w:firstLine="648"/>
        <w:rPr>
          <w:sz w:val="24"/>
        </w:rPr>
      </w:pPr>
      <w:r>
        <w:rPr>
          <w:sz w:val="24"/>
        </w:rPr>
        <w:t xml:space="preserve">Then, I redistribute OSPF route into BGP process and BGP routes into OSPF process, so that the connectivity of the whole network is established. </w:t>
      </w:r>
    </w:p>
    <w:p w14:paraId="2D400ABC" w14:textId="77777777" w:rsidR="008346F1" w:rsidRDefault="008346F1" w:rsidP="00F875FD">
      <w:pPr>
        <w:ind w:firstLine="648"/>
        <w:rPr>
          <w:sz w:val="24"/>
        </w:rPr>
      </w:pPr>
      <w:r>
        <w:rPr>
          <w:sz w:val="24"/>
        </w:rPr>
        <w:t xml:space="preserve">MPLS </w:t>
      </w:r>
      <w:r w:rsidR="00EE1BE5">
        <w:rPr>
          <w:sz w:val="24"/>
        </w:rPr>
        <w:t>often</w:t>
      </w:r>
      <w:r>
        <w:rPr>
          <w:sz w:val="24"/>
        </w:rPr>
        <w:t xml:space="preserve"> </w:t>
      </w:r>
      <w:r w:rsidR="00EE1BE5">
        <w:rPr>
          <w:sz w:val="24"/>
        </w:rPr>
        <w:t>operate with Provider Edges that runs BGP; thus, I will try this conventional practice, too.</w:t>
      </w:r>
      <w:r>
        <w:rPr>
          <w:sz w:val="24"/>
        </w:rPr>
        <w:t xml:space="preserve"> </w:t>
      </w:r>
      <w:r w:rsidR="00EE1BE5">
        <w:rPr>
          <w:sz w:val="24"/>
        </w:rPr>
        <w:t xml:space="preserve">There are two types of BGP, </w:t>
      </w:r>
      <w:r w:rsidR="002E5169">
        <w:rPr>
          <w:sz w:val="24"/>
        </w:rPr>
        <w:t>EBGP</w:t>
      </w:r>
      <w:r w:rsidR="00EE1BE5">
        <w:rPr>
          <w:sz w:val="24"/>
        </w:rPr>
        <w:t xml:space="preserve"> and </w:t>
      </w:r>
      <w:r w:rsidR="002E5169">
        <w:rPr>
          <w:sz w:val="24"/>
        </w:rPr>
        <w:t>IBGP</w:t>
      </w:r>
      <w:r w:rsidR="00EE1BE5">
        <w:rPr>
          <w:sz w:val="24"/>
        </w:rPr>
        <w:t xml:space="preserve">. </w:t>
      </w:r>
      <w:r>
        <w:rPr>
          <w:sz w:val="24"/>
        </w:rPr>
        <w:t xml:space="preserve">The difference between </w:t>
      </w:r>
      <w:r w:rsidR="002E5169">
        <w:rPr>
          <w:sz w:val="24"/>
        </w:rPr>
        <w:t>EBGP</w:t>
      </w:r>
      <w:r>
        <w:rPr>
          <w:sz w:val="24"/>
        </w:rPr>
        <w:t xml:space="preserve"> and </w:t>
      </w:r>
      <w:r w:rsidR="002E5169">
        <w:rPr>
          <w:sz w:val="24"/>
        </w:rPr>
        <w:t>IBGP</w:t>
      </w:r>
      <w:r>
        <w:rPr>
          <w:sz w:val="24"/>
        </w:rPr>
        <w:t xml:space="preserve"> (Internal BGP) is that </w:t>
      </w:r>
    </w:p>
    <w:p w14:paraId="0CE896FB" w14:textId="77777777" w:rsidR="0029073F" w:rsidRDefault="0029073F" w:rsidP="00592D6C">
      <w:pPr>
        <w:pStyle w:val="ListParagraph"/>
        <w:numPr>
          <w:ilvl w:val="0"/>
          <w:numId w:val="17"/>
        </w:numPr>
        <w:rPr>
          <w:sz w:val="24"/>
        </w:rPr>
      </w:pPr>
      <w:r>
        <w:rPr>
          <w:noProof/>
          <w:sz w:val="24"/>
        </w:rPr>
        <mc:AlternateContent>
          <mc:Choice Requires="wpi">
            <w:drawing>
              <wp:anchor distT="0" distB="0" distL="114300" distR="114300" simplePos="0" relativeHeight="251745280" behindDoc="0" locked="0" layoutInCell="1" allowOverlap="1" wp14:anchorId="21A0240F" wp14:editId="179410AB">
                <wp:simplePos x="0" y="0"/>
                <wp:positionH relativeFrom="column">
                  <wp:posOffset>804160</wp:posOffset>
                </wp:positionH>
                <wp:positionV relativeFrom="paragraph">
                  <wp:posOffset>550827</wp:posOffset>
                </wp:positionV>
                <wp:extent cx="15480" cy="13320"/>
                <wp:effectExtent l="38100" t="38100" r="41910" b="44450"/>
                <wp:wrapNone/>
                <wp:docPr id="246" name="Ink 246"/>
                <wp:cNvGraphicFramePr/>
                <a:graphic xmlns:a="http://schemas.openxmlformats.org/drawingml/2006/main">
                  <a:graphicData uri="http://schemas.microsoft.com/office/word/2010/wordprocessingInk">
                    <w14:contentPart bwMode="auto" r:id="rId10">
                      <w14:nvContentPartPr>
                        <w14:cNvContentPartPr/>
                      </w14:nvContentPartPr>
                      <w14:xfrm>
                        <a:off x="0" y="0"/>
                        <a:ext cx="15480" cy="13320"/>
                      </w14:xfrm>
                    </w14:contentPart>
                  </a:graphicData>
                </a:graphic>
                <wp14:sizeRelH relativeFrom="margin">
                  <wp14:pctWidth>0</wp14:pctWidth>
                </wp14:sizeRelH>
                <wp14:sizeRelV relativeFrom="margin">
                  <wp14:pctHeight>0</wp14:pctHeight>
                </wp14:sizeRelV>
              </wp:anchor>
            </w:drawing>
          </mc:Choice>
          <mc:Fallback>
            <w:pict>
              <v:shapetype w14:anchorId="2C1E97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6" o:spid="_x0000_s1026" type="#_x0000_t75" style="position:absolute;margin-left:62.6pt;margin-top:42.65pt;width:2.6pt;height: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">
                <v:imagedata r:id="rId11" o:title=""/>
              </v:shape>
            </w:pict>
          </mc:Fallback>
        </mc:AlternateContent>
      </w:r>
      <w:r w:rsidR="002E5169">
        <w:rPr>
          <w:sz w:val="24"/>
        </w:rPr>
        <w:t>EBGP</w:t>
      </w:r>
      <w:r w:rsidR="008346F1" w:rsidRPr="0029073F">
        <w:rPr>
          <w:sz w:val="24"/>
        </w:rPr>
        <w:t xml:space="preserve"> uses different AS numbers and must be directly connected. </w:t>
      </w:r>
      <w:r w:rsidR="002E5169">
        <w:rPr>
          <w:sz w:val="24"/>
        </w:rPr>
        <w:t>EBGP</w:t>
      </w:r>
      <w:r w:rsidR="00EE1BE5">
        <w:rPr>
          <w:sz w:val="24"/>
        </w:rPr>
        <w:t xml:space="preserve"> uses </w:t>
      </w:r>
      <w:r w:rsidR="00EE1BE5" w:rsidRPr="00EE1BE5">
        <w:rPr>
          <w:sz w:val="24"/>
        </w:rPr>
        <w:t xml:space="preserve">autonomous system path to prevent </w:t>
      </w:r>
      <w:r w:rsidR="00EE1BE5">
        <w:rPr>
          <w:sz w:val="24"/>
        </w:rPr>
        <w:t xml:space="preserve">routing </w:t>
      </w:r>
      <w:r w:rsidR="00EE1BE5" w:rsidRPr="00EE1BE5">
        <w:rPr>
          <w:sz w:val="24"/>
        </w:rPr>
        <w:t>loops</w:t>
      </w:r>
      <w:r w:rsidR="00EE1BE5">
        <w:rPr>
          <w:sz w:val="24"/>
        </w:rPr>
        <w:t xml:space="preserve">. It advertises routes like OSPF &amp; EIGRP do. </w:t>
      </w:r>
    </w:p>
    <w:p w14:paraId="51F4D600" w14:textId="77777777" w:rsidR="00EE1BE5" w:rsidRPr="007C5A82" w:rsidRDefault="002E5169" w:rsidP="007C5A82">
      <w:pPr>
        <w:pStyle w:val="ListParagraph"/>
        <w:numPr>
          <w:ilvl w:val="0"/>
          <w:numId w:val="17"/>
        </w:numPr>
        <w:rPr>
          <w:sz w:val="24"/>
        </w:rPr>
      </w:pPr>
      <w:r>
        <w:rPr>
          <w:sz w:val="24"/>
        </w:rPr>
        <w:t>IBGP</w:t>
      </w:r>
      <w:r w:rsidR="00EE1BE5" w:rsidRPr="008346F1">
        <w:rPr>
          <w:sz w:val="24"/>
        </w:rPr>
        <w:t xml:space="preserve"> uses the same Autonomous System numbers (AS) </w:t>
      </w:r>
      <w:r w:rsidR="00EE1BE5">
        <w:rPr>
          <w:sz w:val="24"/>
        </w:rPr>
        <w:t xml:space="preserve">between neighbors. </w:t>
      </w:r>
      <w:r>
        <w:rPr>
          <w:sz w:val="24"/>
        </w:rPr>
        <w:t>IBGP</w:t>
      </w:r>
      <w:r w:rsidR="00EE1BE5">
        <w:rPr>
          <w:sz w:val="24"/>
        </w:rPr>
        <w:t xml:space="preserve"> neighbors requires Full-Mesh Requirement required between each other. Because they don’t have distinct AS number to prevent routing loop</w:t>
      </w:r>
    </w:p>
    <w:p w14:paraId="38C2AE65" w14:textId="77777777" w:rsidR="00EE1BE5" w:rsidRDefault="00EE1BE5" w:rsidP="00EE1BE5">
      <w:pPr>
        <w:pStyle w:val="ListParagraph"/>
        <w:ind w:left="1080"/>
        <w:rPr>
          <w:sz w:val="24"/>
        </w:rPr>
      </w:pPr>
    </w:p>
    <w:p w14:paraId="1FA91DDA" w14:textId="77777777" w:rsidR="00EE1BE5" w:rsidRDefault="00EE1BE5" w:rsidP="00EE1BE5">
      <w:pPr>
        <w:pStyle w:val="ListParagraph"/>
        <w:ind w:left="1080"/>
        <w:rPr>
          <w:sz w:val="24"/>
        </w:rPr>
      </w:pPr>
    </w:p>
    <w:p w14:paraId="35EB00C6" w14:textId="77777777" w:rsidR="00F9078B" w:rsidRPr="007C5A82" w:rsidRDefault="00EE1BE5" w:rsidP="007C5A82">
      <w:pPr>
        <w:ind w:firstLine="648"/>
        <w:rPr>
          <w:sz w:val="24"/>
        </w:rPr>
      </w:pPr>
      <w:r w:rsidRPr="007C5A82">
        <w:rPr>
          <w:sz w:val="24"/>
        </w:rPr>
        <w:t>Globally unique AS numbers (1 - 64511) are assigned by InterNIC. Private autonomous system (AS) numbers which range from 64512 to 65535, that’s why my AS number is 650xx.</w:t>
      </w:r>
    </w:p>
    <w:p w14:paraId="138977D6" w14:textId="77777777" w:rsidR="00EE1BE5" w:rsidRPr="007C5A82" w:rsidRDefault="00F9078B" w:rsidP="007C5A82">
      <w:pPr>
        <w:ind w:left="0" w:firstLine="720"/>
        <w:rPr>
          <w:sz w:val="24"/>
        </w:rPr>
      </w:pPr>
      <w:r w:rsidRPr="007C5A82">
        <w:rPr>
          <w:sz w:val="24"/>
        </w:rPr>
        <w:t xml:space="preserve">I use </w:t>
      </w:r>
      <w:r w:rsidR="002E5169" w:rsidRPr="007C5A82">
        <w:rPr>
          <w:sz w:val="24"/>
        </w:rPr>
        <w:t>iBGP</w:t>
      </w:r>
      <w:r w:rsidRPr="007C5A82">
        <w:rPr>
          <w:sz w:val="24"/>
        </w:rPr>
        <w:t xml:space="preserve"> between two PE, </w:t>
      </w:r>
      <w:r w:rsidR="007C5A82" w:rsidRPr="007C5A82">
        <w:rPr>
          <w:sz w:val="24"/>
        </w:rPr>
        <w:t>because a</w:t>
      </w:r>
      <w:r w:rsidRPr="007C5A82">
        <w:rPr>
          <w:sz w:val="24"/>
        </w:rPr>
        <w:t xml:space="preserve"> </w:t>
      </w:r>
      <w:r w:rsidR="007C5A82">
        <w:rPr>
          <w:sz w:val="24"/>
        </w:rPr>
        <w:t xml:space="preserve">real </w:t>
      </w:r>
      <w:r w:rsidRPr="007C5A82">
        <w:rPr>
          <w:sz w:val="24"/>
        </w:rPr>
        <w:t xml:space="preserve">cooperation doesn’t get a lot of Globally unique AS number. I decide to only use one AS number across my core network. </w:t>
      </w:r>
    </w:p>
    <w:p w14:paraId="1BC7004C" w14:textId="77777777" w:rsidR="00EA386D" w:rsidRDefault="00EA386D" w:rsidP="00EA386D">
      <w:pPr>
        <w:pStyle w:val="Heading2"/>
        <w:rPr>
          <w:sz w:val="28"/>
        </w:rPr>
      </w:pPr>
      <w:r>
        <w:rPr>
          <w:sz w:val="28"/>
        </w:rPr>
        <w:lastRenderedPageBreak/>
        <w:t>Lab Diagram</w:t>
      </w:r>
    </w:p>
    <w:p w14:paraId="3C6315E3" w14:textId="77777777" w:rsidR="000943D8" w:rsidRPr="000943D8" w:rsidRDefault="000943D8" w:rsidP="000943D8">
      <w:pPr>
        <w:pStyle w:val="Heading3"/>
      </w:pPr>
      <w:r>
        <w:t xml:space="preserve">IP Address scheme: </w:t>
      </w:r>
    </w:p>
    <w:p w14:paraId="404B7ABC" w14:textId="77777777" w:rsidR="000943D8" w:rsidRDefault="000943D8" w:rsidP="00F9078B">
      <w:pPr>
        <w:jc w:val="center"/>
        <w:rPr>
          <w:noProof/>
        </w:rPr>
      </w:pPr>
      <w:r>
        <w:rPr>
          <w:noProof/>
        </w:rPr>
        <w:drawing>
          <wp:inline distT="0" distB="0" distL="0" distR="0" wp14:anchorId="265032F6" wp14:editId="6DBFBBBD">
            <wp:extent cx="5943600" cy="2903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26"/>
                    <a:stretch/>
                  </pic:blipFill>
                  <pic:spPr bwMode="auto">
                    <a:xfrm>
                      <a:off x="0" y="0"/>
                      <a:ext cx="5976193" cy="2919140"/>
                    </a:xfrm>
                    <a:prstGeom prst="rect">
                      <a:avLst/>
                    </a:prstGeom>
                    <a:ln>
                      <a:noFill/>
                    </a:ln>
                    <a:extLst>
                      <a:ext uri="{53640926-AAD7-44D8-BBD7-CCE9431645EC}">
                        <a14:shadowObscured xmlns:a14="http://schemas.microsoft.com/office/drawing/2010/main"/>
                      </a:ext>
                    </a:extLst>
                  </pic:spPr>
                </pic:pic>
              </a:graphicData>
            </a:graphic>
          </wp:inline>
        </w:drawing>
      </w:r>
    </w:p>
    <w:p w14:paraId="2AB04CE6" w14:textId="77777777" w:rsidR="007C5A82" w:rsidRDefault="007C5A82" w:rsidP="00F9078B">
      <w:pPr>
        <w:jc w:val="center"/>
        <w:rPr>
          <w:noProof/>
        </w:rPr>
      </w:pPr>
    </w:p>
    <w:p w14:paraId="4882DBC9" w14:textId="77777777" w:rsidR="000943D8" w:rsidRDefault="000943D8" w:rsidP="000943D8">
      <w:pPr>
        <w:pStyle w:val="Heading3"/>
      </w:pPr>
      <w:r>
        <w:t xml:space="preserve">Logical scheme: </w:t>
      </w:r>
    </w:p>
    <w:p w14:paraId="5F368BC1" w14:textId="77777777" w:rsidR="000943D8" w:rsidRDefault="000943D8" w:rsidP="008A10FB">
      <w:pPr>
        <w:jc w:val="center"/>
      </w:pPr>
      <w:r>
        <w:rPr>
          <w:noProof/>
        </w:rPr>
        <w:drawing>
          <wp:inline distT="0" distB="0" distL="0" distR="0" wp14:anchorId="6F924096" wp14:editId="58C4AF4E">
            <wp:extent cx="5935980" cy="333708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758" cy="3350454"/>
                    </a:xfrm>
                    <a:prstGeom prst="rect">
                      <a:avLst/>
                    </a:prstGeom>
                  </pic:spPr>
                </pic:pic>
              </a:graphicData>
            </a:graphic>
          </wp:inline>
        </w:drawing>
      </w:r>
    </w:p>
    <w:p w14:paraId="4A9C4DDE" w14:textId="77777777" w:rsidR="007C5A82" w:rsidRPr="008A10FB" w:rsidRDefault="007C5A82" w:rsidP="008A10FB">
      <w:pPr>
        <w:jc w:val="center"/>
      </w:pPr>
    </w:p>
    <w:p w14:paraId="696426EC" w14:textId="77777777" w:rsidR="0082464C" w:rsidRPr="0082464C" w:rsidRDefault="0082464C" w:rsidP="0082464C">
      <w:pPr>
        <w:pStyle w:val="Heading2"/>
        <w:rPr>
          <w:sz w:val="28"/>
        </w:rPr>
      </w:pPr>
      <w:r>
        <w:rPr>
          <w:sz w:val="28"/>
        </w:rPr>
        <w:lastRenderedPageBreak/>
        <w:t>Lab commands</w:t>
      </w:r>
    </w:p>
    <w:tbl>
      <w:tblPr>
        <w:tblStyle w:val="PlainTable4"/>
        <w:tblW w:w="0" w:type="auto"/>
        <w:tblLook w:val="04A0" w:firstRow="1" w:lastRow="0" w:firstColumn="1" w:lastColumn="0" w:noHBand="0" w:noVBand="1"/>
      </w:tblPr>
      <w:tblGrid>
        <w:gridCol w:w="4675"/>
        <w:gridCol w:w="4675"/>
      </w:tblGrid>
      <w:tr w:rsidR="007757A7" w14:paraId="76EAE2CF" w14:textId="77777777" w:rsidTr="00775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360D71" w14:textId="77777777" w:rsidR="007757A7" w:rsidRPr="007757A7" w:rsidRDefault="007757A7" w:rsidP="00DE6BBB">
            <w:pPr>
              <w:ind w:left="0"/>
              <w:rPr>
                <w:rFonts w:ascii="Courier New" w:hAnsi="Courier New" w:cs="Courier New"/>
                <w:sz w:val="24"/>
              </w:rPr>
            </w:pPr>
            <w:r>
              <w:rPr>
                <w:rFonts w:ascii="Courier New" w:hAnsi="Courier New" w:cs="Courier New"/>
                <w:sz w:val="24"/>
              </w:rPr>
              <w:t xml:space="preserve">MPLS Commands: </w:t>
            </w:r>
          </w:p>
        </w:tc>
        <w:tc>
          <w:tcPr>
            <w:tcW w:w="4675" w:type="dxa"/>
          </w:tcPr>
          <w:p w14:paraId="2EAE7C7F" w14:textId="77777777" w:rsidR="007757A7" w:rsidRPr="007757A7" w:rsidRDefault="007757A7" w:rsidP="00DE6BBB">
            <w:pPr>
              <w:ind w:left="0"/>
              <w:cnfStyle w:val="100000000000" w:firstRow="1" w:lastRow="0" w:firstColumn="0" w:lastColumn="0" w:oddVBand="0" w:evenVBand="0" w:oddHBand="0" w:evenHBand="0" w:firstRowFirstColumn="0" w:firstRowLastColumn="0" w:lastRowFirstColumn="0" w:lastRowLastColumn="0"/>
              <w:rPr>
                <w:sz w:val="24"/>
              </w:rPr>
            </w:pPr>
            <w:r>
              <w:rPr>
                <w:sz w:val="24"/>
              </w:rPr>
              <w:t xml:space="preserve">Function: </w:t>
            </w:r>
          </w:p>
        </w:tc>
      </w:tr>
      <w:tr w:rsidR="007757A7" w14:paraId="24556325"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0C14C3" w14:textId="77777777" w:rsidR="007757A7" w:rsidRDefault="007757A7" w:rsidP="00DE6BBB">
            <w:pPr>
              <w:ind w:left="0"/>
              <w:rPr>
                <w:b w:val="0"/>
                <w:sz w:val="24"/>
              </w:rPr>
            </w:pPr>
            <w:r w:rsidRPr="007757A7">
              <w:rPr>
                <w:rFonts w:ascii="Courier New" w:hAnsi="Courier New" w:cs="Courier New"/>
                <w:sz w:val="24"/>
              </w:rPr>
              <w:t>mpls label protocol ldp</w:t>
            </w:r>
          </w:p>
        </w:tc>
        <w:tc>
          <w:tcPr>
            <w:tcW w:w="4675" w:type="dxa"/>
          </w:tcPr>
          <w:p w14:paraId="66855687" w14:textId="77777777" w:rsidR="007757A7" w:rsidRDefault="007757A7" w:rsidP="00DE6BBB">
            <w:pPr>
              <w:ind w:left="0"/>
              <w:cnfStyle w:val="000000100000" w:firstRow="0" w:lastRow="0" w:firstColumn="0" w:lastColumn="0" w:oddVBand="0" w:evenVBand="0" w:oddHBand="1" w:evenHBand="0" w:firstRowFirstColumn="0" w:firstRowLastColumn="0" w:lastRowFirstColumn="0" w:lastRowLastColumn="0"/>
              <w:rPr>
                <w:b/>
                <w:sz w:val="24"/>
              </w:rPr>
            </w:pPr>
            <w:r>
              <w:rPr>
                <w:sz w:val="24"/>
              </w:rPr>
              <w:t>MPLS uses LDP label (default) after this command</w:t>
            </w:r>
          </w:p>
        </w:tc>
      </w:tr>
      <w:tr w:rsidR="007757A7" w14:paraId="688E662A"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AC93DB5" w14:textId="77777777" w:rsidR="007757A7" w:rsidRPr="00FA2DF6" w:rsidRDefault="007757A7" w:rsidP="00DE6BBB">
            <w:pPr>
              <w:ind w:left="0"/>
              <w:rPr>
                <w:rFonts w:ascii="Courier New" w:hAnsi="Courier New" w:cs="Courier New"/>
                <w:b w:val="0"/>
                <w:sz w:val="24"/>
              </w:rPr>
            </w:pPr>
            <w:r w:rsidRPr="00FA2DF6">
              <w:rPr>
                <w:rFonts w:ascii="Courier New" w:hAnsi="Courier New" w:cs="Courier New"/>
                <w:b w:val="0"/>
                <w:sz w:val="24"/>
              </w:rPr>
              <w:t>ip cef distributed</w:t>
            </w:r>
          </w:p>
        </w:tc>
        <w:tc>
          <w:tcPr>
            <w:tcW w:w="4675" w:type="dxa"/>
          </w:tcPr>
          <w:p w14:paraId="15513C99" w14:textId="77777777" w:rsidR="007757A7" w:rsidRPr="007757A7" w:rsidRDefault="007757A7" w:rsidP="007757A7">
            <w:pPr>
              <w:ind w:left="0"/>
              <w:cnfStyle w:val="000000000000" w:firstRow="0" w:lastRow="0" w:firstColumn="0" w:lastColumn="0" w:oddVBand="0" w:evenVBand="0" w:oddHBand="0" w:evenHBand="0" w:firstRowFirstColumn="0" w:firstRowLastColumn="0" w:lastRowFirstColumn="0" w:lastRowLastColumn="0"/>
              <w:rPr>
                <w:sz w:val="24"/>
              </w:rPr>
            </w:pPr>
            <w:r>
              <w:rPr>
                <w:sz w:val="24"/>
              </w:rPr>
              <w:t>enables</w:t>
            </w:r>
            <w:r w:rsidRPr="00235E0A">
              <w:rPr>
                <w:sz w:val="24"/>
              </w:rPr>
              <w:t xml:space="preserve"> Cisco Express Forwarding</w:t>
            </w:r>
            <w:r>
              <w:rPr>
                <w:sz w:val="24"/>
              </w:rPr>
              <w:t>, which is needed in MPLS switching</w:t>
            </w:r>
          </w:p>
        </w:tc>
      </w:tr>
      <w:tr w:rsidR="007757A7" w14:paraId="0E19423E"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F23605" w14:textId="77777777" w:rsidR="007757A7" w:rsidRPr="00FA2DF6" w:rsidRDefault="007757A7" w:rsidP="00DE6BBB">
            <w:pPr>
              <w:ind w:left="0"/>
              <w:rPr>
                <w:rFonts w:ascii="Courier New" w:hAnsi="Courier New" w:cs="Courier New"/>
                <w:b w:val="0"/>
                <w:sz w:val="24"/>
              </w:rPr>
            </w:pPr>
            <w:r w:rsidRPr="00FA2DF6">
              <w:rPr>
                <w:rFonts w:ascii="Courier New" w:hAnsi="Courier New" w:cs="Courier New"/>
                <w:b w:val="0"/>
                <w:sz w:val="24"/>
              </w:rPr>
              <w:t>mpls ip</w:t>
            </w:r>
          </w:p>
        </w:tc>
        <w:tc>
          <w:tcPr>
            <w:tcW w:w="4675" w:type="dxa"/>
          </w:tcPr>
          <w:p w14:paraId="1C0F32B6" w14:textId="77777777" w:rsidR="007757A7" w:rsidRDefault="007757A7" w:rsidP="00DE6BBB">
            <w:pPr>
              <w:ind w:left="0"/>
              <w:cnfStyle w:val="000000100000" w:firstRow="0" w:lastRow="0" w:firstColumn="0" w:lastColumn="0" w:oddVBand="0" w:evenVBand="0" w:oddHBand="1" w:evenHBand="0" w:firstRowFirstColumn="0" w:firstRowLastColumn="0" w:lastRowFirstColumn="0" w:lastRowLastColumn="0"/>
              <w:rPr>
                <w:b/>
                <w:sz w:val="24"/>
              </w:rPr>
            </w:pPr>
            <w:r>
              <w:rPr>
                <w:sz w:val="24"/>
              </w:rPr>
              <w:t>enable MPLS on this switch</w:t>
            </w:r>
          </w:p>
        </w:tc>
      </w:tr>
      <w:tr w:rsidR="007757A7" w14:paraId="7BADD0A6"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A0EFAFE" w14:textId="77777777" w:rsidR="007757A7" w:rsidRPr="00FA2DF6" w:rsidRDefault="007757A7" w:rsidP="00DE6BBB">
            <w:pPr>
              <w:ind w:left="0"/>
              <w:rPr>
                <w:rFonts w:ascii="Courier New" w:hAnsi="Courier New" w:cs="Courier New"/>
                <w:b w:val="0"/>
                <w:sz w:val="24"/>
              </w:rPr>
            </w:pPr>
            <w:r w:rsidRPr="00FA2DF6">
              <w:rPr>
                <w:rFonts w:ascii="Courier New" w:hAnsi="Courier New" w:cs="Courier New"/>
                <w:b w:val="0"/>
                <w:sz w:val="24"/>
              </w:rPr>
              <w:t>mpls ldp advertise-labels</w:t>
            </w:r>
          </w:p>
        </w:tc>
        <w:tc>
          <w:tcPr>
            <w:tcW w:w="4675" w:type="dxa"/>
          </w:tcPr>
          <w:p w14:paraId="2BBFE480" w14:textId="77777777" w:rsidR="007757A7" w:rsidRDefault="007757A7" w:rsidP="00DE6BBB">
            <w:pPr>
              <w:ind w:left="0"/>
              <w:cnfStyle w:val="000000000000" w:firstRow="0" w:lastRow="0" w:firstColumn="0" w:lastColumn="0" w:oddVBand="0" w:evenVBand="0" w:oddHBand="0" w:evenHBand="0" w:firstRowFirstColumn="0" w:firstRowLastColumn="0" w:lastRowFirstColumn="0" w:lastRowLastColumn="0"/>
              <w:rPr>
                <w:b/>
                <w:sz w:val="24"/>
              </w:rPr>
            </w:pPr>
            <w:r>
              <w:rPr>
                <w:sz w:val="24"/>
              </w:rPr>
              <w:t>tells the switch to advertise LDP labels to other MPLS switches</w:t>
            </w:r>
          </w:p>
        </w:tc>
      </w:tr>
      <w:tr w:rsidR="007757A7" w14:paraId="3DD5C8F2"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A5B73" w14:textId="77777777" w:rsidR="007757A7" w:rsidRPr="00FA2DF6" w:rsidRDefault="007757A7" w:rsidP="00DE6BBB">
            <w:pPr>
              <w:ind w:left="0"/>
              <w:rPr>
                <w:rFonts w:ascii="Courier New" w:hAnsi="Courier New" w:cs="Courier New"/>
                <w:b w:val="0"/>
                <w:sz w:val="24"/>
              </w:rPr>
            </w:pPr>
            <w:r w:rsidRPr="00FA2DF6">
              <w:rPr>
                <w:rFonts w:ascii="Courier New" w:hAnsi="Courier New" w:cs="Courier New"/>
                <w:b w:val="0"/>
                <w:sz w:val="24"/>
              </w:rPr>
              <w:t>mpls label range 20 40</w:t>
            </w:r>
          </w:p>
        </w:tc>
        <w:tc>
          <w:tcPr>
            <w:tcW w:w="4675" w:type="dxa"/>
          </w:tcPr>
          <w:p w14:paraId="32034164" w14:textId="77777777" w:rsidR="00FA2DF6" w:rsidRDefault="007757A7" w:rsidP="007757A7">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default MPLS labels starts from 16. I define a new label range </w:t>
            </w:r>
            <w:r w:rsidR="00FA2DF6">
              <w:rPr>
                <w:sz w:val="24"/>
              </w:rPr>
              <w:t xml:space="preserve">(20 – 40) </w:t>
            </w:r>
            <w:r>
              <w:rPr>
                <w:sz w:val="24"/>
              </w:rPr>
              <w:t xml:space="preserve">to distinguish my configuration in MPLS packet captures. </w:t>
            </w:r>
          </w:p>
          <w:p w14:paraId="41F06169" w14:textId="77777777" w:rsidR="007757A7" w:rsidRPr="007757A7" w:rsidRDefault="007757A7" w:rsidP="007757A7">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In real life, this command prevents conflicts with other MPLS systems that have overlapping label numbers.  </w:t>
            </w:r>
          </w:p>
        </w:tc>
      </w:tr>
      <w:tr w:rsidR="007757A7" w14:paraId="13F13F5B"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4D8AB08C" w14:textId="77777777" w:rsidR="007757A7" w:rsidRPr="00FA2DF6" w:rsidRDefault="007757A7" w:rsidP="007757A7">
            <w:pPr>
              <w:ind w:left="0"/>
              <w:rPr>
                <w:rFonts w:ascii="Courier New" w:hAnsi="Courier New" w:cs="Courier New"/>
                <w:b w:val="0"/>
                <w:sz w:val="24"/>
              </w:rPr>
            </w:pPr>
            <w:r w:rsidRPr="00FA2DF6">
              <w:rPr>
                <w:rFonts w:ascii="Courier New" w:hAnsi="Courier New" w:cs="Courier New"/>
                <w:b w:val="0"/>
                <w:sz w:val="24"/>
              </w:rPr>
              <w:t>mpls ldp router-id Loopback0</w:t>
            </w:r>
          </w:p>
        </w:tc>
        <w:tc>
          <w:tcPr>
            <w:tcW w:w="4675" w:type="dxa"/>
          </w:tcPr>
          <w:p w14:paraId="5CA3D362" w14:textId="77777777" w:rsidR="007757A7" w:rsidRPr="007757A7" w:rsidRDefault="00FC4098" w:rsidP="00DE6BBB">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Statically define MPLS router-id as the IP of Lo0. By default, MPLS use highest logical address, then it looks for highest operating address as its router-id. </w:t>
            </w:r>
          </w:p>
        </w:tc>
      </w:tr>
      <w:tr w:rsidR="007757A7" w14:paraId="7130CE28"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1836FD" w14:textId="77777777" w:rsidR="007757A7" w:rsidRPr="00FA2DF6" w:rsidRDefault="00FC4098" w:rsidP="00FA2DF6">
            <w:pPr>
              <w:ind w:left="0"/>
              <w:rPr>
                <w:rFonts w:ascii="Courier New" w:hAnsi="Courier New" w:cs="Courier New"/>
                <w:b w:val="0"/>
                <w:sz w:val="24"/>
              </w:rPr>
            </w:pPr>
            <w:r w:rsidRPr="00FA2DF6">
              <w:rPr>
                <w:rFonts w:ascii="Courier New" w:hAnsi="Courier New" w:cs="Courier New"/>
                <w:b w:val="0"/>
                <w:sz w:val="24"/>
              </w:rPr>
              <w:t>interface GigabitEthernet1/1/2</w:t>
            </w:r>
          </w:p>
        </w:tc>
        <w:tc>
          <w:tcPr>
            <w:tcW w:w="4675" w:type="dxa"/>
          </w:tcPr>
          <w:p w14:paraId="210252D7" w14:textId="77777777" w:rsidR="007757A7" w:rsidRPr="00FC4098" w:rsidRDefault="00FC4098" w:rsidP="00DE6BBB">
            <w:pPr>
              <w:ind w:left="0"/>
              <w:cnfStyle w:val="000000100000" w:firstRow="0" w:lastRow="0" w:firstColumn="0" w:lastColumn="0" w:oddVBand="0" w:evenVBand="0" w:oddHBand="1" w:evenHBand="0" w:firstRowFirstColumn="0" w:firstRowLastColumn="0" w:lastRowFirstColumn="0" w:lastRowLastColumn="0"/>
              <w:rPr>
                <w:sz w:val="24"/>
              </w:rPr>
            </w:pPr>
            <w:r>
              <w:rPr>
                <w:sz w:val="24"/>
              </w:rPr>
              <w:t xml:space="preserve">Enter the interface </w:t>
            </w:r>
          </w:p>
        </w:tc>
      </w:tr>
      <w:tr w:rsidR="007757A7" w14:paraId="7998B1D5" w14:textId="77777777" w:rsidTr="007757A7">
        <w:tc>
          <w:tcPr>
            <w:cnfStyle w:val="001000000000" w:firstRow="0" w:lastRow="0" w:firstColumn="1" w:lastColumn="0" w:oddVBand="0" w:evenVBand="0" w:oddHBand="0" w:evenHBand="0" w:firstRowFirstColumn="0" w:firstRowLastColumn="0" w:lastRowFirstColumn="0" w:lastRowLastColumn="0"/>
            <w:tcW w:w="4675" w:type="dxa"/>
          </w:tcPr>
          <w:p w14:paraId="7861BC61" w14:textId="77777777" w:rsidR="007757A7" w:rsidRPr="00FA2DF6" w:rsidRDefault="00FC4098" w:rsidP="00FA2DF6">
            <w:pPr>
              <w:ind w:left="0"/>
              <w:rPr>
                <w:rFonts w:ascii="Courier New" w:hAnsi="Courier New" w:cs="Courier New"/>
                <w:b w:val="0"/>
                <w:sz w:val="24"/>
              </w:rPr>
            </w:pPr>
            <w:r w:rsidRPr="00FA2DF6">
              <w:rPr>
                <w:rFonts w:ascii="Courier New" w:hAnsi="Courier New" w:cs="Courier New"/>
                <w:b w:val="0"/>
                <w:sz w:val="24"/>
              </w:rPr>
              <w:t>mpls label protocol ldp</w:t>
            </w:r>
          </w:p>
        </w:tc>
        <w:tc>
          <w:tcPr>
            <w:tcW w:w="4675" w:type="dxa"/>
          </w:tcPr>
          <w:p w14:paraId="5884CC26" w14:textId="77777777" w:rsidR="007757A7" w:rsidRPr="00FC4098" w:rsidRDefault="00FA2DF6" w:rsidP="00DE6BBB">
            <w:pPr>
              <w:ind w:left="0"/>
              <w:cnfStyle w:val="000000000000" w:firstRow="0" w:lastRow="0" w:firstColumn="0" w:lastColumn="0" w:oddVBand="0" w:evenVBand="0" w:oddHBand="0" w:evenHBand="0" w:firstRowFirstColumn="0" w:firstRowLastColumn="0" w:lastRowFirstColumn="0" w:lastRowLastColumn="0"/>
              <w:rPr>
                <w:sz w:val="24"/>
              </w:rPr>
            </w:pPr>
            <w:r>
              <w:rPr>
                <w:sz w:val="24"/>
              </w:rPr>
              <w:t>O</w:t>
            </w:r>
            <w:r w:rsidR="00FC4098">
              <w:rPr>
                <w:sz w:val="24"/>
              </w:rPr>
              <w:t xml:space="preserve">n this interface, MPLS </w:t>
            </w:r>
            <w:r>
              <w:rPr>
                <w:sz w:val="24"/>
              </w:rPr>
              <w:t xml:space="preserve">uses LDP labels. </w:t>
            </w:r>
          </w:p>
        </w:tc>
      </w:tr>
      <w:tr w:rsidR="007757A7" w14:paraId="22B0C538" w14:textId="77777777" w:rsidTr="0077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EB2506" w14:textId="77777777" w:rsidR="007757A7" w:rsidRPr="00FA2DF6" w:rsidRDefault="00FC4098" w:rsidP="00DE6BBB">
            <w:pPr>
              <w:ind w:left="0"/>
              <w:rPr>
                <w:rFonts w:ascii="Courier New" w:hAnsi="Courier New" w:cs="Courier New"/>
                <w:b w:val="0"/>
                <w:sz w:val="24"/>
              </w:rPr>
            </w:pPr>
            <w:r w:rsidRPr="00FA2DF6">
              <w:rPr>
                <w:rFonts w:ascii="Courier New" w:hAnsi="Courier New" w:cs="Courier New"/>
                <w:b w:val="0"/>
                <w:sz w:val="24"/>
              </w:rPr>
              <w:t xml:space="preserve"> mpls ip</w:t>
            </w:r>
          </w:p>
        </w:tc>
        <w:tc>
          <w:tcPr>
            <w:tcW w:w="4675" w:type="dxa"/>
          </w:tcPr>
          <w:p w14:paraId="64F83FB4" w14:textId="77777777" w:rsidR="007757A7" w:rsidRPr="00FA2DF6" w:rsidRDefault="00FA2DF6" w:rsidP="00DE6BBB">
            <w:pPr>
              <w:ind w:left="0"/>
              <w:cnfStyle w:val="000000100000" w:firstRow="0" w:lastRow="0" w:firstColumn="0" w:lastColumn="0" w:oddVBand="0" w:evenVBand="0" w:oddHBand="1" w:evenHBand="0" w:firstRowFirstColumn="0" w:firstRowLastColumn="0" w:lastRowFirstColumn="0" w:lastRowLastColumn="0"/>
              <w:rPr>
                <w:sz w:val="24"/>
              </w:rPr>
            </w:pPr>
            <w:r>
              <w:rPr>
                <w:sz w:val="24"/>
              </w:rPr>
              <w:t>Start MPLS operation on this interface</w:t>
            </w:r>
          </w:p>
        </w:tc>
      </w:tr>
    </w:tbl>
    <w:p w14:paraId="728AAD3D" w14:textId="77777777" w:rsidR="00235E0A" w:rsidRDefault="00235E0A" w:rsidP="00DE6BBB">
      <w:pPr>
        <w:rPr>
          <w:sz w:val="24"/>
        </w:rPr>
      </w:pPr>
    </w:p>
    <w:p w14:paraId="4D24EA55" w14:textId="77777777" w:rsidR="00FA2DF6" w:rsidRDefault="00FA2DF6" w:rsidP="00DE6BBB">
      <w:pPr>
        <w:rPr>
          <w:sz w:val="24"/>
        </w:rPr>
      </w:pPr>
    </w:p>
    <w:tbl>
      <w:tblPr>
        <w:tblStyle w:val="PlainTable4"/>
        <w:tblW w:w="0" w:type="auto"/>
        <w:tblLook w:val="04A0" w:firstRow="1" w:lastRow="0" w:firstColumn="1" w:lastColumn="0" w:noHBand="0" w:noVBand="1"/>
      </w:tblPr>
      <w:tblGrid>
        <w:gridCol w:w="4675"/>
        <w:gridCol w:w="4675"/>
      </w:tblGrid>
      <w:tr w:rsidR="00FA2DF6" w:rsidRPr="007757A7" w14:paraId="160CACCF" w14:textId="77777777" w:rsidTr="0059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3E8B62" w14:textId="77777777" w:rsidR="00FA2DF6" w:rsidRPr="007757A7" w:rsidRDefault="00FA2DF6" w:rsidP="00592D6C">
            <w:pPr>
              <w:ind w:left="0"/>
              <w:rPr>
                <w:rFonts w:ascii="Courier New" w:hAnsi="Courier New" w:cs="Courier New"/>
                <w:sz w:val="24"/>
              </w:rPr>
            </w:pPr>
            <w:r>
              <w:rPr>
                <w:rFonts w:ascii="Courier New" w:hAnsi="Courier New" w:cs="Courier New"/>
                <w:sz w:val="24"/>
              </w:rPr>
              <w:t xml:space="preserve">BGP Commands: </w:t>
            </w:r>
          </w:p>
        </w:tc>
        <w:tc>
          <w:tcPr>
            <w:tcW w:w="4675" w:type="dxa"/>
          </w:tcPr>
          <w:p w14:paraId="2675F38A" w14:textId="77777777" w:rsidR="00FA2DF6" w:rsidRPr="007757A7" w:rsidRDefault="00FA2DF6" w:rsidP="00592D6C">
            <w:pPr>
              <w:ind w:left="0"/>
              <w:cnfStyle w:val="100000000000" w:firstRow="1" w:lastRow="0" w:firstColumn="0" w:lastColumn="0" w:oddVBand="0" w:evenVBand="0" w:oddHBand="0" w:evenHBand="0" w:firstRowFirstColumn="0" w:firstRowLastColumn="0" w:lastRowFirstColumn="0" w:lastRowLastColumn="0"/>
              <w:rPr>
                <w:sz w:val="24"/>
              </w:rPr>
            </w:pPr>
            <w:r>
              <w:rPr>
                <w:sz w:val="24"/>
              </w:rPr>
              <w:t xml:space="preserve">Function: </w:t>
            </w:r>
          </w:p>
        </w:tc>
      </w:tr>
      <w:tr w:rsidR="00FA2DF6" w14:paraId="296BF214"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4E3319" w14:textId="77777777" w:rsidR="00FA2DF6" w:rsidRPr="00FA2DF6" w:rsidRDefault="002E5169" w:rsidP="00FA2DF6">
            <w:pPr>
              <w:rPr>
                <w:sz w:val="24"/>
              </w:rPr>
            </w:pPr>
            <w:r>
              <w:rPr>
                <w:sz w:val="24"/>
              </w:rPr>
              <w:t>eBGP</w:t>
            </w:r>
            <w:r w:rsidR="00FA2DF6">
              <w:rPr>
                <w:sz w:val="24"/>
              </w:rPr>
              <w:t xml:space="preserve">: </w:t>
            </w:r>
          </w:p>
        </w:tc>
        <w:tc>
          <w:tcPr>
            <w:tcW w:w="4675" w:type="dxa"/>
          </w:tcPr>
          <w:p w14:paraId="760B453B" w14:textId="77777777" w:rsidR="00FA2DF6" w:rsidRDefault="00FA2DF6" w:rsidP="00592D6C">
            <w:pPr>
              <w:ind w:left="0"/>
              <w:cnfStyle w:val="000000100000" w:firstRow="0" w:lastRow="0" w:firstColumn="0" w:lastColumn="0" w:oddVBand="0" w:evenVBand="0" w:oddHBand="1" w:evenHBand="0" w:firstRowFirstColumn="0" w:firstRowLastColumn="0" w:lastRowFirstColumn="0" w:lastRowLastColumn="0"/>
              <w:rPr>
                <w:b/>
                <w:sz w:val="24"/>
              </w:rPr>
            </w:pPr>
          </w:p>
        </w:tc>
      </w:tr>
      <w:tr w:rsidR="00FA2DF6" w:rsidRPr="007757A7" w14:paraId="63370239"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2D32B6AB" w14:textId="77777777" w:rsidR="00FA2DF6" w:rsidRPr="00FA2DF6" w:rsidRDefault="00FA2DF6" w:rsidP="00592D6C">
            <w:pPr>
              <w:ind w:left="0"/>
              <w:rPr>
                <w:rFonts w:ascii="Courier New" w:hAnsi="Courier New" w:cs="Courier New"/>
                <w:sz w:val="24"/>
              </w:rPr>
            </w:pPr>
            <w:r w:rsidRPr="00FA2DF6">
              <w:rPr>
                <w:rFonts w:ascii="Courier New" w:hAnsi="Courier New" w:cs="Courier New"/>
                <w:sz w:val="24"/>
              </w:rPr>
              <w:t>router bgp 65001</w:t>
            </w:r>
          </w:p>
        </w:tc>
        <w:tc>
          <w:tcPr>
            <w:tcW w:w="4675" w:type="dxa"/>
          </w:tcPr>
          <w:p w14:paraId="0D9689F4" w14:textId="77777777" w:rsidR="00FA2DF6" w:rsidRPr="007757A7" w:rsidRDefault="00FA2DF6"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Create BGP Autonomous system 65001</w:t>
            </w:r>
          </w:p>
        </w:tc>
      </w:tr>
      <w:tr w:rsidR="00FA2DF6" w14:paraId="01AD0689"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5D2178"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network 10.0.1.0 mask 255.255.255.0</w:t>
            </w:r>
          </w:p>
        </w:tc>
        <w:tc>
          <w:tcPr>
            <w:tcW w:w="4675" w:type="dxa"/>
          </w:tcPr>
          <w:p w14:paraId="1FD9CD7D" w14:textId="77777777" w:rsidR="00FA2DF6" w:rsidRDefault="00FA2DF6" w:rsidP="00592D6C">
            <w:pPr>
              <w:ind w:left="0"/>
              <w:cnfStyle w:val="000000100000" w:firstRow="0" w:lastRow="0" w:firstColumn="0" w:lastColumn="0" w:oddVBand="0" w:evenVBand="0" w:oddHBand="1" w:evenHBand="0" w:firstRowFirstColumn="0" w:firstRowLastColumn="0" w:lastRowFirstColumn="0" w:lastRowLastColumn="0"/>
              <w:rPr>
                <w:b/>
                <w:sz w:val="24"/>
              </w:rPr>
            </w:pPr>
            <w:r>
              <w:rPr>
                <w:sz w:val="24"/>
              </w:rPr>
              <w:t>Define the adjacent network. like EIGRP</w:t>
            </w:r>
          </w:p>
        </w:tc>
      </w:tr>
      <w:tr w:rsidR="00FA2DF6" w14:paraId="6014823D"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65E06C3E"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neighbor 10.0.1.2 remote-as 65011</w:t>
            </w:r>
          </w:p>
          <w:p w14:paraId="6DA56263" w14:textId="77777777" w:rsidR="00FA2DF6" w:rsidRPr="00FA2DF6" w:rsidRDefault="00FA2DF6" w:rsidP="00FA2DF6">
            <w:pPr>
              <w:ind w:left="0"/>
              <w:rPr>
                <w:rFonts w:ascii="Courier New" w:hAnsi="Courier New" w:cs="Courier New"/>
                <w:b w:val="0"/>
                <w:sz w:val="24"/>
              </w:rPr>
            </w:pPr>
          </w:p>
        </w:tc>
        <w:tc>
          <w:tcPr>
            <w:tcW w:w="4675" w:type="dxa"/>
          </w:tcPr>
          <w:p w14:paraId="7CBC54F7" w14:textId="77777777" w:rsidR="00FA2DF6" w:rsidRPr="00FA2DF6" w:rsidRDefault="00FA2DF6"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Neighbor should be the directly connected Interface of the neighbor. “remote-as” refers to the AS number of neighbors. </w:t>
            </w:r>
          </w:p>
        </w:tc>
      </w:tr>
      <w:tr w:rsidR="00FA2DF6" w:rsidRPr="007757A7" w14:paraId="726235BF"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D53767"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lastRenderedPageBreak/>
              <w:t>redistribute ospf 1</w:t>
            </w:r>
          </w:p>
        </w:tc>
        <w:tc>
          <w:tcPr>
            <w:tcW w:w="4675" w:type="dxa"/>
          </w:tcPr>
          <w:p w14:paraId="47BB2AB5" w14:textId="77777777" w:rsidR="00FA2DF6" w:rsidRPr="007757A7" w:rsidRDefault="00FA2DF6" w:rsidP="00592D6C">
            <w:pPr>
              <w:ind w:left="0"/>
              <w:cnfStyle w:val="000000100000" w:firstRow="0" w:lastRow="0" w:firstColumn="0" w:lastColumn="0" w:oddVBand="0" w:evenVBand="0" w:oddHBand="1" w:evenHBand="0" w:firstRowFirstColumn="0" w:firstRowLastColumn="0" w:lastRowFirstColumn="0" w:lastRowLastColumn="0"/>
              <w:rPr>
                <w:sz w:val="24"/>
              </w:rPr>
            </w:pPr>
            <w:r>
              <w:rPr>
                <w:sz w:val="24"/>
              </w:rPr>
              <w:t>Necessary for</w:t>
            </w:r>
            <w:r w:rsidR="00D470F9">
              <w:rPr>
                <w:sz w:val="24"/>
              </w:rPr>
              <w:t xml:space="preserve"> incorporating</w:t>
            </w:r>
            <w:r>
              <w:rPr>
                <w:sz w:val="24"/>
              </w:rPr>
              <w:t xml:space="preserve"> </w:t>
            </w:r>
            <w:r w:rsidR="00D470F9">
              <w:rPr>
                <w:sz w:val="24"/>
              </w:rPr>
              <w:t>local OSPF network into BGP</w:t>
            </w:r>
          </w:p>
        </w:tc>
      </w:tr>
      <w:tr w:rsidR="00FA2DF6" w:rsidRPr="007757A7" w14:paraId="027F7F2A"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3CB4D1FB" w14:textId="77777777" w:rsidR="00FA2DF6" w:rsidRPr="00FA2DF6" w:rsidRDefault="00FA2DF6" w:rsidP="00FA2DF6">
            <w:pPr>
              <w:ind w:left="0"/>
              <w:rPr>
                <w:rFonts w:ascii="Courier New" w:hAnsi="Courier New" w:cs="Courier New"/>
                <w:b w:val="0"/>
                <w:sz w:val="24"/>
              </w:rPr>
            </w:pPr>
            <w:r w:rsidRPr="00FA2DF6">
              <w:rPr>
                <w:rFonts w:ascii="Courier New" w:hAnsi="Courier New" w:cs="Courier New"/>
                <w:b w:val="0"/>
                <w:sz w:val="24"/>
              </w:rPr>
              <w:t>neighbor 10.0.1.2 default-orig</w:t>
            </w:r>
          </w:p>
          <w:p w14:paraId="7FE84BBE" w14:textId="77777777" w:rsidR="00FA2DF6" w:rsidRPr="00FA2DF6" w:rsidRDefault="00FA2DF6" w:rsidP="00592D6C">
            <w:pPr>
              <w:ind w:left="0"/>
              <w:rPr>
                <w:rFonts w:ascii="Courier New" w:hAnsi="Courier New" w:cs="Courier New"/>
                <w:b w:val="0"/>
                <w:sz w:val="24"/>
              </w:rPr>
            </w:pPr>
          </w:p>
        </w:tc>
        <w:tc>
          <w:tcPr>
            <w:tcW w:w="4675" w:type="dxa"/>
          </w:tcPr>
          <w:p w14:paraId="0DAEB5C2" w14:textId="77777777" w:rsidR="00FA2DF6" w:rsidRPr="007757A7"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Also necessary for distributing routes</w:t>
            </w:r>
            <w:r w:rsidR="00FA2DF6">
              <w:rPr>
                <w:sz w:val="24"/>
              </w:rPr>
              <w:t xml:space="preserve"> </w:t>
            </w:r>
          </w:p>
        </w:tc>
      </w:tr>
      <w:tr w:rsidR="00993962" w:rsidRPr="007757A7" w14:paraId="58350048"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3E1DC2" w14:textId="77777777" w:rsidR="00993962" w:rsidRPr="00FA2DF6" w:rsidRDefault="00993962" w:rsidP="00FA2DF6">
            <w:pPr>
              <w:ind w:left="0"/>
              <w:rPr>
                <w:rFonts w:ascii="Courier New" w:hAnsi="Courier New" w:cs="Courier New"/>
                <w:sz w:val="24"/>
              </w:rPr>
            </w:pPr>
            <w:r w:rsidRPr="00993962">
              <w:rPr>
                <w:rFonts w:ascii="Courier New" w:hAnsi="Courier New" w:cs="Courier New"/>
                <w:sz w:val="24"/>
              </w:rPr>
              <w:t>router ospf 1</w:t>
            </w:r>
          </w:p>
        </w:tc>
        <w:tc>
          <w:tcPr>
            <w:tcW w:w="4675" w:type="dxa"/>
          </w:tcPr>
          <w:p w14:paraId="1A08A1D4"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sz w:val="24"/>
              </w:rPr>
            </w:pPr>
            <w:r>
              <w:rPr>
                <w:sz w:val="24"/>
              </w:rPr>
              <w:t>Redistributing BGP routes into OSPF</w:t>
            </w:r>
          </w:p>
        </w:tc>
      </w:tr>
      <w:tr w:rsidR="00993962" w:rsidRPr="007757A7" w14:paraId="08C79443"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0458A1D4" w14:textId="77777777" w:rsidR="00993962" w:rsidRPr="00FA2DF6" w:rsidRDefault="00993962" w:rsidP="00FA2DF6">
            <w:pPr>
              <w:ind w:left="0"/>
              <w:rPr>
                <w:rFonts w:ascii="Courier New" w:hAnsi="Courier New" w:cs="Courier New"/>
                <w:sz w:val="24"/>
              </w:rPr>
            </w:pPr>
            <w:r w:rsidRPr="004602B5">
              <w:rPr>
                <w:rFonts w:ascii="Courier New" w:hAnsi="Courier New" w:cs="Courier New"/>
                <w:b w:val="0"/>
                <w:sz w:val="24"/>
              </w:rPr>
              <w:t>redistribute bgp 65001 subnets</w:t>
            </w:r>
          </w:p>
        </w:tc>
        <w:tc>
          <w:tcPr>
            <w:tcW w:w="4675" w:type="dxa"/>
          </w:tcPr>
          <w:p w14:paraId="5744E30F" w14:textId="77777777" w:rsidR="00993962"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Redistribute BGP routes by its AS number</w:t>
            </w:r>
          </w:p>
        </w:tc>
      </w:tr>
    </w:tbl>
    <w:p w14:paraId="6B8F91B3" w14:textId="77777777" w:rsidR="00235E0A" w:rsidRDefault="00235E0A" w:rsidP="00993962">
      <w:pPr>
        <w:ind w:left="0"/>
        <w:rPr>
          <w:sz w:val="24"/>
        </w:rPr>
      </w:pPr>
    </w:p>
    <w:tbl>
      <w:tblPr>
        <w:tblStyle w:val="PlainTable4"/>
        <w:tblW w:w="0" w:type="auto"/>
        <w:tblLook w:val="04A0" w:firstRow="1" w:lastRow="0" w:firstColumn="1" w:lastColumn="0" w:noHBand="0" w:noVBand="1"/>
      </w:tblPr>
      <w:tblGrid>
        <w:gridCol w:w="4675"/>
        <w:gridCol w:w="4675"/>
      </w:tblGrid>
      <w:tr w:rsidR="00993962" w:rsidRPr="007757A7" w14:paraId="13E1377D" w14:textId="77777777" w:rsidTr="0059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D5652D" w14:textId="77777777" w:rsidR="00993962" w:rsidRPr="007757A7" w:rsidRDefault="00993962" w:rsidP="00592D6C">
            <w:pPr>
              <w:ind w:left="0"/>
              <w:rPr>
                <w:rFonts w:ascii="Courier New" w:hAnsi="Courier New" w:cs="Courier New"/>
                <w:sz w:val="24"/>
              </w:rPr>
            </w:pPr>
          </w:p>
        </w:tc>
        <w:tc>
          <w:tcPr>
            <w:tcW w:w="4675" w:type="dxa"/>
          </w:tcPr>
          <w:p w14:paraId="7E9777F0" w14:textId="77777777" w:rsidR="00993962" w:rsidRPr="007757A7" w:rsidRDefault="00993962" w:rsidP="00592D6C">
            <w:pPr>
              <w:ind w:left="0"/>
              <w:cnfStyle w:val="100000000000" w:firstRow="1" w:lastRow="0" w:firstColumn="0" w:lastColumn="0" w:oddVBand="0" w:evenVBand="0" w:oddHBand="0" w:evenHBand="0" w:firstRowFirstColumn="0" w:firstRowLastColumn="0" w:lastRowFirstColumn="0" w:lastRowLastColumn="0"/>
              <w:rPr>
                <w:sz w:val="24"/>
              </w:rPr>
            </w:pPr>
          </w:p>
        </w:tc>
      </w:tr>
      <w:tr w:rsidR="00993962" w14:paraId="2FE90F3C"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1A6F48" w14:textId="77777777" w:rsidR="00993962" w:rsidRPr="00FA2DF6" w:rsidRDefault="002E5169" w:rsidP="00592D6C">
            <w:pPr>
              <w:rPr>
                <w:sz w:val="24"/>
              </w:rPr>
            </w:pPr>
            <w:r>
              <w:rPr>
                <w:sz w:val="24"/>
              </w:rPr>
              <w:t>iBGP</w:t>
            </w:r>
            <w:r w:rsidR="00993962">
              <w:rPr>
                <w:sz w:val="24"/>
              </w:rPr>
              <w:t xml:space="preserve">: </w:t>
            </w:r>
          </w:p>
        </w:tc>
        <w:tc>
          <w:tcPr>
            <w:tcW w:w="4675" w:type="dxa"/>
          </w:tcPr>
          <w:p w14:paraId="0B2BF1D4"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b/>
                <w:sz w:val="24"/>
              </w:rPr>
            </w:pPr>
          </w:p>
        </w:tc>
      </w:tr>
      <w:tr w:rsidR="00993962" w:rsidRPr="007757A7" w14:paraId="6D9F816B"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1AFA33A3" w14:textId="77777777" w:rsidR="00993962" w:rsidRPr="00FA2DF6" w:rsidRDefault="00993962" w:rsidP="00592D6C">
            <w:pPr>
              <w:ind w:left="0"/>
              <w:rPr>
                <w:rFonts w:ascii="Courier New" w:hAnsi="Courier New" w:cs="Courier New"/>
                <w:sz w:val="24"/>
              </w:rPr>
            </w:pPr>
            <w:r w:rsidRPr="00FA2DF6">
              <w:rPr>
                <w:rFonts w:ascii="Courier New" w:hAnsi="Courier New" w:cs="Courier New"/>
                <w:sz w:val="24"/>
              </w:rPr>
              <w:t>router bgp 65001</w:t>
            </w:r>
          </w:p>
        </w:tc>
        <w:tc>
          <w:tcPr>
            <w:tcW w:w="4675" w:type="dxa"/>
          </w:tcPr>
          <w:p w14:paraId="0B9BA898" w14:textId="77777777" w:rsidR="00993962" w:rsidRPr="007757A7"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Enter BGP Autonomous system 65001, the same one in </w:t>
            </w:r>
            <w:r w:rsidR="002E5169">
              <w:rPr>
                <w:sz w:val="24"/>
              </w:rPr>
              <w:t>EBGP</w:t>
            </w:r>
          </w:p>
        </w:tc>
      </w:tr>
      <w:tr w:rsidR="00993962" w14:paraId="710D657F" w14:textId="77777777" w:rsidTr="0059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34DA89" w14:textId="77777777" w:rsidR="00993962" w:rsidRPr="00FA2DF6" w:rsidRDefault="00993962" w:rsidP="00592D6C">
            <w:pPr>
              <w:ind w:left="0"/>
              <w:rPr>
                <w:rFonts w:ascii="Courier New" w:hAnsi="Courier New" w:cs="Courier New"/>
                <w:b w:val="0"/>
                <w:sz w:val="24"/>
              </w:rPr>
            </w:pPr>
            <w:r w:rsidRPr="004602B5">
              <w:rPr>
                <w:rFonts w:ascii="Courier New" w:hAnsi="Courier New" w:cs="Courier New"/>
                <w:b w:val="0"/>
                <w:sz w:val="24"/>
              </w:rPr>
              <w:t>neighbor 192.168.3.3 remote-as 65001</w:t>
            </w:r>
          </w:p>
        </w:tc>
        <w:tc>
          <w:tcPr>
            <w:tcW w:w="4675" w:type="dxa"/>
          </w:tcPr>
          <w:p w14:paraId="55B08C90" w14:textId="77777777" w:rsidR="00993962" w:rsidRDefault="00993962" w:rsidP="00592D6C">
            <w:pPr>
              <w:ind w:left="0"/>
              <w:cnfStyle w:val="000000100000" w:firstRow="0" w:lastRow="0" w:firstColumn="0" w:lastColumn="0" w:oddVBand="0" w:evenVBand="0" w:oddHBand="1" w:evenHBand="0" w:firstRowFirstColumn="0" w:firstRowLastColumn="0" w:lastRowFirstColumn="0" w:lastRowLastColumn="0"/>
              <w:rPr>
                <w:b/>
                <w:sz w:val="24"/>
              </w:rPr>
            </w:pPr>
            <w:r>
              <w:rPr>
                <w:sz w:val="24"/>
              </w:rPr>
              <w:t xml:space="preserve">Form an </w:t>
            </w:r>
            <w:r w:rsidR="002E5169">
              <w:rPr>
                <w:sz w:val="24"/>
              </w:rPr>
              <w:t>IBGP</w:t>
            </w:r>
            <w:r>
              <w:rPr>
                <w:sz w:val="24"/>
              </w:rPr>
              <w:t xml:space="preserve"> relationship SwitchR3, which has a lo0 of 192.168.3.3 which is </w:t>
            </w:r>
            <w:r w:rsidR="00CB26D3">
              <w:rPr>
                <w:sz w:val="24"/>
              </w:rPr>
              <w:t>its BGP router ID</w:t>
            </w:r>
          </w:p>
        </w:tc>
      </w:tr>
      <w:tr w:rsidR="00993962" w:rsidRPr="00FA2DF6" w14:paraId="1354603F" w14:textId="77777777" w:rsidTr="00592D6C">
        <w:tc>
          <w:tcPr>
            <w:cnfStyle w:val="001000000000" w:firstRow="0" w:lastRow="0" w:firstColumn="1" w:lastColumn="0" w:oddVBand="0" w:evenVBand="0" w:oddHBand="0" w:evenHBand="0" w:firstRowFirstColumn="0" w:firstRowLastColumn="0" w:lastRowFirstColumn="0" w:lastRowLastColumn="0"/>
            <w:tcW w:w="4675" w:type="dxa"/>
          </w:tcPr>
          <w:p w14:paraId="29FBBCA3" w14:textId="77777777" w:rsidR="00993962" w:rsidRPr="00FA2DF6" w:rsidRDefault="00993962" w:rsidP="00592D6C">
            <w:pPr>
              <w:ind w:left="0"/>
              <w:rPr>
                <w:rFonts w:ascii="Courier New" w:hAnsi="Courier New" w:cs="Courier New"/>
                <w:b w:val="0"/>
                <w:sz w:val="24"/>
              </w:rPr>
            </w:pPr>
            <w:r w:rsidRPr="004602B5">
              <w:rPr>
                <w:rFonts w:ascii="Courier New" w:hAnsi="Courier New" w:cs="Courier New"/>
                <w:b w:val="0"/>
                <w:sz w:val="24"/>
              </w:rPr>
              <w:t>neighbor 192.168.3.3 update-source lo0</w:t>
            </w:r>
          </w:p>
        </w:tc>
        <w:tc>
          <w:tcPr>
            <w:tcW w:w="4675" w:type="dxa"/>
          </w:tcPr>
          <w:p w14:paraId="39808AAA" w14:textId="77777777" w:rsidR="00993962" w:rsidRPr="00FA2DF6" w:rsidRDefault="00993962" w:rsidP="00592D6C">
            <w:pPr>
              <w:ind w:left="0"/>
              <w:cnfStyle w:val="000000000000" w:firstRow="0" w:lastRow="0" w:firstColumn="0" w:lastColumn="0" w:oddVBand="0" w:evenVBand="0" w:oddHBand="0" w:evenHBand="0" w:firstRowFirstColumn="0" w:firstRowLastColumn="0" w:lastRowFirstColumn="0" w:lastRowLastColumn="0"/>
              <w:rPr>
                <w:sz w:val="24"/>
              </w:rPr>
            </w:pPr>
            <w:r>
              <w:rPr>
                <w:sz w:val="24"/>
              </w:rPr>
              <w:t xml:space="preserve">Define that this SwitchR1 BGP router ID as it’s lo0 address, which is 192.168.3.1.  </w:t>
            </w:r>
          </w:p>
        </w:tc>
      </w:tr>
    </w:tbl>
    <w:p w14:paraId="26FD051D" w14:textId="77777777" w:rsidR="0082464C" w:rsidRDefault="0082464C" w:rsidP="0082464C">
      <w:pPr>
        <w:pStyle w:val="Heading2"/>
        <w:rPr>
          <w:sz w:val="28"/>
        </w:rPr>
      </w:pPr>
      <w:r>
        <w:rPr>
          <w:sz w:val="28"/>
        </w:rPr>
        <w:t>configuration</w:t>
      </w:r>
    </w:p>
    <w:p w14:paraId="53B9F42A" w14:textId="77777777" w:rsidR="0082464C" w:rsidRDefault="00AC3060" w:rsidP="0082464C">
      <w:pPr>
        <w:pStyle w:val="Heading3"/>
      </w:pPr>
      <w:r>
        <w:t>Core MPLS switchrouters</w:t>
      </w:r>
      <w:r w:rsidR="0082464C">
        <w:t xml:space="preserve"> </w:t>
      </w:r>
      <w:r w:rsidR="005918F2">
        <w:t>configuration</w:t>
      </w:r>
      <w:r w:rsidR="0082464C">
        <w:t>:</w:t>
      </w:r>
    </w:p>
    <w:p w14:paraId="1FD8C5CD" w14:textId="77777777" w:rsidR="005918F2" w:rsidRPr="00D55C48" w:rsidRDefault="00474526" w:rsidP="005918F2">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w:t>
      </w:r>
      <w:r w:rsidR="005918F2" w:rsidRPr="00D55C48">
        <w:rPr>
          <w:rFonts w:ascii="Courier New" w:eastAsia="Calibri" w:hAnsi="Courier New" w:cs="Courier New"/>
          <w:b/>
          <w:kern w:val="0"/>
          <w:lang w:eastAsia="en-US"/>
          <w14:ligatures w14:val="none"/>
        </w:rPr>
        <w:t>(config)#</w:t>
      </w:r>
      <w:r w:rsidR="005918F2" w:rsidRPr="00D55C48">
        <w:rPr>
          <w:rFonts w:ascii="Courier New" w:eastAsia="Calibri" w:hAnsi="Courier New" w:cs="Courier New"/>
          <w:kern w:val="0"/>
          <w:lang w:eastAsia="en-US"/>
          <w14:ligatures w14:val="none"/>
        </w:rPr>
        <w:t xml:space="preserve"> </w:t>
      </w:r>
      <w:r w:rsidR="000214E2" w:rsidRPr="00D55C48">
        <w:rPr>
          <w:rFonts w:ascii="Courier New" w:eastAsia="Calibri" w:hAnsi="Courier New" w:cs="Courier New"/>
          <w:b/>
          <w:kern w:val="0"/>
          <w:lang w:eastAsia="en-US"/>
          <w14:ligatures w14:val="none"/>
        </w:rPr>
        <w:t>SwitchR1</w:t>
      </w:r>
    </w:p>
    <w:p w14:paraId="5A291B7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routing</w:t>
      </w:r>
    </w:p>
    <w:p w14:paraId="760EB35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protocol ldp</w:t>
      </w:r>
    </w:p>
    <w:p w14:paraId="2D01E82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cef distributed</w:t>
      </w:r>
    </w:p>
    <w:p w14:paraId="3D3486D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ip</w:t>
      </w:r>
    </w:p>
    <w:p w14:paraId="2326FD4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ldp advertise-labels</w:t>
      </w:r>
    </w:p>
    <w:p w14:paraId="29CEF4E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range 20 40</w:t>
      </w:r>
    </w:p>
    <w:p w14:paraId="0395AAD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ldp router-id Loopback0</w:t>
      </w:r>
    </w:p>
    <w:p w14:paraId="1FC7D60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06B38F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3C7534D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192.168.3.1 255.255.255.255</w:t>
      </w:r>
    </w:p>
    <w:p w14:paraId="7778350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9964399"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74AC357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0D8D3F1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192.168.1.2 255.255.255.0</w:t>
      </w:r>
    </w:p>
    <w:p w14:paraId="7EB9922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label protocol ldp</w:t>
      </w:r>
    </w:p>
    <w:p w14:paraId="302871E7" w14:textId="082A39E4" w:rsidR="000214E2"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ip</w:t>
      </w:r>
    </w:p>
    <w:p w14:paraId="56FBA2E3" w14:textId="77777777" w:rsidR="00A23789" w:rsidRPr="00D55C48" w:rsidRDefault="00A23789" w:rsidP="000214E2">
      <w:pPr>
        <w:spacing w:before="0" w:line="259" w:lineRule="auto"/>
        <w:ind w:left="0" w:right="0"/>
        <w:rPr>
          <w:rFonts w:ascii="Courier New" w:eastAsia="Calibri" w:hAnsi="Courier New" w:cs="Courier New"/>
          <w:kern w:val="0"/>
          <w:lang w:eastAsia="en-US"/>
          <w14:ligatures w14:val="none"/>
        </w:rPr>
      </w:pPr>
    </w:p>
    <w:p w14:paraId="1AA68A7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int fa1/0/1</w:t>
      </w:r>
    </w:p>
    <w:p w14:paraId="021A4E5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463B72E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address 10.0.1.1 255.255.255.0</w:t>
      </w:r>
    </w:p>
    <w:p w14:paraId="71B332C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ip</w:t>
      </w:r>
    </w:p>
    <w:p w14:paraId="02B0C62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52ADA9F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fa1/0/2</w:t>
      </w:r>
    </w:p>
    <w:p w14:paraId="6B5D671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79495E8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address 10.0.2.1 255.255.255.0</w:t>
      </w:r>
    </w:p>
    <w:p w14:paraId="0EBB8A0E"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ip</w:t>
      </w:r>
    </w:p>
    <w:p w14:paraId="4BABF30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1E98543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ospf 1</w:t>
      </w:r>
    </w:p>
    <w:p w14:paraId="54E3FD6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192.168.1.0 0.0.0.255 area 0</w:t>
      </w:r>
    </w:p>
    <w:p w14:paraId="497C309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192.168.3.1 0.0.0.0 area 0</w:t>
      </w:r>
    </w:p>
    <w:p w14:paraId="3C607C6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redistribute bgp 65001 subnets</w:t>
      </w:r>
    </w:p>
    <w:p w14:paraId="5C913EB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B1F5D9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65001</w:t>
      </w:r>
    </w:p>
    <w:p w14:paraId="0D55B69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10.0.1.0 mask 255.255.255.0</w:t>
      </w:r>
    </w:p>
    <w:p w14:paraId="2C4B28D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10.0.2.0 mask 255.255.255.0</w:t>
      </w:r>
    </w:p>
    <w:p w14:paraId="5A6B3D83"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10.0.1.2 remote-as 65011</w:t>
      </w:r>
    </w:p>
    <w:p w14:paraId="5F23B04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10.0.2.2 remote-as 65012</w:t>
      </w:r>
    </w:p>
    <w:p w14:paraId="772E0D3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10.0.1.2 default-orig</w:t>
      </w:r>
    </w:p>
    <w:p w14:paraId="3CBD37F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10.0.2.2 default-orig </w:t>
      </w:r>
    </w:p>
    <w:p w14:paraId="4218E1D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F9D9AA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192.168.3.3 remote-as 65001</w:t>
      </w:r>
    </w:p>
    <w:p w14:paraId="6C43ABF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192.168.3.3 update-source lo0</w:t>
      </w:r>
    </w:p>
    <w:p w14:paraId="7B285F9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w:t>
      </w:r>
    </w:p>
    <w:p w14:paraId="56E82DA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redistribute ospf 1</w:t>
      </w:r>
    </w:p>
    <w:p w14:paraId="242C14A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A20C18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G1/1/2</w:t>
      </w:r>
    </w:p>
    <w:p w14:paraId="65AD2BB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fa1/0/1</w:t>
      </w:r>
    </w:p>
    <w:p w14:paraId="3F73C76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destination int fa1/0/24</w:t>
      </w:r>
    </w:p>
    <w:p w14:paraId="57B4A649"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485C1463" w14:textId="77777777" w:rsidR="000214E2" w:rsidRPr="00D55C48" w:rsidRDefault="00474526" w:rsidP="000214E2">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w:t>
      </w:r>
      <w:r w:rsidR="000214E2" w:rsidRPr="00D55C48">
        <w:rPr>
          <w:rFonts w:ascii="Courier New" w:eastAsia="Calibri" w:hAnsi="Courier New" w:cs="Courier New"/>
          <w:b/>
          <w:kern w:val="0"/>
          <w:lang w:eastAsia="en-US"/>
          <w14:ligatures w14:val="none"/>
        </w:rPr>
        <w:t>(config)#</w:t>
      </w:r>
      <w:r w:rsidR="000214E2" w:rsidRPr="00D55C48">
        <w:rPr>
          <w:rFonts w:ascii="Courier New" w:eastAsia="Calibri" w:hAnsi="Courier New" w:cs="Courier New"/>
          <w:kern w:val="0"/>
          <w:lang w:eastAsia="en-US"/>
          <w14:ligatures w14:val="none"/>
        </w:rPr>
        <w:t xml:space="preserve"> </w:t>
      </w:r>
      <w:r w:rsidR="000214E2" w:rsidRPr="00D55C48">
        <w:rPr>
          <w:rFonts w:ascii="Courier New" w:eastAsia="Calibri" w:hAnsi="Courier New" w:cs="Courier New"/>
          <w:b/>
          <w:kern w:val="0"/>
          <w:lang w:eastAsia="en-US"/>
          <w14:ligatures w14:val="none"/>
        </w:rPr>
        <w:t>SwitchR2Center</w:t>
      </w:r>
    </w:p>
    <w:p w14:paraId="0F86F9F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routing</w:t>
      </w:r>
    </w:p>
    <w:p w14:paraId="482FACE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cef distributed</w:t>
      </w:r>
    </w:p>
    <w:p w14:paraId="6808FAA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ip</w:t>
      </w:r>
    </w:p>
    <w:p w14:paraId="3B849F4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protocol ldp</w:t>
      </w:r>
    </w:p>
    <w:p w14:paraId="69DE382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ldp advertise-labels</w:t>
      </w:r>
    </w:p>
    <w:p w14:paraId="0D1C610C"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mpls ldp router-id Loopback0 </w:t>
      </w:r>
    </w:p>
    <w:p w14:paraId="14C3C40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range 20 40</w:t>
      </w:r>
    </w:p>
    <w:p w14:paraId="3544230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11FF8467"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12872F4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192.168.3.2 255.255.255.255</w:t>
      </w:r>
    </w:p>
    <w:p w14:paraId="672C56D5"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2B0C062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GigabitEthernet1/1/1</w:t>
      </w:r>
    </w:p>
    <w:p w14:paraId="075467F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4C258D9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192.168.2.1 255.255.255.0</w:t>
      </w:r>
    </w:p>
    <w:p w14:paraId="57B5439A"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label protocol ldp</w:t>
      </w:r>
    </w:p>
    <w:p w14:paraId="5FEF46CE"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 xml:space="preserve"> mpls ip</w:t>
      </w:r>
    </w:p>
    <w:p w14:paraId="797C413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2EDE1EBD"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1A4E1101"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3FEF0CC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192.168.1.1 255.255.255.0</w:t>
      </w:r>
    </w:p>
    <w:p w14:paraId="50C94D8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label protocol ldp</w:t>
      </w:r>
    </w:p>
    <w:p w14:paraId="55B1540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ip</w:t>
      </w:r>
    </w:p>
    <w:p w14:paraId="0EF215D2"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783BDB5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ospf 1</w:t>
      </w:r>
    </w:p>
    <w:p w14:paraId="2B5BD3A8"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192.168.1.0 0.0.0.255 area 0</w:t>
      </w:r>
    </w:p>
    <w:p w14:paraId="7CD3AF84"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192.168.2.0 0.0.0.255 area 0</w:t>
      </w:r>
    </w:p>
    <w:p w14:paraId="600152D6"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192.168.3.2 0.0.0.0 area 0</w:t>
      </w:r>
    </w:p>
    <w:p w14:paraId="2DD3CD8F"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p>
    <w:p w14:paraId="3181BD6B"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monitor session 1 source int g1/1/1- 2 both</w:t>
      </w:r>
    </w:p>
    <w:p w14:paraId="594C7CE0" w14:textId="77777777" w:rsidR="000214E2" w:rsidRPr="00D55C48" w:rsidRDefault="000214E2" w:rsidP="000214E2">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monitor session 1 </w:t>
      </w:r>
      <w:r w:rsidR="00474526" w:rsidRPr="00D55C48">
        <w:rPr>
          <w:rFonts w:ascii="Courier New" w:eastAsia="Calibri" w:hAnsi="Courier New" w:cs="Courier New"/>
          <w:kern w:val="0"/>
          <w:lang w:eastAsia="en-US"/>
          <w14:ligatures w14:val="none"/>
        </w:rPr>
        <w:t>destination</w:t>
      </w:r>
      <w:r w:rsidRPr="00D55C48">
        <w:rPr>
          <w:rFonts w:ascii="Courier New" w:eastAsia="Calibri" w:hAnsi="Courier New" w:cs="Courier New"/>
          <w:kern w:val="0"/>
          <w:lang w:eastAsia="en-US"/>
          <w14:ligatures w14:val="none"/>
        </w:rPr>
        <w:t xml:space="preserve"> int fa1/0/24</w:t>
      </w:r>
    </w:p>
    <w:p w14:paraId="665F7065" w14:textId="77777777" w:rsidR="000214E2" w:rsidRPr="00D55C48" w:rsidRDefault="000214E2" w:rsidP="000214E2">
      <w:pPr>
        <w:spacing w:before="0" w:line="259" w:lineRule="auto"/>
        <w:ind w:left="0" w:right="0"/>
        <w:rPr>
          <w:rFonts w:ascii="Calibri" w:eastAsia="Calibri" w:hAnsi="Calibri" w:cs="Times New Roman"/>
          <w:kern w:val="0"/>
          <w:lang w:eastAsia="en-US"/>
          <w14:ligatures w14:val="none"/>
        </w:rPr>
      </w:pPr>
    </w:p>
    <w:p w14:paraId="7667B66B" w14:textId="77777777" w:rsidR="00474526" w:rsidRPr="00D55C48" w:rsidRDefault="00474526" w:rsidP="00474526">
      <w:pPr>
        <w:spacing w:before="0" w:line="259" w:lineRule="auto"/>
        <w:ind w:left="0" w:right="0"/>
        <w:rPr>
          <w:rFonts w:ascii="Courier New" w:eastAsia="Calibri" w:hAnsi="Courier New" w:cs="Courier New"/>
          <w:b/>
          <w:kern w:val="0"/>
          <w:lang w:eastAsia="en-US"/>
          <w14:ligatures w14:val="none"/>
        </w:rPr>
      </w:pPr>
      <w:r w:rsidRPr="00D55C48">
        <w:rPr>
          <w:rFonts w:ascii="Courier New" w:eastAsia="Calibri" w:hAnsi="Courier New" w:cs="Courier New"/>
          <w:b/>
          <w:kern w:val="0"/>
          <w:lang w:eastAsia="en-US"/>
          <w14:ligatures w14:val="none"/>
        </w:rPr>
        <w:t>Switch(config)#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SwitchR3</w:t>
      </w:r>
    </w:p>
    <w:p w14:paraId="03CE1E0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system mtu routing 1500</w:t>
      </w:r>
    </w:p>
    <w:p w14:paraId="15620560"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routing</w:t>
      </w:r>
    </w:p>
    <w:p w14:paraId="6C74F4C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cef distributed</w:t>
      </w:r>
    </w:p>
    <w:p w14:paraId="5DDEC23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ip</w:t>
      </w:r>
    </w:p>
    <w:p w14:paraId="45CDAF0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protocol ldp</w:t>
      </w:r>
    </w:p>
    <w:p w14:paraId="7EC1048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ldp advertise-labels</w:t>
      </w:r>
    </w:p>
    <w:p w14:paraId="4DD7661D"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label range 20 40</w:t>
      </w:r>
    </w:p>
    <w:p w14:paraId="5B7553D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mpls ldp router-id Loopback0</w:t>
      </w:r>
    </w:p>
    <w:p w14:paraId="3F1ED2E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1C8E83D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2263F23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192.168.3.3 255.255.255.255</w:t>
      </w:r>
    </w:p>
    <w:p w14:paraId="6F4F390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4D4B018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GigabitEthernet1/1/2</w:t>
      </w:r>
    </w:p>
    <w:p w14:paraId="518779E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switchport</w:t>
      </w:r>
    </w:p>
    <w:p w14:paraId="555D750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192.168.2.2 255.255.255.0</w:t>
      </w:r>
    </w:p>
    <w:p w14:paraId="7D5F780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label protocol ldp</w:t>
      </w:r>
    </w:p>
    <w:p w14:paraId="528C0F90"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mpls ip</w:t>
      </w:r>
    </w:p>
    <w:p w14:paraId="623DE68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7BC25D8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fa1/0/1</w:t>
      </w:r>
    </w:p>
    <w:p w14:paraId="6A8AE79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6DE4A80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address 10.0.3.1 255.255.255.0</w:t>
      </w:r>
    </w:p>
    <w:p w14:paraId="780F42F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shut</w:t>
      </w:r>
    </w:p>
    <w:p w14:paraId="7C89454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933107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 fa1/0/2</w:t>
      </w:r>
    </w:p>
    <w:p w14:paraId="770B086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switchport</w:t>
      </w:r>
    </w:p>
    <w:p w14:paraId="7D4D740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ip address 10.0.4.1 255.255.255.0</w:t>
      </w:r>
    </w:p>
    <w:p w14:paraId="1F6A695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no shut</w:t>
      </w:r>
    </w:p>
    <w:p w14:paraId="5058459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572658E"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router ospf 1 </w:t>
      </w:r>
    </w:p>
    <w:p w14:paraId="70AEDF2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192.168.2.0 0.0.0.255 area 0</w:t>
      </w:r>
    </w:p>
    <w:p w14:paraId="7FB41B4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192.168.3.3 0.0.0.0 area 0</w:t>
      </w:r>
    </w:p>
    <w:p w14:paraId="3B878ED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lastRenderedPageBreak/>
        <w:t>redistribute bgp 65001 subnets</w:t>
      </w:r>
    </w:p>
    <w:p w14:paraId="5A80C24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18A9D94A"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65001</w:t>
      </w:r>
    </w:p>
    <w:p w14:paraId="4701A7E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5930F5A"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network 10.0.3.0 </w:t>
      </w:r>
    </w:p>
    <w:p w14:paraId="15C0BFA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10.0.4.0</w:t>
      </w:r>
    </w:p>
    <w:p w14:paraId="1E84EF8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10.0.3.0 mask 255.255.255.0</w:t>
      </w:r>
    </w:p>
    <w:p w14:paraId="6CE554D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network 10.0.4.0 mask 255.255.255.0</w:t>
      </w:r>
    </w:p>
    <w:p w14:paraId="34F5D88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10.0.3.2 remote-as 65013</w:t>
      </w:r>
    </w:p>
    <w:p w14:paraId="567FE9D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10.0.4.2 remote-as 65014</w:t>
      </w:r>
    </w:p>
    <w:p w14:paraId="043AA53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10.0.3.2 default-orig</w:t>
      </w:r>
    </w:p>
    <w:p w14:paraId="58DFF23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10.0.4.2 default-orig</w:t>
      </w:r>
    </w:p>
    <w:p w14:paraId="225CD2C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5E0F9E4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192.168.3.1 remote-as 65001</w:t>
      </w:r>
    </w:p>
    <w:p w14:paraId="1837A5D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neighbor 192.168.3.1 update-source lo0</w:t>
      </w:r>
    </w:p>
    <w:p w14:paraId="29E11A3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BB7A146"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redistribute ospf 1</w:t>
      </w:r>
    </w:p>
    <w:p w14:paraId="0EB2C67C" w14:textId="77777777" w:rsidR="0082464C" w:rsidRPr="003576A1" w:rsidRDefault="00474526" w:rsidP="0082464C">
      <w:pPr>
        <w:pStyle w:val="Heading3"/>
      </w:pPr>
      <w:r w:rsidRPr="003576A1">
        <w:t>local ebpg routers configuration</w:t>
      </w:r>
      <w:r w:rsidR="0082464C" w:rsidRPr="003576A1">
        <w:t>:</w:t>
      </w:r>
    </w:p>
    <w:p w14:paraId="7B75448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Mar1</w:t>
      </w:r>
    </w:p>
    <w:p w14:paraId="5CD30C2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786A3B7"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73437201"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10.0.51.1 255.255.255.255</w:t>
      </w:r>
    </w:p>
    <w:p w14:paraId="7D7977FC"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7FD06D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00FC4F8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10.0.1.2 255.255.255.0</w:t>
      </w:r>
    </w:p>
    <w:p w14:paraId="6A83DDA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5FDC7524"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2786C0F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65011</w:t>
      </w:r>
    </w:p>
    <w:p w14:paraId="77A5AA3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bgp log-neighbor-changes</w:t>
      </w:r>
    </w:p>
    <w:p w14:paraId="298085DB"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10.0.1.0 mask 255.255.255.0</w:t>
      </w:r>
    </w:p>
    <w:p w14:paraId="429BF61B" w14:textId="77777777" w:rsidR="00D20450"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10.0.51.1 mask 255.255.255.255</w:t>
      </w:r>
    </w:p>
    <w:p w14:paraId="743D3196" w14:textId="77777777" w:rsidR="00D20450" w:rsidRPr="00D55C48" w:rsidRDefault="00D20450" w:rsidP="00474526">
      <w:pPr>
        <w:spacing w:before="0" w:line="259" w:lineRule="auto"/>
        <w:ind w:left="0" w:right="0"/>
        <w:rPr>
          <w:rFonts w:ascii="Courier New" w:eastAsia="Calibri" w:hAnsi="Courier New" w:cs="Courier New"/>
          <w:kern w:val="0"/>
          <w:lang w:eastAsia="en-US"/>
          <w14:ligatures w14:val="none"/>
        </w:rPr>
      </w:pPr>
    </w:p>
    <w:p w14:paraId="6AA44824" w14:textId="77777777" w:rsidR="00474526" w:rsidRPr="00D55C48" w:rsidRDefault="00D20450"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00474526" w:rsidRPr="00D55C48">
        <w:rPr>
          <w:rFonts w:ascii="Courier New" w:eastAsia="Calibri" w:hAnsi="Courier New" w:cs="Courier New"/>
          <w:b/>
          <w:kern w:val="0"/>
          <w:lang w:eastAsia="en-US"/>
          <w14:ligatures w14:val="none"/>
        </w:rPr>
        <w:t>hostname DC1</w:t>
      </w:r>
    </w:p>
    <w:p w14:paraId="3B7088A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7369CD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352BFD2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10.0.51.2 255.255.255.255</w:t>
      </w:r>
    </w:p>
    <w:p w14:paraId="739CD16F"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621B759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527B6C8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10.0.2.2 255.255.255.0</w:t>
      </w:r>
    </w:p>
    <w:p w14:paraId="63FFAA9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623F84F8"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p>
    <w:p w14:paraId="39DD0772"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65012</w:t>
      </w:r>
    </w:p>
    <w:p w14:paraId="6F7362B9"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bgp log-neighbor-changes</w:t>
      </w:r>
    </w:p>
    <w:p w14:paraId="389F49E5"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10.0.2.0 mask 255.255.255.0</w:t>
      </w:r>
    </w:p>
    <w:p w14:paraId="51E2A53D"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10.0.51.2 mask 255.255.255.255</w:t>
      </w:r>
    </w:p>
    <w:p w14:paraId="7EEA0733" w14:textId="77777777" w:rsidR="00474526" w:rsidRPr="00D55C48" w:rsidRDefault="00474526" w:rsidP="00474526">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10.0.2.1 remote-as 65001</w:t>
      </w:r>
    </w:p>
    <w:p w14:paraId="73231AE6" w14:textId="77777777" w:rsidR="00D20450" w:rsidRPr="00D55C48" w:rsidRDefault="00D20450" w:rsidP="00474526">
      <w:pPr>
        <w:spacing w:before="0" w:line="259" w:lineRule="auto"/>
        <w:ind w:left="0" w:right="0"/>
        <w:rPr>
          <w:rFonts w:ascii="Courier New" w:eastAsia="Calibri" w:hAnsi="Courier New" w:cs="Courier New"/>
          <w:kern w:val="0"/>
          <w:lang w:eastAsia="en-US"/>
          <w14:ligatures w14:val="none"/>
        </w:rPr>
      </w:pPr>
    </w:p>
    <w:p w14:paraId="24CBCEA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Mar2</w:t>
      </w:r>
    </w:p>
    <w:p w14:paraId="39C2F80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07B273A6"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640B5CE0"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10.0.51.3 255.255.255.255</w:t>
      </w:r>
    </w:p>
    <w:p w14:paraId="22F6F8B6"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77B010D7"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3883072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10.0.3.2 255.255.255.0</w:t>
      </w:r>
    </w:p>
    <w:p w14:paraId="15B77250"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39A9318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2ADE6A1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65013</w:t>
      </w:r>
    </w:p>
    <w:p w14:paraId="319941A9"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bgp log-neighbor-changes</w:t>
      </w:r>
    </w:p>
    <w:p w14:paraId="5F78BE8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10.0.3.0 mask 255.255.255.0</w:t>
      </w:r>
    </w:p>
    <w:p w14:paraId="3632C5A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10.0.51.3 mask 255.255.255.255</w:t>
      </w:r>
    </w:p>
    <w:p w14:paraId="54D51B0A"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10.0.3.1 remote-as 65001</w:t>
      </w:r>
    </w:p>
    <w:p w14:paraId="0E7B2F2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26CC501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b/>
          <w:kern w:val="0"/>
          <w:lang w:eastAsia="en-US"/>
          <w14:ligatures w14:val="none"/>
        </w:rPr>
        <w:t>Router(config)#</w:t>
      </w:r>
      <w:r w:rsidRPr="00D55C48">
        <w:rPr>
          <w:rFonts w:ascii="Courier New" w:eastAsia="Calibri" w:hAnsi="Courier New" w:cs="Courier New"/>
          <w:kern w:val="0"/>
          <w:lang w:eastAsia="en-US"/>
          <w14:ligatures w14:val="none"/>
        </w:rPr>
        <w:t xml:space="preserve"> </w:t>
      </w:r>
      <w:r w:rsidRPr="00D55C48">
        <w:rPr>
          <w:rFonts w:ascii="Courier New" w:eastAsia="Calibri" w:hAnsi="Courier New" w:cs="Courier New"/>
          <w:b/>
          <w:kern w:val="0"/>
          <w:lang w:eastAsia="en-US"/>
          <w14:ligatures w14:val="none"/>
        </w:rPr>
        <w:t>hostname DC2</w:t>
      </w:r>
    </w:p>
    <w:p w14:paraId="072A7927"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0376700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Loopback0</w:t>
      </w:r>
    </w:p>
    <w:p w14:paraId="71B3E852"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10.0.51.4 255.255.255.255</w:t>
      </w:r>
    </w:p>
    <w:p w14:paraId="1DE48BB3"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63D019E2"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interface GigabitEthernet0/0</w:t>
      </w:r>
    </w:p>
    <w:p w14:paraId="417DD45C"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ip address 10.0.4.2 255.255.255.0</w:t>
      </w:r>
    </w:p>
    <w:p w14:paraId="13489E6C"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no shut</w:t>
      </w:r>
    </w:p>
    <w:p w14:paraId="63F2564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p>
    <w:p w14:paraId="62E48861"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router bgp 65014</w:t>
      </w:r>
    </w:p>
    <w:p w14:paraId="7450DFF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bgp log-neighbor-changes</w:t>
      </w:r>
    </w:p>
    <w:p w14:paraId="5DAD8BDB"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10.0.4.0 mask 255.255.255.0</w:t>
      </w:r>
    </w:p>
    <w:p w14:paraId="65DB2B25"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network 10.0.51.4 mask 255.255.255.255</w:t>
      </w:r>
    </w:p>
    <w:p w14:paraId="24131B6F" w14:textId="77777777" w:rsidR="00D20450" w:rsidRPr="00D55C48" w:rsidRDefault="00D20450" w:rsidP="00D20450">
      <w:pPr>
        <w:spacing w:before="0" w:line="259" w:lineRule="auto"/>
        <w:ind w:left="0" w:right="0"/>
        <w:rPr>
          <w:rFonts w:ascii="Courier New" w:eastAsia="Calibri" w:hAnsi="Courier New" w:cs="Courier New"/>
          <w:kern w:val="0"/>
          <w:lang w:eastAsia="en-US"/>
          <w14:ligatures w14:val="none"/>
        </w:rPr>
      </w:pPr>
      <w:r w:rsidRPr="00D55C48">
        <w:rPr>
          <w:rFonts w:ascii="Courier New" w:eastAsia="Calibri" w:hAnsi="Courier New" w:cs="Courier New"/>
          <w:kern w:val="0"/>
          <w:lang w:eastAsia="en-US"/>
          <w14:ligatures w14:val="none"/>
        </w:rPr>
        <w:t xml:space="preserve"> neighbor 10.0.4.1 remote-as 65001</w:t>
      </w:r>
    </w:p>
    <w:p w14:paraId="0C1047DF" w14:textId="77777777" w:rsidR="000D6ADD" w:rsidRDefault="000D6ADD" w:rsidP="000D6ADD">
      <w:pPr>
        <w:pStyle w:val="Heading2"/>
        <w:rPr>
          <w:sz w:val="28"/>
        </w:rPr>
      </w:pPr>
      <w:r>
        <w:rPr>
          <w:sz w:val="28"/>
        </w:rPr>
        <w:t>Wireshark captures:</w:t>
      </w:r>
    </w:p>
    <w:p w14:paraId="67A1E19E" w14:textId="77777777" w:rsidR="003576A1" w:rsidRDefault="003576A1" w:rsidP="003576A1">
      <w:pPr>
        <w:ind w:firstLine="648"/>
        <w:rPr>
          <w:sz w:val="24"/>
        </w:rPr>
      </w:pPr>
      <w:r>
        <w:rPr>
          <w:sz w:val="24"/>
        </w:rPr>
        <w:t>On Port Fa1/0/24 of SwitchR1, we can find the BGP packets that it is sending to SwitchR3. You can see that the MPLS Label is 21, which is the first in my MPLS range 20-40. This packet is from SwitchR1 (192.168.3.1), and its destination is SwitchR3 (192.168.3.3). Such observation is also collaborated with the MPLS forwarding-table on SwitchR1:</w:t>
      </w:r>
    </w:p>
    <w:p w14:paraId="48595FA9" w14:textId="77777777" w:rsidR="003576A1" w:rsidRPr="003576A1" w:rsidRDefault="003576A1" w:rsidP="003576A1"/>
    <w:p w14:paraId="27B7BA80" w14:textId="77777777" w:rsidR="00462135" w:rsidRDefault="000D516F" w:rsidP="004D3827">
      <w:r>
        <w:rPr>
          <w:noProof/>
        </w:rPr>
        <w:lastRenderedPageBreak/>
        <mc:AlternateContent>
          <mc:Choice Requires="wps">
            <w:drawing>
              <wp:anchor distT="0" distB="0" distL="114300" distR="114300" simplePos="0" relativeHeight="251758592" behindDoc="0" locked="0" layoutInCell="1" allowOverlap="1" wp14:anchorId="0C862412" wp14:editId="11228D20">
                <wp:simplePos x="0" y="0"/>
                <wp:positionH relativeFrom="column">
                  <wp:posOffset>1996440</wp:posOffset>
                </wp:positionH>
                <wp:positionV relativeFrom="paragraph">
                  <wp:posOffset>3261360</wp:posOffset>
                </wp:positionV>
                <wp:extent cx="2141220" cy="205740"/>
                <wp:effectExtent l="19050" t="19050" r="11430" b="22860"/>
                <wp:wrapNone/>
                <wp:docPr id="228" name="Rectangle 228"/>
                <wp:cNvGraphicFramePr/>
                <a:graphic xmlns:a="http://schemas.openxmlformats.org/drawingml/2006/main">
                  <a:graphicData uri="http://schemas.microsoft.com/office/word/2010/wordprocessingShape">
                    <wps:wsp>
                      <wps:cNvSpPr/>
                      <wps:spPr>
                        <a:xfrm>
                          <a:off x="0" y="0"/>
                          <a:ext cx="214122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7A610" id="Rectangle 228" o:spid="_x0000_s1026" style="position:absolute;margin-left:157.2pt;margin-top:256.8pt;width:168.6pt;height:16.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" filled="f" strokecolor="red" strokeweight="3pt"/>
            </w:pict>
          </mc:Fallback>
        </mc:AlternateContent>
      </w:r>
      <w:r w:rsidR="00AB6B97">
        <w:rPr>
          <w:noProof/>
        </w:rPr>
        <mc:AlternateContent>
          <mc:Choice Requires="wps">
            <w:drawing>
              <wp:anchor distT="0" distB="0" distL="114300" distR="114300" simplePos="0" relativeHeight="251756544" behindDoc="0" locked="0" layoutInCell="1" allowOverlap="1" wp14:anchorId="758CBC25" wp14:editId="331AC822">
                <wp:simplePos x="0" y="0"/>
                <wp:positionH relativeFrom="column">
                  <wp:posOffset>2827020</wp:posOffset>
                </wp:positionH>
                <wp:positionV relativeFrom="paragraph">
                  <wp:posOffset>2689860</wp:posOffset>
                </wp:positionV>
                <wp:extent cx="1066800" cy="190500"/>
                <wp:effectExtent l="19050" t="19050" r="19050" b="19050"/>
                <wp:wrapNone/>
                <wp:docPr id="227" name="Rectangle 227"/>
                <wp:cNvGraphicFramePr/>
                <a:graphic xmlns:a="http://schemas.openxmlformats.org/drawingml/2006/main">
                  <a:graphicData uri="http://schemas.microsoft.com/office/word/2010/wordprocessingShape">
                    <wps:wsp>
                      <wps:cNvSpPr/>
                      <wps:spPr>
                        <a:xfrm>
                          <a:off x="0" y="0"/>
                          <a:ext cx="10668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5FBE7" id="Rectangle 227" o:spid="_x0000_s1026" style="position:absolute;margin-left:222.6pt;margin-top:211.8pt;width:84pt;height: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" filled="f" strokecolor="red" strokeweight="3pt"/>
            </w:pict>
          </mc:Fallback>
        </mc:AlternateContent>
      </w:r>
      <w:r w:rsidR="00AB6B97">
        <w:rPr>
          <w:noProof/>
        </w:rPr>
        <mc:AlternateContent>
          <mc:Choice Requires="wps">
            <w:drawing>
              <wp:anchor distT="0" distB="0" distL="114300" distR="114300" simplePos="0" relativeHeight="251752448" behindDoc="0" locked="0" layoutInCell="1" allowOverlap="1" wp14:anchorId="257CA163" wp14:editId="39480F0F">
                <wp:simplePos x="0" y="0"/>
                <wp:positionH relativeFrom="margin">
                  <wp:posOffset>2720340</wp:posOffset>
                </wp:positionH>
                <wp:positionV relativeFrom="paragraph">
                  <wp:posOffset>1310640</wp:posOffset>
                </wp:positionV>
                <wp:extent cx="746760" cy="182880"/>
                <wp:effectExtent l="19050" t="19050" r="15240" b="26670"/>
                <wp:wrapNone/>
                <wp:docPr id="225" name="Rectangle 225"/>
                <wp:cNvGraphicFramePr/>
                <a:graphic xmlns:a="http://schemas.openxmlformats.org/drawingml/2006/main">
                  <a:graphicData uri="http://schemas.microsoft.com/office/word/2010/wordprocessingShape">
                    <wps:wsp>
                      <wps:cNvSpPr/>
                      <wps:spPr>
                        <a:xfrm>
                          <a:off x="0" y="0"/>
                          <a:ext cx="746760"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41125" id="Rectangle 225" o:spid="_x0000_s1026" style="position:absolute;margin-left:214.2pt;margin-top:103.2pt;width:58.8pt;height:14.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" filled="f" strokecolor="red" strokeweight="3pt">
                <w10:wrap anchorx="margin"/>
              </v:rect>
            </w:pict>
          </mc:Fallback>
        </mc:AlternateContent>
      </w:r>
      <w:r w:rsidR="00AB6B97">
        <w:rPr>
          <w:noProof/>
        </w:rPr>
        <mc:AlternateContent>
          <mc:Choice Requires="wps">
            <w:drawing>
              <wp:anchor distT="0" distB="0" distL="114300" distR="114300" simplePos="0" relativeHeight="251754496" behindDoc="0" locked="0" layoutInCell="1" allowOverlap="1" wp14:anchorId="1C767FDA" wp14:editId="09139A07">
                <wp:simplePos x="0" y="0"/>
                <wp:positionH relativeFrom="column">
                  <wp:posOffset>1424940</wp:posOffset>
                </wp:positionH>
                <wp:positionV relativeFrom="paragraph">
                  <wp:posOffset>1303020</wp:posOffset>
                </wp:positionV>
                <wp:extent cx="769620" cy="198120"/>
                <wp:effectExtent l="19050" t="19050" r="11430" b="11430"/>
                <wp:wrapNone/>
                <wp:docPr id="226" name="Rectangle 226"/>
                <wp:cNvGraphicFramePr/>
                <a:graphic xmlns:a="http://schemas.openxmlformats.org/drawingml/2006/main">
                  <a:graphicData uri="http://schemas.microsoft.com/office/word/2010/wordprocessingShape">
                    <wps:wsp>
                      <wps:cNvSpPr/>
                      <wps:spPr>
                        <a:xfrm>
                          <a:off x="0" y="0"/>
                          <a:ext cx="769620" cy="1981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0F98B" id="Rectangle 226" o:spid="_x0000_s1026" style="position:absolute;margin-left:112.2pt;margin-top:102.6pt;width:60.6pt;height:15.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" filled="f" strokecolor="red" strokeweight="3pt"/>
            </w:pict>
          </mc:Fallback>
        </mc:AlternateContent>
      </w:r>
      <w:r w:rsidR="00AB6B97">
        <w:rPr>
          <w:noProof/>
        </w:rPr>
        <mc:AlternateContent>
          <mc:Choice Requires="wps">
            <w:drawing>
              <wp:anchor distT="0" distB="0" distL="114300" distR="114300" simplePos="0" relativeHeight="251750400" behindDoc="0" locked="0" layoutInCell="1" allowOverlap="1" wp14:anchorId="5008AB20" wp14:editId="7799C762">
                <wp:simplePos x="0" y="0"/>
                <wp:positionH relativeFrom="column">
                  <wp:posOffset>53340</wp:posOffset>
                </wp:positionH>
                <wp:positionV relativeFrom="paragraph">
                  <wp:posOffset>647700</wp:posOffset>
                </wp:positionV>
                <wp:extent cx="480060" cy="220980"/>
                <wp:effectExtent l="19050" t="19050" r="15240" b="26670"/>
                <wp:wrapNone/>
                <wp:docPr id="224" name="Rectangle 224"/>
                <wp:cNvGraphicFramePr/>
                <a:graphic xmlns:a="http://schemas.openxmlformats.org/drawingml/2006/main">
                  <a:graphicData uri="http://schemas.microsoft.com/office/word/2010/wordprocessingShape">
                    <wps:wsp>
                      <wps:cNvSpPr/>
                      <wps:spPr>
                        <a:xfrm>
                          <a:off x="0" y="0"/>
                          <a:ext cx="480060" cy="2209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7CB2B" id="Rectangle 224" o:spid="_x0000_s1026" style="position:absolute;margin-left:4.2pt;margin-top:51pt;width:37.8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" filled="f" strokecolor="red" strokeweight="3pt"/>
            </w:pict>
          </mc:Fallback>
        </mc:AlternateContent>
      </w:r>
      <w:r w:rsidR="000D6ADD">
        <w:rPr>
          <w:noProof/>
        </w:rPr>
        <w:drawing>
          <wp:inline distT="0" distB="0" distL="0" distR="0" wp14:anchorId="6182F5DB" wp14:editId="781ECB1D">
            <wp:extent cx="5943600" cy="431873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718" b="329"/>
                    <a:stretch/>
                  </pic:blipFill>
                  <pic:spPr bwMode="auto">
                    <a:xfrm>
                      <a:off x="0" y="0"/>
                      <a:ext cx="5955250" cy="4327196"/>
                    </a:xfrm>
                    <a:prstGeom prst="rect">
                      <a:avLst/>
                    </a:prstGeom>
                    <a:ln>
                      <a:noFill/>
                    </a:ln>
                    <a:extLst>
                      <a:ext uri="{53640926-AAD7-44D8-BBD7-CCE9431645EC}">
                        <a14:shadowObscured xmlns:a14="http://schemas.microsoft.com/office/drawing/2010/main"/>
                      </a:ext>
                    </a:extLst>
                  </pic:spPr>
                </pic:pic>
              </a:graphicData>
            </a:graphic>
          </wp:inline>
        </w:drawing>
      </w:r>
    </w:p>
    <w:p w14:paraId="4E7A8DC0" w14:textId="77777777" w:rsidR="000D516F" w:rsidRDefault="000D516F" w:rsidP="000D516F">
      <w:pPr>
        <w:spacing w:before="0" w:line="259" w:lineRule="auto"/>
        <w:ind w:left="0" w:right="0"/>
        <w:rPr>
          <w:rFonts w:ascii="Courier New" w:eastAsia="Calibri" w:hAnsi="Courier New" w:cs="Courier New"/>
          <w:kern w:val="0"/>
          <w:sz w:val="20"/>
          <w:lang w:eastAsia="en-US"/>
          <w14:ligatures w14:val="none"/>
        </w:rPr>
      </w:pPr>
    </w:p>
    <w:p w14:paraId="4E9CE301" w14:textId="77777777" w:rsidR="000D516F" w:rsidRPr="000D516F" w:rsidRDefault="000D516F" w:rsidP="000D516F">
      <w:pPr>
        <w:spacing w:before="0" w:line="259" w:lineRule="auto"/>
        <w:ind w:left="0" w:right="0"/>
        <w:rPr>
          <w:rFonts w:ascii="Courier New" w:eastAsia="Calibri" w:hAnsi="Courier New" w:cs="Courier New"/>
          <w:b/>
          <w:kern w:val="0"/>
          <w:lang w:eastAsia="en-US"/>
          <w14:ligatures w14:val="none"/>
        </w:rPr>
      </w:pPr>
      <w:r w:rsidRPr="000D516F">
        <w:rPr>
          <w:rFonts w:ascii="Courier New" w:eastAsia="Calibri" w:hAnsi="Courier New" w:cs="Courier New"/>
          <w:b/>
          <w:kern w:val="0"/>
          <w:lang w:eastAsia="en-US"/>
          <w14:ligatures w14:val="none"/>
        </w:rPr>
        <w:t>SwitchR1#show mpls forwarding-table</w:t>
      </w:r>
    </w:p>
    <w:p w14:paraId="73BD788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Local      Outgoing   Prefix           Bytes Label   Outgoing   Next Hop</w:t>
      </w:r>
    </w:p>
    <w:p w14:paraId="46C6953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Label      Label      or Tunnel Id     Switched      interface</w:t>
      </w:r>
    </w:p>
    <w:p w14:paraId="4B57FABC"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20         Pop Label  192.168.3.2/32   0             Gi1/1/2    192.168.1.1</w:t>
      </w:r>
    </w:p>
    <w:p w14:paraId="093AD345" w14:textId="77777777" w:rsidR="000D516F" w:rsidRPr="000D516F" w:rsidRDefault="000D516F" w:rsidP="000D516F">
      <w:pPr>
        <w:spacing w:before="0" w:line="259" w:lineRule="auto"/>
        <w:ind w:left="0" w:right="0"/>
        <w:rPr>
          <w:rFonts w:ascii="Courier New" w:eastAsia="Calibri" w:hAnsi="Courier New" w:cs="Courier New"/>
          <w:b/>
          <w:kern w:val="0"/>
          <w:sz w:val="20"/>
          <w:szCs w:val="20"/>
          <w:lang w:eastAsia="en-US"/>
          <w14:ligatures w14:val="none"/>
        </w:rPr>
      </w:pPr>
      <w:r w:rsidRPr="000D516F">
        <w:rPr>
          <w:rFonts w:ascii="Courier New" w:eastAsia="Calibri" w:hAnsi="Courier New" w:cs="Courier New"/>
          <w:b/>
          <w:kern w:val="0"/>
          <w:sz w:val="20"/>
          <w:szCs w:val="20"/>
          <w:lang w:eastAsia="en-US"/>
          <w14:ligatures w14:val="none"/>
        </w:rPr>
        <w:t>21         Pop Label  192.168.2.0/24   0             Gi1/1/2    192.168.1.1</w:t>
      </w:r>
    </w:p>
    <w:p w14:paraId="30C7B0CB" w14:textId="77777777" w:rsidR="000D516F" w:rsidRPr="00246873" w:rsidRDefault="000D516F" w:rsidP="000D516F">
      <w:pPr>
        <w:spacing w:before="0" w:line="259" w:lineRule="auto"/>
        <w:ind w:left="0" w:right="0"/>
        <w:rPr>
          <w:rFonts w:ascii="Courier New" w:eastAsia="Calibri" w:hAnsi="Courier New" w:cs="Courier New"/>
          <w:b/>
          <w:kern w:val="0"/>
          <w:sz w:val="20"/>
          <w:szCs w:val="20"/>
          <w:lang w:val="es-419" w:eastAsia="en-US"/>
          <w14:ligatures w14:val="none"/>
        </w:rPr>
      </w:pPr>
      <w:r w:rsidRPr="00246873">
        <w:rPr>
          <w:rFonts w:ascii="Courier New" w:eastAsia="Calibri" w:hAnsi="Courier New" w:cs="Courier New"/>
          <w:b/>
          <w:kern w:val="0"/>
          <w:sz w:val="20"/>
          <w:szCs w:val="20"/>
          <w:lang w:val="es-419" w:eastAsia="en-US"/>
          <w14:ligatures w14:val="none"/>
        </w:rPr>
        <w:t>22         21         192.168.3.3/32   0             Gi1/1/2    192.168.1.1</w:t>
      </w:r>
    </w:p>
    <w:p w14:paraId="77D63475" w14:textId="77777777" w:rsidR="000D516F" w:rsidRPr="00246873" w:rsidRDefault="000D516F" w:rsidP="000D516F">
      <w:pPr>
        <w:spacing w:before="0" w:line="259" w:lineRule="auto"/>
        <w:ind w:left="0" w:right="0"/>
        <w:rPr>
          <w:rFonts w:ascii="Courier New" w:eastAsia="Calibri" w:hAnsi="Courier New" w:cs="Courier New"/>
          <w:kern w:val="0"/>
          <w:sz w:val="20"/>
          <w:szCs w:val="20"/>
          <w:lang w:val="es-419" w:eastAsia="en-US"/>
          <w14:ligatures w14:val="none"/>
        </w:rPr>
      </w:pPr>
      <w:r w:rsidRPr="00246873">
        <w:rPr>
          <w:rFonts w:ascii="Courier New" w:eastAsia="Calibri" w:hAnsi="Courier New" w:cs="Courier New"/>
          <w:kern w:val="0"/>
          <w:sz w:val="20"/>
          <w:szCs w:val="20"/>
          <w:lang w:val="es-419" w:eastAsia="en-US"/>
          <w14:ligatures w14:val="none"/>
        </w:rPr>
        <w:t>23         No Label   10.0.51.1/32     0             Fa1/0/1    10.0.1.2</w:t>
      </w:r>
    </w:p>
    <w:p w14:paraId="6FA76F1A" w14:textId="77777777" w:rsidR="000D516F" w:rsidRPr="00246873" w:rsidRDefault="000D516F" w:rsidP="000D516F">
      <w:pPr>
        <w:spacing w:before="0" w:line="259" w:lineRule="auto"/>
        <w:ind w:left="0" w:right="0"/>
        <w:rPr>
          <w:rFonts w:ascii="Courier New" w:eastAsia="Calibri" w:hAnsi="Courier New" w:cs="Courier New"/>
          <w:kern w:val="0"/>
          <w:sz w:val="20"/>
          <w:szCs w:val="20"/>
          <w:lang w:val="es-419" w:eastAsia="en-US"/>
          <w14:ligatures w14:val="none"/>
        </w:rPr>
      </w:pPr>
      <w:r w:rsidRPr="00246873">
        <w:rPr>
          <w:rFonts w:ascii="Courier New" w:eastAsia="Calibri" w:hAnsi="Courier New" w:cs="Courier New"/>
          <w:kern w:val="0"/>
          <w:sz w:val="20"/>
          <w:szCs w:val="20"/>
          <w:lang w:val="es-419" w:eastAsia="en-US"/>
          <w14:ligatures w14:val="none"/>
        </w:rPr>
        <w:t>24         No Label   10.0.51.2/32     0             Fa1/0/2    10.0.2.2</w:t>
      </w:r>
    </w:p>
    <w:p w14:paraId="055E295E"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25         26         10.0.51.4/32     0             Gi1/1/2    192.168.1.1</w:t>
      </w:r>
    </w:p>
    <w:p w14:paraId="0865A470"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26         27         10.0.51.3/32     0             Gi1/1/2    192.168.1.1</w:t>
      </w:r>
    </w:p>
    <w:p w14:paraId="3E621363"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27         28         10.0.3.0/24      0             Gi1/1/2    192.168.1.1</w:t>
      </w:r>
    </w:p>
    <w:p w14:paraId="538E875E" w14:textId="77777777" w:rsidR="000D516F" w:rsidRPr="000D516F" w:rsidRDefault="000D516F" w:rsidP="000D516F">
      <w:pPr>
        <w:spacing w:before="0" w:line="259" w:lineRule="auto"/>
        <w:ind w:left="0" w:right="0"/>
        <w:rPr>
          <w:rFonts w:ascii="Courier New" w:eastAsia="Calibri" w:hAnsi="Courier New" w:cs="Courier New"/>
          <w:kern w:val="0"/>
          <w:sz w:val="20"/>
          <w:szCs w:val="20"/>
          <w:lang w:eastAsia="en-US"/>
          <w14:ligatures w14:val="none"/>
        </w:rPr>
      </w:pPr>
      <w:r w:rsidRPr="000D516F">
        <w:rPr>
          <w:rFonts w:ascii="Courier New" w:eastAsia="Calibri" w:hAnsi="Courier New" w:cs="Courier New"/>
          <w:kern w:val="0"/>
          <w:sz w:val="20"/>
          <w:szCs w:val="20"/>
          <w:lang w:eastAsia="en-US"/>
          <w14:ligatures w14:val="none"/>
        </w:rPr>
        <w:t>28         29         10.0.4.0/24      0             Gi1/1/2    192.168.1.1</w:t>
      </w:r>
    </w:p>
    <w:p w14:paraId="1DEC0927" w14:textId="77777777" w:rsidR="000D516F" w:rsidRPr="00AB6B97" w:rsidRDefault="000D516F" w:rsidP="000D516F">
      <w:pPr>
        <w:rPr>
          <w:sz w:val="24"/>
        </w:rPr>
      </w:pPr>
      <w:r>
        <w:rPr>
          <w:sz w:val="24"/>
        </w:rPr>
        <w:tab/>
        <w:t>The outgoing label is 21. Its source is SwitchR1 (because this is a MPLS forwarding-table from SwitchR1, and the traffic comes from a local router of SwitchR1), and its destination is SwitchR3</w:t>
      </w:r>
      <w:r w:rsidR="00F700FA">
        <w:rPr>
          <w:sz w:val="24"/>
        </w:rPr>
        <w:t xml:space="preserve"> (192.168.3.3). </w:t>
      </w:r>
    </w:p>
    <w:p w14:paraId="0327D525" w14:textId="77777777" w:rsidR="000D6ADD" w:rsidRDefault="00500F06" w:rsidP="004D3827">
      <w:r>
        <w:rPr>
          <w:noProof/>
        </w:rPr>
        <w:lastRenderedPageBreak/>
        <mc:AlternateContent>
          <mc:Choice Requires="wps">
            <w:drawing>
              <wp:anchor distT="0" distB="0" distL="114300" distR="114300" simplePos="0" relativeHeight="251762688" behindDoc="0" locked="0" layoutInCell="1" allowOverlap="1" wp14:anchorId="506321B4" wp14:editId="0610CE23">
                <wp:simplePos x="0" y="0"/>
                <wp:positionH relativeFrom="column">
                  <wp:posOffset>1958340</wp:posOffset>
                </wp:positionH>
                <wp:positionV relativeFrom="paragraph">
                  <wp:posOffset>2598420</wp:posOffset>
                </wp:positionV>
                <wp:extent cx="1798320" cy="175260"/>
                <wp:effectExtent l="19050" t="19050" r="11430" b="15240"/>
                <wp:wrapNone/>
                <wp:docPr id="230" name="Rectangle 230"/>
                <wp:cNvGraphicFramePr/>
                <a:graphic xmlns:a="http://schemas.openxmlformats.org/drawingml/2006/main">
                  <a:graphicData uri="http://schemas.microsoft.com/office/word/2010/wordprocessingShape">
                    <wps:wsp>
                      <wps:cNvSpPr/>
                      <wps:spPr>
                        <a:xfrm>
                          <a:off x="0" y="0"/>
                          <a:ext cx="1798320" cy="1752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3579" id="Rectangle 230" o:spid="_x0000_s1026" style="position:absolute;margin-left:154.2pt;margin-top:204.6pt;width:141.6pt;height:1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" filled="f" strokecolor="red" strokeweight="3pt"/>
            </w:pict>
          </mc:Fallback>
        </mc:AlternateContent>
      </w:r>
      <w:r>
        <w:rPr>
          <w:noProof/>
        </w:rPr>
        <mc:AlternateContent>
          <mc:Choice Requires="wps">
            <w:drawing>
              <wp:anchor distT="0" distB="0" distL="114300" distR="114300" simplePos="0" relativeHeight="251760640" behindDoc="0" locked="0" layoutInCell="1" allowOverlap="1" wp14:anchorId="4DC0BCBA" wp14:editId="76150542">
                <wp:simplePos x="0" y="0"/>
                <wp:positionH relativeFrom="column">
                  <wp:posOffset>2842260</wp:posOffset>
                </wp:positionH>
                <wp:positionV relativeFrom="paragraph">
                  <wp:posOffset>2011680</wp:posOffset>
                </wp:positionV>
                <wp:extent cx="1066800" cy="190500"/>
                <wp:effectExtent l="19050" t="19050" r="19050" b="19050"/>
                <wp:wrapNone/>
                <wp:docPr id="229" name="Rectangle 229"/>
                <wp:cNvGraphicFramePr/>
                <a:graphic xmlns:a="http://schemas.openxmlformats.org/drawingml/2006/main">
                  <a:graphicData uri="http://schemas.microsoft.com/office/word/2010/wordprocessingShape">
                    <wps:wsp>
                      <wps:cNvSpPr/>
                      <wps:spPr>
                        <a:xfrm>
                          <a:off x="0" y="0"/>
                          <a:ext cx="10668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7F5B" id="Rectangle 229" o:spid="_x0000_s1026" style="position:absolute;margin-left:223.8pt;margin-top:158.4pt;width:84pt;height: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" filled="f" strokecolor="red" strokeweight="3pt"/>
            </w:pict>
          </mc:Fallback>
        </mc:AlternateContent>
      </w:r>
      <w:r w:rsidR="000D6ADD">
        <w:rPr>
          <w:noProof/>
        </w:rPr>
        <w:drawing>
          <wp:inline distT="0" distB="0" distL="0" distR="0" wp14:anchorId="1F779F14" wp14:editId="4B1E7D89">
            <wp:extent cx="5890177"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51" r="29102" b="17342"/>
                    <a:stretch/>
                  </pic:blipFill>
                  <pic:spPr bwMode="auto">
                    <a:xfrm>
                      <a:off x="0" y="0"/>
                      <a:ext cx="5895904" cy="2921297"/>
                    </a:xfrm>
                    <a:prstGeom prst="rect">
                      <a:avLst/>
                    </a:prstGeom>
                    <a:ln>
                      <a:noFill/>
                    </a:ln>
                    <a:extLst>
                      <a:ext uri="{53640926-AAD7-44D8-BBD7-CCE9431645EC}">
                        <a14:shadowObscured xmlns:a14="http://schemas.microsoft.com/office/drawing/2010/main"/>
                      </a:ext>
                    </a:extLst>
                  </pic:spPr>
                </pic:pic>
              </a:graphicData>
            </a:graphic>
          </wp:inline>
        </w:drawing>
      </w:r>
    </w:p>
    <w:p w14:paraId="2A2893DB" w14:textId="77777777" w:rsidR="00500F06" w:rsidRDefault="00500F06" w:rsidP="00500F06">
      <w:pPr>
        <w:spacing w:before="0" w:line="259" w:lineRule="auto"/>
        <w:ind w:left="0" w:right="0"/>
        <w:rPr>
          <w:rFonts w:ascii="Courier New" w:eastAsia="Calibri" w:hAnsi="Courier New" w:cs="Courier New"/>
          <w:b/>
          <w:kern w:val="0"/>
          <w:szCs w:val="20"/>
          <w:lang w:eastAsia="en-US"/>
          <w14:ligatures w14:val="none"/>
        </w:rPr>
      </w:pPr>
    </w:p>
    <w:p w14:paraId="71BD00DD" w14:textId="77777777" w:rsidR="00500F06" w:rsidRPr="00500F06" w:rsidRDefault="00500F06" w:rsidP="00500F06">
      <w:pPr>
        <w:spacing w:before="0" w:line="259" w:lineRule="auto"/>
        <w:ind w:left="0" w:right="0"/>
        <w:rPr>
          <w:rFonts w:ascii="Courier New" w:eastAsia="Calibri" w:hAnsi="Courier New" w:cs="Courier New"/>
          <w:b/>
          <w:kern w:val="0"/>
          <w:szCs w:val="20"/>
          <w:lang w:eastAsia="en-US"/>
          <w14:ligatures w14:val="none"/>
        </w:rPr>
      </w:pPr>
      <w:r w:rsidRPr="00500F06">
        <w:rPr>
          <w:rFonts w:ascii="Courier New" w:eastAsia="Calibri" w:hAnsi="Courier New" w:cs="Courier New"/>
          <w:b/>
          <w:kern w:val="0"/>
          <w:szCs w:val="20"/>
          <w:lang w:eastAsia="en-US"/>
          <w14:ligatures w14:val="none"/>
        </w:rPr>
        <w:t>SwitchR2Center#show mpls forwarding-table</w:t>
      </w:r>
    </w:p>
    <w:p w14:paraId="7AD719FD"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Local      Outgoing   Prefix           Bytes Label   Outgoing   Next Hop</w:t>
      </w:r>
    </w:p>
    <w:p w14:paraId="290CFAE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Label      Label      or Tunnel Id     Switched      interface</w:t>
      </w:r>
    </w:p>
    <w:p w14:paraId="7202D485"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20         Pop Label  192.168.3.1/32   13562         Gi1/1/2    192.168.1.2</w:t>
      </w:r>
    </w:p>
    <w:p w14:paraId="719FF9A2"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21         Pop Label  192.168.3.3/32   15124         Gi1/1/1    192.168.2.2</w:t>
      </w:r>
    </w:p>
    <w:p w14:paraId="2138BDD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22         24         10.0.51.2/32     0             Gi1/1/2    192.168.1.2</w:t>
      </w:r>
    </w:p>
    <w:p w14:paraId="18D833BB"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23         23         10.0.51.1/32     0             Gi1/1/2    192.168.1.2</w:t>
      </w:r>
    </w:p>
    <w:p w14:paraId="3945571D"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24         Pop Label  10.0.1.0/24      3776          Gi1/1/2    192.168.1.2</w:t>
      </w:r>
    </w:p>
    <w:p w14:paraId="342BC6A2"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25         Pop Label  10.0.2.0/24      4130          Gi1/1/2    192.168.1.2</w:t>
      </w:r>
    </w:p>
    <w:p w14:paraId="0E6FF931"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26         28         10.0.51.4/32     0             Gi1/1/1    192.168.2.2</w:t>
      </w:r>
    </w:p>
    <w:p w14:paraId="78B77316"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27         27         10.0.51.3/32     0             Gi1/1/1    192.168.2.2</w:t>
      </w:r>
    </w:p>
    <w:p w14:paraId="30C70C3A" w14:textId="77777777" w:rsidR="00500F06" w:rsidRPr="00500F06" w:rsidRDefault="00500F06" w:rsidP="00500F06">
      <w:pPr>
        <w:spacing w:before="0" w:line="259" w:lineRule="auto"/>
        <w:ind w:left="0" w:right="0"/>
        <w:rPr>
          <w:rFonts w:ascii="Courier New" w:eastAsia="Calibri" w:hAnsi="Courier New" w:cs="Courier New"/>
          <w:kern w:val="0"/>
          <w:sz w:val="20"/>
          <w:szCs w:val="20"/>
          <w:lang w:eastAsia="en-US"/>
          <w14:ligatures w14:val="none"/>
        </w:rPr>
      </w:pPr>
      <w:r w:rsidRPr="00500F06">
        <w:rPr>
          <w:rFonts w:ascii="Courier New" w:eastAsia="Calibri" w:hAnsi="Courier New" w:cs="Courier New"/>
          <w:kern w:val="0"/>
          <w:sz w:val="20"/>
          <w:szCs w:val="20"/>
          <w:lang w:eastAsia="en-US"/>
          <w14:ligatures w14:val="none"/>
        </w:rPr>
        <w:t>28         Pop Label  10.0.3.0/24      0             Gi1/1/1    192.168.2.2</w:t>
      </w:r>
    </w:p>
    <w:p w14:paraId="5F2CE303" w14:textId="77777777" w:rsidR="00500F06" w:rsidRPr="00500F06" w:rsidRDefault="00500F06" w:rsidP="00500F06">
      <w:pPr>
        <w:spacing w:before="0" w:line="259" w:lineRule="auto"/>
        <w:ind w:left="0" w:right="0"/>
        <w:rPr>
          <w:rFonts w:ascii="Courier New" w:eastAsia="Calibri" w:hAnsi="Courier New" w:cs="Courier New"/>
          <w:b/>
          <w:kern w:val="0"/>
          <w:sz w:val="20"/>
          <w:szCs w:val="20"/>
          <w:lang w:eastAsia="en-US"/>
          <w14:ligatures w14:val="none"/>
        </w:rPr>
      </w:pPr>
      <w:r w:rsidRPr="00500F06">
        <w:rPr>
          <w:rFonts w:ascii="Courier New" w:eastAsia="Calibri" w:hAnsi="Courier New" w:cs="Courier New"/>
          <w:b/>
          <w:kern w:val="0"/>
          <w:sz w:val="20"/>
          <w:szCs w:val="20"/>
          <w:lang w:eastAsia="en-US"/>
          <w14:ligatures w14:val="none"/>
        </w:rPr>
        <w:t>29         Pop Label  10.0.4.0/24      5900          Gi1/1/1    192.168.2.2</w:t>
      </w:r>
    </w:p>
    <w:p w14:paraId="580DD10A" w14:textId="77777777" w:rsidR="00500F06" w:rsidRPr="00500F06" w:rsidRDefault="00500F06" w:rsidP="00500F06">
      <w:pPr>
        <w:ind w:left="0" w:firstLine="720"/>
        <w:rPr>
          <w:sz w:val="24"/>
        </w:rPr>
      </w:pPr>
      <w:r>
        <w:rPr>
          <w:sz w:val="24"/>
        </w:rPr>
        <w:t xml:space="preserve">This is a ping (ICMP) packet capture done on Center SwitchR2. The source is from SwitchR1’s local network 10.0.2.0/24. The destination is to other side SiwthcR3’s local network 10.0.4.0/24. (a little bit confusing: </w:t>
      </w:r>
      <w:r>
        <w:rPr>
          <w:b/>
          <w:sz w:val="24"/>
        </w:rPr>
        <w:t>G1/1/1 is the port connected SwitchR2</w:t>
      </w:r>
      <w:r>
        <w:rPr>
          <w:sz w:val="24"/>
        </w:rPr>
        <w:t>, SwitchR3’s G1/1/2 address is 192.168.2.2)</w:t>
      </w:r>
    </w:p>
    <w:p w14:paraId="25195C81" w14:textId="77777777" w:rsidR="00500F06" w:rsidRDefault="007E1592" w:rsidP="007E1592">
      <w:pPr>
        <w:ind w:left="0" w:firstLine="720"/>
        <w:rPr>
          <w:sz w:val="24"/>
        </w:rPr>
      </w:pPr>
      <w:r>
        <w:rPr>
          <w:sz w:val="24"/>
        </w:rPr>
        <w:t>Conclusion: the information from both sides with label 29 collaborate with each other. MPLS labels are working as expected.</w:t>
      </w:r>
    </w:p>
    <w:p w14:paraId="58FE7B9B" w14:textId="77777777" w:rsidR="00142219" w:rsidRDefault="00142219" w:rsidP="00142219">
      <w:pPr>
        <w:pStyle w:val="Heading2"/>
        <w:rPr>
          <w:sz w:val="28"/>
        </w:rPr>
      </w:pPr>
      <w:r>
        <w:rPr>
          <w:sz w:val="28"/>
        </w:rPr>
        <w:t>other show commands:</w:t>
      </w:r>
    </w:p>
    <w:p w14:paraId="35D8D2BC" w14:textId="77777777" w:rsidR="00142219" w:rsidRDefault="00142219" w:rsidP="00142219">
      <w:pPr>
        <w:pStyle w:val="Heading3"/>
      </w:pPr>
      <w:r>
        <w:t>ip route</w:t>
      </w:r>
      <w:r w:rsidR="008B006C">
        <w:t>s</w:t>
      </w:r>
      <w:r>
        <w:t xml:space="preserve"> for local routers:</w:t>
      </w:r>
    </w:p>
    <w:p w14:paraId="5A193F93" w14:textId="77777777" w:rsidR="00142219" w:rsidRPr="00142219" w:rsidRDefault="00142219" w:rsidP="00142219">
      <w:pPr>
        <w:spacing w:before="0" w:line="259" w:lineRule="auto"/>
        <w:ind w:left="0" w:right="0"/>
        <w:rPr>
          <w:rFonts w:ascii="Courier New" w:eastAsia="Calibri" w:hAnsi="Courier New" w:cs="Courier New"/>
          <w:b/>
          <w:kern w:val="0"/>
          <w:lang w:eastAsia="en-US"/>
          <w14:ligatures w14:val="none"/>
        </w:rPr>
      </w:pPr>
      <w:r w:rsidRPr="00142219">
        <w:rPr>
          <w:rFonts w:ascii="Courier New" w:eastAsia="Calibri" w:hAnsi="Courier New" w:cs="Courier New"/>
          <w:b/>
          <w:kern w:val="0"/>
          <w:lang w:eastAsia="en-US"/>
          <w14:ligatures w14:val="none"/>
        </w:rPr>
        <w:t>Mar1#show ip route</w:t>
      </w:r>
    </w:p>
    <w:p w14:paraId="15A8DCF8" w14:textId="77777777" w:rsidR="00142219" w:rsidRPr="00571FA1" w:rsidRDefault="00142219" w:rsidP="00142219">
      <w:pPr>
        <w:spacing w:before="0" w:line="259" w:lineRule="auto"/>
        <w:ind w:left="0" w:right="0"/>
        <w:rPr>
          <w:rFonts w:ascii="Courier New" w:eastAsia="Calibri" w:hAnsi="Courier New" w:cs="Courier New"/>
          <w:kern w:val="0"/>
          <w:lang w:eastAsia="en-US"/>
          <w14:ligatures w14:val="none"/>
        </w:rPr>
      </w:pPr>
      <w:r w:rsidRPr="00571FA1">
        <w:rPr>
          <w:rFonts w:ascii="Courier New" w:eastAsia="Calibri" w:hAnsi="Courier New" w:cs="Courier New"/>
          <w:kern w:val="0"/>
          <w:lang w:eastAsia="en-US"/>
          <w14:ligatures w14:val="none"/>
        </w:rPr>
        <w:t>Gateway of last resort is 10.0.1.1 to network 0.0.0.0</w:t>
      </w:r>
    </w:p>
    <w:p w14:paraId="0A31E585" w14:textId="77777777" w:rsidR="00BF75B1" w:rsidRPr="00571FA1" w:rsidRDefault="00571FA1" w:rsidP="00142219">
      <w:pPr>
        <w:spacing w:before="0" w:line="259" w:lineRule="auto"/>
        <w:ind w:left="0" w:right="0"/>
        <w:rPr>
          <w:rFonts w:asciiTheme="majorHAnsi" w:eastAsia="Calibri" w:hAnsiTheme="majorHAnsi" w:cstheme="majorHAnsi"/>
          <w:b/>
          <w:kern w:val="0"/>
          <w:sz w:val="24"/>
          <w:lang w:eastAsia="en-US"/>
          <w14:ligatures w14:val="none"/>
        </w:rPr>
      </w:pPr>
      <w:r>
        <w:rPr>
          <w:rFonts w:ascii="Courier New" w:eastAsia="Calibri" w:hAnsi="Courier New" w:cs="Courier New"/>
          <w:b/>
          <w:kern w:val="0"/>
          <w:lang w:eastAsia="en-US"/>
          <w14:ligatures w14:val="none"/>
        </w:rPr>
        <w:tab/>
      </w:r>
      <w:r w:rsidRPr="00571FA1">
        <w:rPr>
          <w:rFonts w:asciiTheme="majorHAnsi" w:eastAsia="Calibri" w:hAnsiTheme="majorHAnsi" w:cstheme="majorHAnsi"/>
          <w:b/>
          <w:kern w:val="0"/>
          <w:sz w:val="24"/>
          <w:lang w:eastAsia="en-US"/>
          <w14:ligatures w14:val="none"/>
        </w:rPr>
        <w:t>*the default gateway is set to the port direct</w:t>
      </w:r>
      <w:r w:rsidR="008B006C">
        <w:rPr>
          <w:rFonts w:asciiTheme="majorHAnsi" w:eastAsia="Calibri" w:hAnsiTheme="majorHAnsi" w:cstheme="majorHAnsi"/>
          <w:b/>
          <w:kern w:val="0"/>
          <w:sz w:val="24"/>
          <w:lang w:eastAsia="en-US"/>
          <w14:ligatures w14:val="none"/>
        </w:rPr>
        <w:t>ly</w:t>
      </w:r>
      <w:r w:rsidRPr="00571FA1">
        <w:rPr>
          <w:rFonts w:asciiTheme="majorHAnsi" w:eastAsia="Calibri" w:hAnsiTheme="majorHAnsi" w:cstheme="majorHAnsi"/>
          <w:b/>
          <w:kern w:val="0"/>
          <w:sz w:val="24"/>
          <w:lang w:eastAsia="en-US"/>
          <w14:ligatures w14:val="none"/>
        </w:rPr>
        <w:t xml:space="preserve"> connected to PE </w:t>
      </w:r>
    </w:p>
    <w:p w14:paraId="373EE77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342E3B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10.0.1.1, 01:09:00</w:t>
      </w:r>
    </w:p>
    <w:p w14:paraId="3827171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lastRenderedPageBreak/>
        <w:t xml:space="preserve">      10.0.0.0/8 is variably subnetted, 9 subnets, 2 masks</w:t>
      </w:r>
    </w:p>
    <w:p w14:paraId="4EAD698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10.0.1.0/24 is directly connected, GigabitEthernet0/0</w:t>
      </w:r>
    </w:p>
    <w:p w14:paraId="6DB65C4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10.0.1.2/32 is directly connected, GigabitEthernet0/0</w:t>
      </w:r>
    </w:p>
    <w:p w14:paraId="07FEC96B"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10.0.2.0/24 [20/0] via 10.0.1.1, 00:54:48</w:t>
      </w:r>
    </w:p>
    <w:p w14:paraId="5481B535"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10.0.1.1, 00:12:10</w:t>
      </w:r>
    </w:p>
    <w:p w14:paraId="0F1199F5"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10.0.1.1, 00:11:39</w:t>
      </w:r>
    </w:p>
    <w:p w14:paraId="314C0E7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10.0.51.1/32 is directly connected, Loopback0</w:t>
      </w:r>
    </w:p>
    <w:p w14:paraId="4DD3C97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10.0.51.2/32 [20/0] via 10.0.1.1, 01:09:00</w:t>
      </w:r>
    </w:p>
    <w:p w14:paraId="50E5AD9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10.0.51.3/32 [20/0] via 10.0.1.1, 00:11:39</w:t>
      </w:r>
    </w:p>
    <w:p w14:paraId="1640F98F"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10.0.51.4/32 [20/0] via 10.0.1.1, 00:11:39</w:t>
      </w:r>
    </w:p>
    <w:p w14:paraId="55B2A0EA"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192.168.1.0/24 [20/0] via 10.0.1.1, 00:54:48</w:t>
      </w:r>
    </w:p>
    <w:p w14:paraId="40D4132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[20/2] via 10.0.1.1, 00:54:48</w:t>
      </w:r>
    </w:p>
    <w:p w14:paraId="22F00A2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subnetted, 3 subnets</w:t>
      </w:r>
    </w:p>
    <w:p w14:paraId="6DC2301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[20/0] via 10.0.1.1, 00:54:48</w:t>
      </w:r>
    </w:p>
    <w:p w14:paraId="4DBCC05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10.0.1.1, 00:54:48</w:t>
      </w:r>
    </w:p>
    <w:p w14:paraId="5D2BDAE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[20/3] via 10.0.1.1, 00:54:48</w:t>
      </w:r>
    </w:p>
    <w:p w14:paraId="76793E6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245B2279"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DC1#show ip route</w:t>
      </w:r>
    </w:p>
    <w:p w14:paraId="574652F3"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10.0.2.1 to network 0.0.0.0</w:t>
      </w:r>
    </w:p>
    <w:p w14:paraId="3FE909B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6A25CE33"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10.0.2.1, 01:08:35</w:t>
      </w:r>
    </w:p>
    <w:p w14:paraId="476460E1"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subnetted, 9 subnets, 2 masks</w:t>
      </w:r>
    </w:p>
    <w:p w14:paraId="70E5763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10.0.1.0/24 [20/0] via 10.0.2.1, 00:54:54</w:t>
      </w:r>
    </w:p>
    <w:p w14:paraId="2DF5446C"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10.0.2.0/24 is directly connected, GigabitEthernet0/0</w:t>
      </w:r>
    </w:p>
    <w:p w14:paraId="354EA34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10.0.2.2/32 is directly connected, GigabitEthernet0/0</w:t>
      </w:r>
    </w:p>
    <w:p w14:paraId="24DB8010"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10.0.2.1, 00:11:44</w:t>
      </w:r>
    </w:p>
    <w:p w14:paraId="13CCBD6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10.0.2.1, 00:11:14</w:t>
      </w:r>
    </w:p>
    <w:p w14:paraId="308AFF39"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10.0.51.1/32 [20/0] via 10.0.2.1, 01:08:35</w:t>
      </w:r>
    </w:p>
    <w:p w14:paraId="5F6DE946"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10.0.51.2/32 is directly connected, Loopback0</w:t>
      </w:r>
    </w:p>
    <w:p w14:paraId="169B0BC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10.0.51.3/32 [20/0] via 10.0.2.1, 00:11:14</w:t>
      </w:r>
    </w:p>
    <w:p w14:paraId="551FB9F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10.0.51.4/32 [20/0] via 10.0.2.1, 00:11:14</w:t>
      </w:r>
    </w:p>
    <w:p w14:paraId="3D2E2F6B"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192.168.1.0/24 [20/0] via 10.0.2.1, 00:54:23</w:t>
      </w:r>
    </w:p>
    <w:p w14:paraId="2FDDEAEC"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192.168.2.0/24 [20/2] via 10.0.2.1, 00:54:23</w:t>
      </w:r>
    </w:p>
    <w:p w14:paraId="6F8A2B6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246873">
        <w:rPr>
          <w:rFonts w:ascii="Courier New" w:eastAsia="Calibri" w:hAnsi="Courier New" w:cs="Courier New"/>
          <w:kern w:val="0"/>
          <w:lang w:val="es-419" w:eastAsia="en-US"/>
          <w14:ligatures w14:val="none"/>
        </w:rPr>
        <w:t xml:space="preserve">      </w:t>
      </w:r>
      <w:r w:rsidRPr="00142219">
        <w:rPr>
          <w:rFonts w:ascii="Courier New" w:eastAsia="Calibri" w:hAnsi="Courier New" w:cs="Courier New"/>
          <w:kern w:val="0"/>
          <w:lang w:eastAsia="en-US"/>
          <w14:ligatures w14:val="none"/>
        </w:rPr>
        <w:t>192.168.3.0/32 is subnetted, 3 subnets</w:t>
      </w:r>
    </w:p>
    <w:p w14:paraId="22B04685"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[20/0] via 10.0.2.1, 00:54:23</w:t>
      </w:r>
    </w:p>
    <w:p w14:paraId="5F8E1B0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10.0.2.1, 00:54:23</w:t>
      </w:r>
    </w:p>
    <w:p w14:paraId="69AFDD0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[20/3] via 10.0.2.1, 00:54:23</w:t>
      </w:r>
    </w:p>
    <w:p w14:paraId="1ABEDDD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275220FB"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Mar2#show ip route</w:t>
      </w:r>
    </w:p>
    <w:p w14:paraId="14C811C8"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10.0.3.1 to network 0.0.0.0</w:t>
      </w:r>
    </w:p>
    <w:p w14:paraId="5A5EDBE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4271A3E"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10.0.3.1, 00:30:29</w:t>
      </w:r>
    </w:p>
    <w:p w14:paraId="6B267085"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subnetted, 9 subnets, 2 masks</w:t>
      </w:r>
    </w:p>
    <w:p w14:paraId="3CB7A0C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10.0.1.0/24 [20/0] via 10.0.3.1, 00:30:29</w:t>
      </w:r>
    </w:p>
    <w:p w14:paraId="6B9F622E"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10.0.2.0/24 [20/0] via 10.0.3.1, 00:30:29</w:t>
      </w:r>
    </w:p>
    <w:p w14:paraId="5C867CE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10.0.3.0/24 is directly connected, GigabitEthernet0/0</w:t>
      </w:r>
    </w:p>
    <w:p w14:paraId="2E720C2C"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10.0.3.2/32 is directly connected, GigabitEthernet0/0</w:t>
      </w:r>
    </w:p>
    <w:p w14:paraId="6849C98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10.0.4.0/24 [20/0] via 10.0.3.1, 00:10:43</w:t>
      </w:r>
    </w:p>
    <w:p w14:paraId="71C610B1"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lastRenderedPageBreak/>
        <w:t>B        10.0.51.1/32 [20/0] via 10.0.3.1, 00:30:29</w:t>
      </w:r>
    </w:p>
    <w:p w14:paraId="567B5AC6"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10.0.51.2/32 [20/0] via 10.0.3.1, 00:30:29</w:t>
      </w:r>
    </w:p>
    <w:p w14:paraId="55563D2A"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10.0.51.3/32 is directly connected, Loopback0</w:t>
      </w:r>
    </w:p>
    <w:p w14:paraId="687548E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10.0.51.4/32 [20/0] via 10.0.3.1, 00:29:59</w:t>
      </w:r>
    </w:p>
    <w:p w14:paraId="767B8FA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192.168.1.0/24 [20/2] via 10.0.3.1, 00:30:29</w:t>
      </w:r>
    </w:p>
    <w:p w14:paraId="7D43C90B"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[20/0] via 10.0.3.1, 00:30:29</w:t>
      </w:r>
    </w:p>
    <w:p w14:paraId="2C84AC19"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subnetted, 3 subnets</w:t>
      </w:r>
    </w:p>
    <w:p w14:paraId="78CB13B8"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192.168.3.1 [20/3] via 10.0.3.1, 00:30:29</w:t>
      </w:r>
    </w:p>
    <w:p w14:paraId="21C0757A"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192.168.3.2 [20/2] via 10.0.3.1, 00:30:29</w:t>
      </w:r>
    </w:p>
    <w:p w14:paraId="6F679811"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192.168.3.3 [20/0] via 10.0.3.1, 00:30:29</w:t>
      </w:r>
    </w:p>
    <w:p w14:paraId="7441C0B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p>
    <w:p w14:paraId="198AB566"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DC2#show ip route</w:t>
      </w:r>
    </w:p>
    <w:p w14:paraId="795DD534" w14:textId="77777777" w:rsidR="00142219" w:rsidRPr="00571FA1" w:rsidRDefault="00142219" w:rsidP="00142219">
      <w:pPr>
        <w:spacing w:before="0" w:line="259" w:lineRule="auto"/>
        <w:ind w:left="0" w:right="0"/>
        <w:rPr>
          <w:rFonts w:ascii="Courier New" w:eastAsia="Calibri" w:hAnsi="Courier New" w:cs="Courier New"/>
          <w:b/>
          <w:kern w:val="0"/>
          <w:lang w:eastAsia="en-US"/>
          <w14:ligatures w14:val="none"/>
        </w:rPr>
      </w:pPr>
      <w:r w:rsidRPr="00571FA1">
        <w:rPr>
          <w:rFonts w:ascii="Courier New" w:eastAsia="Calibri" w:hAnsi="Courier New" w:cs="Courier New"/>
          <w:b/>
          <w:kern w:val="0"/>
          <w:lang w:eastAsia="en-US"/>
          <w14:ligatures w14:val="none"/>
        </w:rPr>
        <w:t>Gateway of last resort is 10.0.4.1 to network 0.0.0.0</w:t>
      </w:r>
    </w:p>
    <w:p w14:paraId="1FC93337"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p>
    <w:p w14:paraId="04BE7A4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0.0.0.0/0 [20/0] via 10.0.4.1, 00:29:55</w:t>
      </w:r>
    </w:p>
    <w:p w14:paraId="1A64EF13"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10.0.0.0/8 is variably subnetted, 9 subnets, 2 masks</w:t>
      </w:r>
    </w:p>
    <w:p w14:paraId="2D346F1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10.0.1.0/24 [20/0] via 10.0.4.1, 00:29:55</w:t>
      </w:r>
    </w:p>
    <w:p w14:paraId="4F9782C0"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10.0.2.0/24 [20/0] via 10.0.4.1, 00:29:55</w:t>
      </w:r>
    </w:p>
    <w:p w14:paraId="027FEA14"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10.0.3.0/24 [20/0] via 10.0.4.1, 00:10:46</w:t>
      </w:r>
    </w:p>
    <w:p w14:paraId="0043AB14"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10.0.4.0/24 is directly connected, GigabitEthernet0/0</w:t>
      </w:r>
    </w:p>
    <w:p w14:paraId="3F06DF62"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L        10.0.4.2/32 is directly connected, GigabitEthernet0/0</w:t>
      </w:r>
    </w:p>
    <w:p w14:paraId="05B47729"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10.0.51.1/32 [20/0] via 10.0.4.1, 00:29:55</w:t>
      </w:r>
    </w:p>
    <w:p w14:paraId="774C0AD3"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10.0.51.2/32 [20/0] via 10.0.4.1, 00:29:55</w:t>
      </w:r>
    </w:p>
    <w:p w14:paraId="3B4843ED" w14:textId="77777777" w:rsidR="00142219" w:rsidRPr="00246873" w:rsidRDefault="00142219" w:rsidP="00142219">
      <w:pPr>
        <w:spacing w:before="0" w:line="259" w:lineRule="auto"/>
        <w:ind w:left="0" w:right="0"/>
        <w:rPr>
          <w:rFonts w:ascii="Courier New" w:eastAsia="Calibri" w:hAnsi="Courier New" w:cs="Courier New"/>
          <w:kern w:val="0"/>
          <w:lang w:val="es-419" w:eastAsia="en-US"/>
          <w14:ligatures w14:val="none"/>
        </w:rPr>
      </w:pPr>
      <w:r w:rsidRPr="00246873">
        <w:rPr>
          <w:rFonts w:ascii="Courier New" w:eastAsia="Calibri" w:hAnsi="Courier New" w:cs="Courier New"/>
          <w:kern w:val="0"/>
          <w:lang w:val="es-419" w:eastAsia="en-US"/>
          <w14:ligatures w14:val="none"/>
        </w:rPr>
        <w:t>B        10.0.51.3/32 [20/0] via 10.0.4.1, 00:29:32</w:t>
      </w:r>
    </w:p>
    <w:p w14:paraId="5E62BDED"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C        10.0.51.4/32 is directly connected, Loopback0</w:t>
      </w:r>
    </w:p>
    <w:p w14:paraId="0D1D1D5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192.168.1.0/24 [20/2] via 10.0.4.1, 00:29:55</w:t>
      </w:r>
    </w:p>
    <w:p w14:paraId="30FB7031"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192.168.2.0/24 [20/0] via 10.0.4.1, 00:29:55</w:t>
      </w:r>
    </w:p>
    <w:p w14:paraId="390BDC9F"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 xml:space="preserve">      192.168.3.0/32 is subnetted, 3 subnets</w:t>
      </w:r>
    </w:p>
    <w:p w14:paraId="171B8AEB"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192.168.3.1 [20/3] via 10.0.4.1, 00:29:55</w:t>
      </w:r>
    </w:p>
    <w:p w14:paraId="16AD13F8" w14:textId="77777777" w:rsidR="00142219" w:rsidRPr="00142219" w:rsidRDefault="00142219" w:rsidP="00142219">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192.168.3.2 [20/2] via 10.0.4.1, 00:29:55</w:t>
      </w:r>
    </w:p>
    <w:p w14:paraId="08E3C639" w14:textId="77777777" w:rsidR="00142219" w:rsidRDefault="00142219" w:rsidP="008B006C">
      <w:pPr>
        <w:spacing w:before="0" w:line="259" w:lineRule="auto"/>
        <w:ind w:left="0" w:right="0"/>
        <w:rPr>
          <w:rFonts w:ascii="Courier New" w:eastAsia="Calibri" w:hAnsi="Courier New" w:cs="Courier New"/>
          <w:kern w:val="0"/>
          <w:lang w:eastAsia="en-US"/>
          <w14:ligatures w14:val="none"/>
        </w:rPr>
      </w:pPr>
      <w:r w:rsidRPr="00142219">
        <w:rPr>
          <w:rFonts w:ascii="Courier New" w:eastAsia="Calibri" w:hAnsi="Courier New" w:cs="Courier New"/>
          <w:kern w:val="0"/>
          <w:lang w:eastAsia="en-US"/>
          <w14:ligatures w14:val="none"/>
        </w:rPr>
        <w:t>B        192.168.3.3 [20/0] via 10.0.4.1, 00:29:55</w:t>
      </w:r>
    </w:p>
    <w:p w14:paraId="253823DE" w14:textId="77777777" w:rsidR="008B006C" w:rsidRDefault="008B006C" w:rsidP="008B006C">
      <w:pPr>
        <w:spacing w:before="0" w:line="259" w:lineRule="auto"/>
        <w:ind w:left="0" w:right="0"/>
        <w:rPr>
          <w:rFonts w:ascii="Courier New" w:eastAsia="Calibri" w:hAnsi="Courier New" w:cs="Courier New"/>
          <w:kern w:val="0"/>
          <w:lang w:eastAsia="en-US"/>
          <w14:ligatures w14:val="none"/>
        </w:rPr>
      </w:pPr>
    </w:p>
    <w:p w14:paraId="75C4C719" w14:textId="77777777" w:rsidR="008B006C" w:rsidRDefault="008B006C" w:rsidP="008B006C">
      <w:pPr>
        <w:pStyle w:val="Heading3"/>
      </w:pPr>
      <w:r>
        <w:t>Ip route for core switch routers:</w:t>
      </w:r>
    </w:p>
    <w:p w14:paraId="191706EA"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SwitchR1#show ip route</w:t>
      </w:r>
    </w:p>
    <w:p w14:paraId="23710A2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429FA7D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01F731B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subnetted, 10 subnets, 2 masks</w:t>
      </w:r>
    </w:p>
    <w:p w14:paraId="0339D81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10.0.1.0/24 is directly connected, FastEthernet1/0/1</w:t>
      </w:r>
    </w:p>
    <w:p w14:paraId="5D24028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10.0.1.1/32 is directly connected, FastEthernet1/0/1</w:t>
      </w:r>
    </w:p>
    <w:p w14:paraId="49822F3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10.0.2.0/24 is directly connected, FastEthernet1/0/2</w:t>
      </w:r>
    </w:p>
    <w:p w14:paraId="225AF17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10.0.2.1/32 is directly connected, FastEthernet1/0/2</w:t>
      </w:r>
    </w:p>
    <w:p w14:paraId="15EDD51F"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10.0.3.0/24 [110/1] via 192.168.1.1, 00:14:09, GigabitEthernet1/1/2</w:t>
      </w:r>
    </w:p>
    <w:p w14:paraId="6015C1E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10.0.4.0/24 [110/1] via 192.168.1.1, 00:14:08, GigabitEthernet1/1/2</w:t>
      </w:r>
    </w:p>
    <w:p w14:paraId="3DBCAB3C"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10.0.51.1/32 [20/0] via 10.0.1.2, 01:10:59</w:t>
      </w:r>
    </w:p>
    <w:p w14:paraId="0A02015B"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10.0.51.2/32 [20/0] via 10.0.2.2, 01:10:59</w:t>
      </w:r>
    </w:p>
    <w:p w14:paraId="09FAAA6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10.0.51.3/32 [110/1] via 192.168.1.1, 00:33:25, GigabitEthernet1/1/2</w:t>
      </w:r>
    </w:p>
    <w:p w14:paraId="7067B03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10.0.51.4/32 [110/1] via 192.168.1.1, 00:33:18, GigabitEthernet1/1/2</w:t>
      </w:r>
    </w:p>
    <w:p w14:paraId="54E031C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192.168.1.0/24 is variably subnetted, 2 subnets, 2 masks</w:t>
      </w:r>
    </w:p>
    <w:p w14:paraId="37E28C9D"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lastRenderedPageBreak/>
        <w:t>C        192.168.1.0/24 is directly connected, GigabitEthernet1/1/2</w:t>
      </w:r>
    </w:p>
    <w:p w14:paraId="09393D6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192.168.1.2/32 is directly connected, GigabitEthernet1/1/2</w:t>
      </w:r>
    </w:p>
    <w:p w14:paraId="73F54E2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192.168.2.0/24 [110/2] via 192.168.1.1, 01:11:00, GigabitEthernet1/1/2</w:t>
      </w:r>
    </w:p>
    <w:p w14:paraId="24C39DF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subnetted, 3 subnets</w:t>
      </w:r>
    </w:p>
    <w:p w14:paraId="7F909D6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192.168.3.1 is directly connected, Loopback0</w:t>
      </w:r>
    </w:p>
    <w:p w14:paraId="69F3052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192.168.3.2 [110/2] via 192.168.1.1, 01:11:00, GigabitEthernet1/1/2</w:t>
      </w:r>
    </w:p>
    <w:p w14:paraId="2B19A4E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192.168.3.3 [110/3] via 192.168.1.1, 01:08:01, GigabitEthernet1/1/2</w:t>
      </w:r>
    </w:p>
    <w:p w14:paraId="11D6FAF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F65DA05"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SwitchR2Center#show ip route</w:t>
      </w:r>
    </w:p>
    <w:p w14:paraId="0169F64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591A541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6219D79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subnetted, 8 subnets, 2 masks</w:t>
      </w:r>
    </w:p>
    <w:p w14:paraId="146FC4B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10.0.1.0/24 [110/1] via 192.168.1.2, 01:01:37, GigabitEthernet1/1/2</w:t>
      </w:r>
    </w:p>
    <w:p w14:paraId="1EDAA80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10.0.2.0/24 [110/1] via 192.168.1.2, 01:01:37, GigabitEthernet1/1/2</w:t>
      </w:r>
    </w:p>
    <w:p w14:paraId="456CDE92"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10.0.3.0/24 [110/1] via 192.168.2.2, 00:18:28, GigabitEthernet1/1/1</w:t>
      </w:r>
    </w:p>
    <w:p w14:paraId="7CA3728F"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10.0.4.0/24 [110/1] via 192.168.2.2, 00:18:27, GigabitEthernet1/1/1</w:t>
      </w:r>
    </w:p>
    <w:p w14:paraId="256ECAE4"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10.0.51.1/32 [110/1] via 192.168.1.2, 01:03:55, GigabitEthernet1/1/2</w:t>
      </w:r>
    </w:p>
    <w:p w14:paraId="266A58E2"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10.0.51.2/32 [110/1] via 192.168.1.2, 01:03:55, GigabitEthernet1/1/2</w:t>
      </w:r>
    </w:p>
    <w:p w14:paraId="58E0979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10.0.51.3/32 [110/1] via 192.168.2.2, 00:37:44, GigabitEthernet1/1/1</w:t>
      </w:r>
    </w:p>
    <w:p w14:paraId="3B244C4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10.0.51.4/32 [110/1] via 192.168.2.2, 00:37:37, GigabitEthernet1/1/1</w:t>
      </w:r>
    </w:p>
    <w:p w14:paraId="7A8E2FA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192.168.1.0/24 is variably subnetted, 2 subnets, 2 masks</w:t>
      </w:r>
    </w:p>
    <w:p w14:paraId="3BC6216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192.168.1.0/24 is directly connected, GigabitEthernet1/1/2</w:t>
      </w:r>
    </w:p>
    <w:p w14:paraId="3AFC7E9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192.168.1.1/32 is directly connected, GigabitEthernet1/1/2</w:t>
      </w:r>
    </w:p>
    <w:p w14:paraId="0391C26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192.168.2.0/24 is variably subnetted, 2 subnets, 2 masks</w:t>
      </w:r>
    </w:p>
    <w:p w14:paraId="09DB7E7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192.168.2.0/24 is directly connected, GigabitEthernet1/1/1</w:t>
      </w:r>
    </w:p>
    <w:p w14:paraId="448FC35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192.168.2.1/32 is directly connected, GigabitEthernet1/1/1</w:t>
      </w:r>
    </w:p>
    <w:p w14:paraId="5A46DE10"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subnetted, 3 subnets</w:t>
      </w:r>
    </w:p>
    <w:p w14:paraId="6BC201B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192.168.3.1 [110/2] via 192.168.1.2, 01:15:20, GigabitEthernet1/1/2</w:t>
      </w:r>
    </w:p>
    <w:p w14:paraId="0CC9F8D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192.168.3.2 is directly connected, Loopback0</w:t>
      </w:r>
    </w:p>
    <w:p w14:paraId="3B5C451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192.168.3.3 [110/2] via 192.168.2.2, 01:12:30, GigabitEthernet1/1/1</w:t>
      </w:r>
    </w:p>
    <w:p w14:paraId="5DD28BC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148E24D"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SwitchR3#show ip route</w:t>
      </w:r>
    </w:p>
    <w:p w14:paraId="141E86B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Gateway of last resort is not set</w:t>
      </w:r>
    </w:p>
    <w:p w14:paraId="722376F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10.0.0.0/8 is variably subnetted, 10 subnets, 2 masks</w:t>
      </w:r>
    </w:p>
    <w:p w14:paraId="5598DDE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10.0.1.0/24 [110/1] via 192.168.2.1, 00:59:45, GigabitEthernet1/1/2</w:t>
      </w:r>
    </w:p>
    <w:p w14:paraId="64864CB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E2     10.0.2.0/24 [110/1] via 192.168.2.1, 00:59:45, GigabitEthernet1/1/2</w:t>
      </w:r>
    </w:p>
    <w:p w14:paraId="0F3A329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10.0.3.0/24 is directly connected, FastEthernet1/0/1</w:t>
      </w:r>
    </w:p>
    <w:p w14:paraId="46B2CAF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10.0.3.1/32 is directly connected, FastEthernet1/0/1</w:t>
      </w:r>
    </w:p>
    <w:p w14:paraId="5420CA28"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10.0.4.0/24 is directly connected, FastEthernet1/0/2</w:t>
      </w:r>
    </w:p>
    <w:p w14:paraId="08F8405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10.0.4.1/32 is directly connected, FastEthernet1/0/2</w:t>
      </w:r>
    </w:p>
    <w:p w14:paraId="36CA15D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10.0.51.1/32 [110/1] via 192.168.2.1, 01:02:02, GigabitEthernet1/1/2</w:t>
      </w:r>
    </w:p>
    <w:p w14:paraId="01B49BB9"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E2     10.0.51.2/32 [110/1] via 192.168.2.1, 01:02:02, GigabitEthernet1/1/2</w:t>
      </w:r>
    </w:p>
    <w:p w14:paraId="08C6A7AE"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10.0.51.3/32 [20/0] via 10.0.3.2, 00:35:52</w:t>
      </w:r>
    </w:p>
    <w:p w14:paraId="481B7CC7"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B        10.0.51.4/32 [20/0] via 10.0.4.2, 00:35:44</w:t>
      </w:r>
    </w:p>
    <w:p w14:paraId="618EC276" w14:textId="77777777" w:rsidR="008B006C" w:rsidRPr="00246873" w:rsidRDefault="008B006C" w:rsidP="008B006C">
      <w:pPr>
        <w:spacing w:before="0" w:line="259" w:lineRule="auto"/>
        <w:ind w:left="0" w:right="0"/>
        <w:rPr>
          <w:rFonts w:ascii="Courier New" w:eastAsia="Calibri" w:hAnsi="Courier New" w:cs="Courier New"/>
          <w:kern w:val="0"/>
          <w:sz w:val="20"/>
          <w:lang w:val="es-419" w:eastAsia="en-US"/>
          <w14:ligatures w14:val="none"/>
        </w:rPr>
      </w:pPr>
      <w:r w:rsidRPr="00246873">
        <w:rPr>
          <w:rFonts w:ascii="Courier New" w:eastAsia="Calibri" w:hAnsi="Courier New" w:cs="Courier New"/>
          <w:kern w:val="0"/>
          <w:sz w:val="20"/>
          <w:lang w:val="es-419" w:eastAsia="en-US"/>
          <w14:ligatures w14:val="none"/>
        </w:rPr>
        <w:t>O     192.168.1.0/24 [110/2] via 192.168.2.1, 01:10:36, GigabitEthernet1/1/2</w:t>
      </w:r>
    </w:p>
    <w:p w14:paraId="3CC7142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246873">
        <w:rPr>
          <w:rFonts w:ascii="Courier New" w:eastAsia="Calibri" w:hAnsi="Courier New" w:cs="Courier New"/>
          <w:kern w:val="0"/>
          <w:sz w:val="20"/>
          <w:lang w:val="es-419" w:eastAsia="en-US"/>
          <w14:ligatures w14:val="none"/>
        </w:rPr>
        <w:t xml:space="preserve">      </w:t>
      </w:r>
      <w:r w:rsidRPr="008B006C">
        <w:rPr>
          <w:rFonts w:ascii="Courier New" w:eastAsia="Calibri" w:hAnsi="Courier New" w:cs="Courier New"/>
          <w:kern w:val="0"/>
          <w:sz w:val="20"/>
          <w:lang w:eastAsia="en-US"/>
          <w14:ligatures w14:val="none"/>
        </w:rPr>
        <w:t>192.168.2.0/24 is variably subnetted, 2 subnets, 2 masks</w:t>
      </w:r>
    </w:p>
    <w:p w14:paraId="3C5D6D4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192.168.2.0/24 is directly connected, GigabitEthernet1/1/2</w:t>
      </w:r>
    </w:p>
    <w:p w14:paraId="6736AE82"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L        192.168.2.2/32 is directly connected, GigabitEthernet1/1/2</w:t>
      </w:r>
    </w:p>
    <w:p w14:paraId="37D1B061"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192.168.3.0/32 is subnetted, 3 subnets</w:t>
      </w:r>
    </w:p>
    <w:p w14:paraId="02685C73"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192.168.3.1 [110/3] via 192.168.2.1, 01:10:36, GigabitEthernet1/1/2</w:t>
      </w:r>
    </w:p>
    <w:p w14:paraId="78AF47C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O        192.168.3.2 [110/2] via 192.168.2.1, 01:10:36, GigabitEthernet1/1/2</w:t>
      </w:r>
    </w:p>
    <w:p w14:paraId="77613FE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C        192.168.3.3 is directly connected, Loopback0</w:t>
      </w:r>
    </w:p>
    <w:p w14:paraId="68DDBB6A" w14:textId="77777777" w:rsidR="00142219" w:rsidRDefault="008B006C" w:rsidP="00142219">
      <w:pPr>
        <w:pStyle w:val="Heading3"/>
      </w:pPr>
      <w:r>
        <w:lastRenderedPageBreak/>
        <w:t>Neighbors in</w:t>
      </w:r>
      <w:r w:rsidR="00142219">
        <w:t xml:space="preserve"> </w:t>
      </w:r>
      <w:r>
        <w:t>routing protocols</w:t>
      </w:r>
      <w:r w:rsidR="00142219">
        <w:t>:</w:t>
      </w:r>
    </w:p>
    <w:p w14:paraId="1D6BAF65"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Mar1#show bgp neighbor</w:t>
      </w:r>
    </w:p>
    <w:p w14:paraId="47348005" w14:textId="77777777" w:rsidR="008B006C" w:rsidRPr="00592D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592D6C">
        <w:rPr>
          <w:rFonts w:ascii="Courier New" w:eastAsia="Calibri" w:hAnsi="Courier New" w:cs="Courier New"/>
          <w:b/>
          <w:kern w:val="0"/>
          <w:sz w:val="20"/>
          <w:lang w:eastAsia="en-US"/>
          <w14:ligatures w14:val="none"/>
        </w:rPr>
        <w:t>BGP neighbor is 10.0.1.1,  remote AS 65001, external link</w:t>
      </w:r>
    </w:p>
    <w:p w14:paraId="442020D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192.168.3.1</w:t>
      </w:r>
    </w:p>
    <w:p w14:paraId="1F99074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01:11:09</w:t>
      </w:r>
    </w:p>
    <w:p w14:paraId="4CB96F49"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Last read 00:00:18, last write 00:00:23, hold time is 180, keepalive interval is 60 seconds</w:t>
      </w:r>
    </w:p>
    <w:p w14:paraId="00EF0F5A"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Sent       Rcvd</w:t>
      </w:r>
    </w:p>
    <w:p w14:paraId="6E2C9C4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Opens:                  1          1</w:t>
      </w:r>
    </w:p>
    <w:p w14:paraId="40742C8E"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Notifications:          0          0</w:t>
      </w:r>
    </w:p>
    <w:p w14:paraId="43DE240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Updates:                2         13</w:t>
      </w:r>
    </w:p>
    <w:p w14:paraId="3C18A4E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Keepalives:            79         78</w:t>
      </w:r>
    </w:p>
    <w:p w14:paraId="187A86D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Route Refresh:          0          0</w:t>
      </w:r>
    </w:p>
    <w:p w14:paraId="2F938893"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Total:                 82         92</w:t>
      </w:r>
    </w:p>
    <w:p w14:paraId="49EB3828"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Default minimum time between advertisement runs is 30 seconds</w:t>
      </w:r>
    </w:p>
    <w:p w14:paraId="5FD63EAE"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392F857C"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6F20AB94" w14:textId="77777777" w:rsidR="00592D6C" w:rsidRPr="00592D6C" w:rsidRDefault="00592D6C" w:rsidP="00592D6C">
      <w:pPr>
        <w:spacing w:before="0" w:line="259" w:lineRule="auto"/>
        <w:ind w:left="0" w:right="0" w:firstLine="720"/>
        <w:rPr>
          <w:rFonts w:asciiTheme="majorHAnsi" w:eastAsia="Calibri" w:hAnsiTheme="majorHAnsi" w:cstheme="majorHAnsi"/>
          <w:kern w:val="0"/>
          <w:sz w:val="24"/>
          <w:lang w:eastAsia="en-US"/>
          <w14:ligatures w14:val="none"/>
        </w:rPr>
      </w:pPr>
      <w:r w:rsidRPr="00592D6C">
        <w:rPr>
          <w:rFonts w:asciiTheme="majorHAnsi" w:eastAsia="Calibri" w:hAnsiTheme="majorHAnsi" w:cstheme="majorHAnsi"/>
          <w:kern w:val="0"/>
          <w:sz w:val="24"/>
          <w:lang w:eastAsia="en-US"/>
          <w14:ligatures w14:val="none"/>
        </w:rPr>
        <w:t>As you can see, the local router only has one eBGP neighbor, SwitchR1</w:t>
      </w:r>
    </w:p>
    <w:p w14:paraId="53633C2F" w14:textId="77777777" w:rsidR="008B006C" w:rsidRPr="008B006C" w:rsidRDefault="008B006C" w:rsidP="008B006C"/>
    <w:p w14:paraId="2108B4D0"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SwitchR1#show bgp nei</w:t>
      </w:r>
      <w:r>
        <w:rPr>
          <w:rFonts w:ascii="Courier New" w:eastAsia="Calibri" w:hAnsi="Courier New" w:cs="Courier New"/>
          <w:b/>
          <w:kern w:val="0"/>
          <w:sz w:val="20"/>
          <w:lang w:eastAsia="en-US"/>
          <w14:ligatures w14:val="none"/>
        </w:rPr>
        <w:t>ghbor</w:t>
      </w:r>
    </w:p>
    <w:p w14:paraId="660D4BF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BGP neighbor is 10.0.1.2,  remote AS 65011, </w:t>
      </w:r>
      <w:r w:rsidRPr="008B006C">
        <w:rPr>
          <w:rFonts w:ascii="Courier New" w:eastAsia="Calibri" w:hAnsi="Courier New" w:cs="Courier New"/>
          <w:b/>
          <w:kern w:val="0"/>
          <w:sz w:val="20"/>
          <w:lang w:eastAsia="en-US"/>
          <w14:ligatures w14:val="none"/>
        </w:rPr>
        <w:t>external link</w:t>
      </w:r>
    </w:p>
    <w:p w14:paraId="2727B8EB"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10.0.51.1</w:t>
      </w:r>
    </w:p>
    <w:p w14:paraId="39EDCAB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01:12:29</w:t>
      </w:r>
    </w:p>
    <w:p w14:paraId="7286A2EC"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32252CC6"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5733774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BGP neighbor is 10.0.2.2,  remote AS 65012, </w:t>
      </w:r>
      <w:r w:rsidRPr="008B006C">
        <w:rPr>
          <w:rFonts w:ascii="Courier New" w:eastAsia="Calibri" w:hAnsi="Courier New" w:cs="Courier New"/>
          <w:b/>
          <w:kern w:val="0"/>
          <w:sz w:val="20"/>
          <w:lang w:eastAsia="en-US"/>
          <w14:ligatures w14:val="none"/>
        </w:rPr>
        <w:t>external link</w:t>
      </w:r>
    </w:p>
    <w:p w14:paraId="6C73C657"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10.0.51.2</w:t>
      </w:r>
    </w:p>
    <w:p w14:paraId="308CF8D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01:12:29</w:t>
      </w:r>
    </w:p>
    <w:p w14:paraId="2B33D023"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7DC49BBD"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p>
    <w:p w14:paraId="7A97975F"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BGP neighbor is 192.168.3.3,  remote AS 65001, </w:t>
      </w:r>
      <w:r w:rsidRPr="008B006C">
        <w:rPr>
          <w:rFonts w:ascii="Courier New" w:eastAsia="Calibri" w:hAnsi="Courier New" w:cs="Courier New"/>
          <w:b/>
          <w:kern w:val="0"/>
          <w:sz w:val="20"/>
          <w:lang w:eastAsia="en-US"/>
          <w14:ligatures w14:val="none"/>
        </w:rPr>
        <w:t>internal link</w:t>
      </w:r>
    </w:p>
    <w:p w14:paraId="2496FF2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version 4, remote router ID 192.168.3.3</w:t>
      </w:r>
    </w:p>
    <w:p w14:paraId="4FC6C3A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BGP state = Established, up for 01:08:29</w:t>
      </w:r>
    </w:p>
    <w:p w14:paraId="174C7A4B" w14:textId="77777777" w:rsid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 xml:space="preserve">  Last read 00:00:42, last write 00:00:00, hold time is 180, keepalive interval is 60 seconds</w:t>
      </w:r>
    </w:p>
    <w:p w14:paraId="6BFC518E" w14:textId="77777777" w:rsidR="00592D6C" w:rsidRDefault="00592D6C" w:rsidP="00592D6C">
      <w:pPr>
        <w:spacing w:before="0" w:line="259" w:lineRule="auto"/>
        <w:ind w:left="0" w:right="0"/>
        <w:rPr>
          <w:rFonts w:ascii="Courier New" w:eastAsia="Calibri" w:hAnsi="Courier New" w:cs="Courier New"/>
          <w:kern w:val="0"/>
          <w:sz w:val="20"/>
          <w:lang w:eastAsia="en-US"/>
          <w14:ligatures w14:val="none"/>
        </w:rPr>
      </w:pPr>
      <w:r>
        <w:rPr>
          <w:rFonts w:ascii="Courier New" w:eastAsia="Calibri" w:hAnsi="Courier New" w:cs="Courier New"/>
          <w:kern w:val="0"/>
          <w:sz w:val="20"/>
          <w:lang w:eastAsia="en-US"/>
          <w14:ligatures w14:val="none"/>
        </w:rPr>
        <w:t>…output omitted…</w:t>
      </w:r>
    </w:p>
    <w:p w14:paraId="49D1AB46" w14:textId="77777777" w:rsidR="00592D6C" w:rsidRDefault="00592D6C" w:rsidP="008B006C">
      <w:pPr>
        <w:spacing w:before="0" w:line="259" w:lineRule="auto"/>
        <w:ind w:left="0" w:right="0"/>
        <w:rPr>
          <w:rFonts w:ascii="Courier New" w:eastAsia="Calibri" w:hAnsi="Courier New" w:cs="Courier New"/>
          <w:kern w:val="0"/>
          <w:sz w:val="20"/>
          <w:lang w:eastAsia="en-US"/>
          <w14:ligatures w14:val="none"/>
        </w:rPr>
      </w:pPr>
    </w:p>
    <w:p w14:paraId="0BA46B7C" w14:textId="77777777" w:rsidR="00592D6C" w:rsidRPr="00592D6C" w:rsidRDefault="00592D6C" w:rsidP="00592D6C">
      <w:pPr>
        <w:spacing w:before="0" w:line="259" w:lineRule="auto"/>
        <w:ind w:left="0" w:right="0" w:firstLine="720"/>
        <w:rPr>
          <w:rFonts w:asciiTheme="majorHAnsi" w:eastAsia="Calibri" w:hAnsiTheme="majorHAnsi" w:cstheme="majorHAnsi"/>
          <w:kern w:val="0"/>
          <w:sz w:val="24"/>
          <w:lang w:eastAsia="en-US"/>
          <w14:ligatures w14:val="none"/>
        </w:rPr>
      </w:pPr>
      <w:r w:rsidRPr="00592D6C">
        <w:rPr>
          <w:rFonts w:asciiTheme="majorHAnsi" w:eastAsia="Calibri" w:hAnsiTheme="majorHAnsi" w:cstheme="majorHAnsi"/>
          <w:kern w:val="0"/>
          <w:sz w:val="24"/>
          <w:lang w:eastAsia="en-US"/>
          <w14:ligatures w14:val="none"/>
        </w:rPr>
        <w:t>SwitchR1</w:t>
      </w:r>
      <w:r>
        <w:rPr>
          <w:rFonts w:asciiTheme="majorHAnsi" w:eastAsia="Calibri" w:hAnsiTheme="majorHAnsi" w:cstheme="majorHAnsi"/>
          <w:kern w:val="0"/>
          <w:sz w:val="24"/>
          <w:lang w:eastAsia="en-US"/>
          <w14:ligatures w14:val="none"/>
        </w:rPr>
        <w:t xml:space="preserve">, however, has three neighbors: two eBGP local routers, and an iBGP SwitchR3. </w:t>
      </w:r>
    </w:p>
    <w:p w14:paraId="3DBC195D" w14:textId="77777777" w:rsidR="00592D6C" w:rsidRPr="008B006C" w:rsidRDefault="00592D6C" w:rsidP="008B006C">
      <w:pPr>
        <w:spacing w:before="0" w:line="259" w:lineRule="auto"/>
        <w:ind w:left="0" w:right="0"/>
        <w:rPr>
          <w:rFonts w:ascii="Courier New" w:eastAsia="Calibri" w:hAnsi="Courier New" w:cs="Courier New"/>
          <w:kern w:val="0"/>
          <w:sz w:val="20"/>
          <w:lang w:eastAsia="en-US"/>
          <w14:ligatures w14:val="none"/>
        </w:rPr>
      </w:pPr>
    </w:p>
    <w:p w14:paraId="7425C9CB" w14:textId="77777777" w:rsidR="00142219" w:rsidRPr="008B006C" w:rsidRDefault="00142219" w:rsidP="008B006C">
      <w:pPr>
        <w:spacing w:before="0" w:line="259" w:lineRule="auto"/>
        <w:ind w:left="0" w:right="0"/>
        <w:rPr>
          <w:rFonts w:ascii="Courier New" w:eastAsia="Calibri" w:hAnsi="Courier New" w:cs="Courier New"/>
          <w:kern w:val="0"/>
          <w:sz w:val="20"/>
          <w:lang w:eastAsia="en-US"/>
          <w14:ligatures w14:val="none"/>
        </w:rPr>
      </w:pPr>
    </w:p>
    <w:p w14:paraId="68BB55BF" w14:textId="77777777" w:rsidR="008B006C" w:rsidRPr="008B006C" w:rsidRDefault="008B006C" w:rsidP="008B006C">
      <w:pPr>
        <w:spacing w:before="0" w:line="259" w:lineRule="auto"/>
        <w:ind w:left="0" w:right="0"/>
        <w:rPr>
          <w:rFonts w:ascii="Courier New" w:eastAsia="Calibri" w:hAnsi="Courier New" w:cs="Courier New"/>
          <w:b/>
          <w:kern w:val="0"/>
          <w:sz w:val="20"/>
          <w:lang w:eastAsia="en-US"/>
          <w14:ligatures w14:val="none"/>
        </w:rPr>
      </w:pPr>
      <w:r w:rsidRPr="008B006C">
        <w:rPr>
          <w:rFonts w:ascii="Courier New" w:eastAsia="Calibri" w:hAnsi="Courier New" w:cs="Courier New"/>
          <w:b/>
          <w:kern w:val="0"/>
          <w:sz w:val="20"/>
          <w:lang w:eastAsia="en-US"/>
          <w14:ligatures w14:val="none"/>
        </w:rPr>
        <w:t>SwitchR2Center#show ip ospf nei</w:t>
      </w:r>
    </w:p>
    <w:p w14:paraId="75D57AE4"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Neighbor ID     Pri   State           Dead Time   Address         Interface</w:t>
      </w:r>
    </w:p>
    <w:p w14:paraId="19D87C5C"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192.168.3.3       1   FULL/BDR        00:00:37    192.168.2.2     GigabitEthernet1/1/1</w:t>
      </w:r>
    </w:p>
    <w:p w14:paraId="21278EE5" w14:textId="77777777" w:rsidR="008B006C" w:rsidRPr="008B006C" w:rsidRDefault="008B006C" w:rsidP="008B006C">
      <w:pPr>
        <w:spacing w:before="0" w:line="259" w:lineRule="auto"/>
        <w:ind w:left="0" w:right="0"/>
        <w:rPr>
          <w:rFonts w:ascii="Courier New" w:eastAsia="Calibri" w:hAnsi="Courier New" w:cs="Courier New"/>
          <w:kern w:val="0"/>
          <w:sz w:val="20"/>
          <w:lang w:eastAsia="en-US"/>
          <w14:ligatures w14:val="none"/>
        </w:rPr>
      </w:pPr>
      <w:r w:rsidRPr="008B006C">
        <w:rPr>
          <w:rFonts w:ascii="Courier New" w:eastAsia="Calibri" w:hAnsi="Courier New" w:cs="Courier New"/>
          <w:kern w:val="0"/>
          <w:sz w:val="20"/>
          <w:lang w:eastAsia="en-US"/>
          <w14:ligatures w14:val="none"/>
        </w:rPr>
        <w:t>192.168.3.1       1   FULL/BDR        00:00:30    192.168.1.2     GigabitEthernet1/1/2</w:t>
      </w:r>
    </w:p>
    <w:p w14:paraId="05A1A6E2" w14:textId="77777777" w:rsidR="008B006C" w:rsidRPr="007E1592" w:rsidRDefault="00592D6C" w:rsidP="00142219">
      <w:pPr>
        <w:ind w:left="0"/>
        <w:rPr>
          <w:sz w:val="24"/>
        </w:rPr>
      </w:pPr>
      <w:r>
        <w:rPr>
          <w:sz w:val="24"/>
        </w:rPr>
        <w:tab/>
        <w:t xml:space="preserve">SwitchR2, the center switch, doesn’t </w:t>
      </w:r>
      <w:r w:rsidR="00B2731E">
        <w:rPr>
          <w:sz w:val="24"/>
        </w:rPr>
        <w:t xml:space="preserve">run BGP. Thus, it only has OSPF neighbors. </w:t>
      </w:r>
    </w:p>
    <w:p w14:paraId="258BEEB7" w14:textId="77777777" w:rsidR="000D6ADD" w:rsidRPr="001C0D1B" w:rsidRDefault="0082464C" w:rsidP="001C0D1B">
      <w:pPr>
        <w:pStyle w:val="Heading2"/>
        <w:ind w:left="0"/>
        <w:rPr>
          <w:sz w:val="28"/>
        </w:rPr>
      </w:pPr>
      <w:r>
        <w:rPr>
          <w:sz w:val="28"/>
        </w:rPr>
        <w:lastRenderedPageBreak/>
        <w:t>Problems</w:t>
      </w:r>
      <w:r w:rsidR="002A7127">
        <w:rPr>
          <w:sz w:val="28"/>
        </w:rPr>
        <w:t xml:space="preserve"> encountered</w:t>
      </w:r>
    </w:p>
    <w:p w14:paraId="0451A851" w14:textId="77777777" w:rsidR="0055469E" w:rsidRPr="002A7127" w:rsidRDefault="001C0D1B" w:rsidP="0082464C">
      <w:pPr>
        <w:rPr>
          <w:b/>
          <w:sz w:val="24"/>
        </w:rPr>
      </w:pPr>
      <w:r>
        <w:rPr>
          <w:b/>
          <w:sz w:val="24"/>
        </w:rPr>
        <w:t xml:space="preserve">Thought I </w:t>
      </w:r>
      <w:r w:rsidR="00170C12">
        <w:rPr>
          <w:b/>
          <w:sz w:val="24"/>
        </w:rPr>
        <w:t>must</w:t>
      </w:r>
      <w:r>
        <w:rPr>
          <w:b/>
          <w:sz w:val="24"/>
        </w:rPr>
        <w:t xml:space="preserve"> use static binding</w:t>
      </w:r>
      <w:r w:rsidR="00FB1532" w:rsidRPr="002A7127">
        <w:rPr>
          <w:b/>
          <w:sz w:val="24"/>
        </w:rPr>
        <w:t xml:space="preserve">: </w:t>
      </w:r>
    </w:p>
    <w:p w14:paraId="4BB2E9FE" w14:textId="77777777" w:rsidR="00FB1532" w:rsidRDefault="00AA15DF" w:rsidP="002A7127">
      <w:pPr>
        <w:ind w:left="720"/>
        <w:rPr>
          <w:sz w:val="24"/>
        </w:rPr>
      </w:pPr>
      <w:r>
        <w:rPr>
          <w:sz w:val="24"/>
        </w:rPr>
        <w:t xml:space="preserve">This lab requires the captured label with labels I configured. So, I spent a lot of time figuring out how to use static binding command: </w:t>
      </w:r>
    </w:p>
    <w:p w14:paraId="29C78274" w14:textId="77777777" w:rsidR="00AA15DF" w:rsidRPr="00AA15DF" w:rsidRDefault="00AA15DF" w:rsidP="00AA15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rPr>
          <w:rStyle w:val="synph"/>
          <w:rFonts w:ascii="Arial" w:hAnsi="Arial" w:cs="Arial"/>
          <w:color w:val="58585B"/>
          <w:szCs w:val="21"/>
          <w:bdr w:val="none" w:sz="0" w:space="0" w:color="auto" w:frame="1"/>
          <w:shd w:val="clear" w:color="auto" w:fill="FFFFFF"/>
        </w:rPr>
      </w:pPr>
      <w:r w:rsidRPr="00AA15DF">
        <w:rPr>
          <w:rFonts w:ascii="Courier New" w:eastAsia="Times New Roman" w:hAnsi="Courier New" w:cs="Courier New"/>
          <w:color w:val="333333"/>
          <w:kern w:val="0"/>
          <w:szCs w:val="20"/>
          <w:lang w:eastAsia="zh-CN"/>
          <w14:ligatures w14:val="none"/>
        </w:rPr>
        <w:t>mpls</w:t>
      </w:r>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static</w:t>
      </w:r>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binding</w:t>
      </w:r>
      <w:r w:rsidRPr="00AA15DF">
        <w:rPr>
          <w:rFonts w:ascii="Courier New" w:eastAsia="Times New Roman" w:hAnsi="Courier New" w:cs="Courier New"/>
          <w:b/>
          <w:bCs/>
          <w:color w:val="333333"/>
          <w:kern w:val="0"/>
          <w:szCs w:val="20"/>
          <w:lang w:eastAsia="zh-CN"/>
          <w14:ligatures w14:val="none"/>
        </w:rPr>
        <w:t> </w:t>
      </w:r>
      <w:r w:rsidRPr="00AA15DF">
        <w:rPr>
          <w:rFonts w:ascii="Courier New" w:eastAsia="Times New Roman" w:hAnsi="Courier New" w:cs="Courier New"/>
          <w:color w:val="333333"/>
          <w:kern w:val="0"/>
          <w:szCs w:val="20"/>
          <w:lang w:eastAsia="zh-CN"/>
          <w14:ligatures w14:val="none"/>
        </w:rPr>
        <w:t>ipv4</w:t>
      </w:r>
      <w:r w:rsidRPr="00AA15DF">
        <w:rPr>
          <w:rFonts w:ascii="Courier New" w:eastAsia="Times New Roman" w:hAnsi="Courier New" w:cs="Courier New"/>
          <w:b/>
          <w:bCs/>
          <w:color w:val="333333"/>
          <w:kern w:val="0"/>
          <w:szCs w:val="20"/>
          <w:lang w:eastAsia="zh-CN"/>
          <w14:ligatures w14:val="none"/>
        </w:rPr>
        <w:t> prefix mask [</w:t>
      </w:r>
      <w:r w:rsidRPr="00AA15DF">
        <w:rPr>
          <w:rFonts w:ascii="Courier New" w:eastAsia="Times New Roman" w:hAnsi="Courier New" w:cs="Courier New"/>
          <w:color w:val="333333"/>
          <w:kern w:val="0"/>
          <w:szCs w:val="20"/>
          <w:lang w:eastAsia="zh-CN"/>
          <w14:ligatures w14:val="none"/>
        </w:rPr>
        <w:t>input</w:t>
      </w:r>
      <w:r w:rsidRPr="00AA15DF">
        <w:rPr>
          <w:rFonts w:ascii="Courier New" w:eastAsia="Times New Roman" w:hAnsi="Courier New" w:cs="Courier New"/>
          <w:b/>
          <w:bCs/>
          <w:color w:val="333333"/>
          <w:kern w:val="0"/>
          <w:szCs w:val="20"/>
          <w:lang w:eastAsia="zh-CN"/>
          <w14:ligatures w14:val="none"/>
        </w:rPr>
        <w:t>|</w:t>
      </w:r>
      <w:r w:rsidRPr="00AA15DF">
        <w:rPr>
          <w:rFonts w:ascii="Courier New" w:eastAsia="Times New Roman" w:hAnsi="Courier New" w:cs="Courier New"/>
          <w:color w:val="333333"/>
          <w:kern w:val="0"/>
          <w:szCs w:val="20"/>
          <w:lang w:eastAsia="zh-CN"/>
          <w14:ligatures w14:val="none"/>
        </w:rPr>
        <w:t> output</w:t>
      </w:r>
      <w:r w:rsidRPr="00AA15DF">
        <w:rPr>
          <w:rFonts w:ascii="Courier New" w:eastAsia="Times New Roman" w:hAnsi="Courier New" w:cs="Courier New"/>
          <w:b/>
          <w:bCs/>
          <w:color w:val="333333"/>
          <w:kern w:val="0"/>
          <w:szCs w:val="20"/>
          <w:lang w:eastAsia="zh-CN"/>
          <w14:ligatures w14:val="none"/>
        </w:rPr>
        <w:t> nexthop] label</w:t>
      </w:r>
    </w:p>
    <w:p w14:paraId="65E45310" w14:textId="77777777" w:rsidR="00AA15DF" w:rsidRDefault="00AA15DF" w:rsidP="002A7127">
      <w:pPr>
        <w:ind w:left="720"/>
        <w:rPr>
          <w:sz w:val="24"/>
        </w:rPr>
      </w:pPr>
      <w:r>
        <w:rPr>
          <w:sz w:val="24"/>
        </w:rPr>
        <w:t>But instead, the range [lower upper bound] command is enough:</w:t>
      </w:r>
    </w:p>
    <w:p w14:paraId="03536C20" w14:textId="77777777" w:rsidR="00AA15DF" w:rsidRPr="00AA15DF" w:rsidRDefault="00AA15DF" w:rsidP="00AA15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rPr>
          <w:rFonts w:ascii="Courier New" w:eastAsia="Times New Roman" w:hAnsi="Courier New" w:cs="Courier New"/>
          <w:color w:val="333333"/>
          <w:kern w:val="0"/>
          <w:szCs w:val="20"/>
          <w:lang w:eastAsia="zh-CN"/>
          <w14:ligatures w14:val="none"/>
        </w:rPr>
      </w:pPr>
      <w:r w:rsidRPr="00AA15DF">
        <w:rPr>
          <w:rFonts w:ascii="Courier New" w:eastAsia="Times New Roman" w:hAnsi="Courier New" w:cs="Courier New"/>
          <w:bCs/>
          <w:color w:val="333333"/>
          <w:kern w:val="0"/>
          <w:szCs w:val="20"/>
          <w:lang w:eastAsia="zh-CN"/>
          <w14:ligatures w14:val="none"/>
        </w:rPr>
        <w:t xml:space="preserve">mpls label range 16 1048575 </w:t>
      </w:r>
    </w:p>
    <w:p w14:paraId="3267BCE6" w14:textId="77777777" w:rsidR="00AA15DF" w:rsidRPr="005B69CD" w:rsidRDefault="00AA15DF" w:rsidP="002A7127">
      <w:pPr>
        <w:ind w:left="720"/>
        <w:rPr>
          <w:sz w:val="24"/>
        </w:rPr>
      </w:pPr>
    </w:p>
    <w:p w14:paraId="50C6A304" w14:textId="77777777" w:rsidR="0082464C" w:rsidRPr="002A7127" w:rsidRDefault="00170C12" w:rsidP="0082464C">
      <w:pPr>
        <w:rPr>
          <w:b/>
          <w:sz w:val="24"/>
        </w:rPr>
      </w:pPr>
      <w:r>
        <w:rPr>
          <w:b/>
          <w:sz w:val="24"/>
        </w:rPr>
        <w:t>(Previously) iBGP local routers can’t connect to each other</w:t>
      </w:r>
      <w:r w:rsidR="00CF6AF9" w:rsidRPr="002A7127">
        <w:rPr>
          <w:b/>
          <w:sz w:val="24"/>
        </w:rPr>
        <w:t>:</w:t>
      </w:r>
    </w:p>
    <w:p w14:paraId="6F68AAAA" w14:textId="77777777" w:rsidR="007C5A82" w:rsidRDefault="007C5A82" w:rsidP="007C5A82">
      <w:pPr>
        <w:ind w:left="720"/>
        <w:rPr>
          <w:sz w:val="24"/>
        </w:rPr>
      </w:pPr>
      <w:r>
        <w:rPr>
          <w:noProof/>
        </w:rPr>
        <mc:AlternateContent>
          <mc:Choice Requires="wpg">
            <w:drawing>
              <wp:anchor distT="0" distB="0" distL="114300" distR="114300" simplePos="0" relativeHeight="251764736" behindDoc="0" locked="0" layoutInCell="1" allowOverlap="1" wp14:anchorId="6BC2BE3E" wp14:editId="290949AF">
                <wp:simplePos x="0" y="0"/>
                <wp:positionH relativeFrom="margin">
                  <wp:align>left</wp:align>
                </wp:positionH>
                <wp:positionV relativeFrom="paragraph">
                  <wp:posOffset>1036320</wp:posOffset>
                </wp:positionV>
                <wp:extent cx="5775960" cy="2895600"/>
                <wp:effectExtent l="0" t="0" r="0" b="19050"/>
                <wp:wrapSquare wrapText="bothSides"/>
                <wp:docPr id="253" name="Group 253"/>
                <wp:cNvGraphicFramePr/>
                <a:graphic xmlns:a="http://schemas.openxmlformats.org/drawingml/2006/main">
                  <a:graphicData uri="http://schemas.microsoft.com/office/word/2010/wordprocessingGroup">
                    <wpg:wgp>
                      <wpg:cNvGrpSpPr/>
                      <wpg:grpSpPr>
                        <a:xfrm>
                          <a:off x="0" y="0"/>
                          <a:ext cx="5775960" cy="2895600"/>
                          <a:chOff x="-84666" y="0"/>
                          <a:chExt cx="5154224" cy="2556925"/>
                        </a:xfrm>
                      </wpg:grpSpPr>
                      <pic:pic xmlns:pic="http://schemas.openxmlformats.org/drawingml/2006/picture">
                        <pic:nvPicPr>
                          <pic:cNvPr id="52" name="Picture 52"/>
                          <pic:cNvPicPr>
                            <a:picLocks noChangeAspect="1"/>
                          </pic:cNvPicPr>
                        </pic:nvPicPr>
                        <pic:blipFill>
                          <a:blip r:embed="rId16"/>
                          <a:stretch>
                            <a:fillRect/>
                          </a:stretch>
                        </pic:blipFill>
                        <pic:spPr>
                          <a:xfrm>
                            <a:off x="2410178" y="0"/>
                            <a:ext cx="2659380" cy="2484755"/>
                          </a:xfrm>
                          <a:prstGeom prst="rect">
                            <a:avLst/>
                          </a:prstGeom>
                        </pic:spPr>
                      </pic:pic>
                      <w14:contentPart bwMode="auto" r:id="rId17">
                        <w14:nvContentPartPr>
                          <w14:cNvPr id="55" name="Ink 55"/>
                          <w14:cNvContentPartPr/>
                        </w14:nvContentPartPr>
                        <w14:xfrm>
                          <a:off x="2957689" y="203200"/>
                          <a:ext cx="150495" cy="114300"/>
                        </w14:xfrm>
                      </w14:contentPart>
                      <w14:contentPart bwMode="auto" r:id="rId18">
                        <w14:nvContentPartPr>
                          <w14:cNvPr id="60" name="Ink 60"/>
                          <w14:cNvContentPartPr/>
                        </w14:nvContentPartPr>
                        <w14:xfrm>
                          <a:off x="2963333" y="2088445"/>
                          <a:ext cx="189865" cy="144780"/>
                        </w14:xfrm>
                      </w14:contentPart>
                      <wps:wsp>
                        <wps:cNvPr id="250" name="Freeform: Shape 250"/>
                        <wps:cNvSpPr/>
                        <wps:spPr>
                          <a:xfrm>
                            <a:off x="2161822" y="214489"/>
                            <a:ext cx="654685" cy="1851025"/>
                          </a:xfrm>
                          <a:custGeom>
                            <a:avLst/>
                            <a:gdLst>
                              <a:gd name="connsiteX0" fmla="*/ 654787 w 654787"/>
                              <a:gd name="connsiteY0" fmla="*/ 0 h 1851378"/>
                              <a:gd name="connsiteX1" fmla="*/ 31 w 654787"/>
                              <a:gd name="connsiteY1" fmla="*/ 908756 h 1851378"/>
                              <a:gd name="connsiteX2" fmla="*/ 626564 w 654787"/>
                              <a:gd name="connsiteY2" fmla="*/ 1851378 h 1851378"/>
                            </a:gdLst>
                            <a:ahLst/>
                            <a:cxnLst>
                              <a:cxn ang="0">
                                <a:pos x="connsiteX0" y="connsiteY0"/>
                              </a:cxn>
                              <a:cxn ang="0">
                                <a:pos x="connsiteX1" y="connsiteY1"/>
                              </a:cxn>
                              <a:cxn ang="0">
                                <a:pos x="connsiteX2" y="connsiteY2"/>
                              </a:cxn>
                            </a:cxnLst>
                            <a:rect l="l" t="t" r="r" b="b"/>
                            <a:pathLst>
                              <a:path w="654787" h="1851378">
                                <a:moveTo>
                                  <a:pt x="654787" y="0"/>
                                </a:moveTo>
                                <a:cubicBezTo>
                                  <a:pt x="329761" y="300096"/>
                                  <a:pt x="4735" y="600193"/>
                                  <a:pt x="31" y="908756"/>
                                </a:cubicBezTo>
                                <a:cubicBezTo>
                                  <a:pt x="-4673" y="1217319"/>
                                  <a:pt x="516497" y="1687689"/>
                                  <a:pt x="626564" y="1851378"/>
                                </a:cubicBezTo>
                              </a:path>
                            </a:pathLst>
                          </a:custGeom>
                          <a:noFill/>
                          <a:ln w="28575">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84666" y="56433"/>
                            <a:ext cx="2305121" cy="2500492"/>
                          </a:xfrm>
                          <a:prstGeom prst="rect">
                            <a:avLst/>
                          </a:prstGeom>
                          <a:solidFill>
                            <a:srgbClr val="FFFFFF"/>
                          </a:solidFill>
                          <a:ln w="9525">
                            <a:solidFill>
                              <a:srgbClr val="000000"/>
                            </a:solidFill>
                            <a:miter lim="800000"/>
                            <a:headEnd/>
                            <a:tailEnd/>
                          </a:ln>
                        </wps:spPr>
                        <wps:txbx>
                          <w:txbxContent>
                            <w:p w14:paraId="20078AF9" w14:textId="77777777" w:rsidR="00A23789" w:rsidRDefault="00A23789" w:rsidP="00AA15DF">
                              <w:pPr>
                                <w:spacing w:before="0"/>
                                <w:rPr>
                                  <w:sz w:val="24"/>
                                </w:rPr>
                              </w:pPr>
                              <w:r w:rsidRPr="00AA15DF">
                                <w:rPr>
                                  <w:sz w:val="24"/>
                                </w:rPr>
                                <w:t xml:space="preserve">A link between R1 and R3 makes this a full-mesh network (every knot is directly connected to every other </w:t>
                              </w:r>
                            </w:p>
                            <w:p w14:paraId="5C6B2961" w14:textId="77777777" w:rsidR="00A23789" w:rsidRPr="00AA15DF" w:rsidRDefault="00A23789" w:rsidP="00AA15DF">
                              <w:pPr>
                                <w:spacing w:before="0"/>
                                <w:rPr>
                                  <w:sz w:val="24"/>
                                </w:rPr>
                              </w:pPr>
                              <w:r w:rsidRPr="00AA15DF">
                                <w:rPr>
                                  <w:sz w:val="24"/>
                                </w:rPr>
                                <w:t xml:space="preserve">Without full-mesh network, R1 and R3 don’t establish route to each other.  </w:t>
                              </w:r>
                            </w:p>
                            <w:p w14:paraId="161F4D8D" w14:textId="77777777" w:rsidR="00A23789" w:rsidRPr="00AA15DF" w:rsidRDefault="00A23789" w:rsidP="00AA15DF">
                              <w:pPr>
                                <w:spacing w:before="0"/>
                                <w:rPr>
                                  <w:sz w:val="24"/>
                                </w:rPr>
                              </w:pPr>
                              <w:r w:rsidRPr="00AA15DF">
                                <w:rPr>
                                  <w:sz w:val="24"/>
                                </w:rPr>
                                <w:t xml:space="preserve">Thus, can’t use iBGP for links between local routers and PE switch.  </w:t>
                              </w:r>
                            </w:p>
                            <w:p w14:paraId="49EECF7F" w14:textId="7581DE59" w:rsidR="00A23789" w:rsidRDefault="00A23789" w:rsidP="00AA15DF">
                              <w:pPr>
                                <w:spacing w:before="0"/>
                                <w:rPr>
                                  <w:sz w:val="24"/>
                                </w:rPr>
                              </w:pPr>
                              <w:r w:rsidRPr="00AA15DF">
                                <w:rPr>
                                  <w:sz w:val="24"/>
                                </w:rPr>
                                <w:t xml:space="preserve">Picture credit: </w:t>
                              </w:r>
                              <w:hyperlink r:id="rId19" w:history="1">
                                <w:r w:rsidR="008853D3" w:rsidRPr="009508E7">
                                  <w:rPr>
                                    <w:rStyle w:val="Hyperlink"/>
                                    <w:sz w:val="24"/>
                                  </w:rPr>
                                  <w:t>www.ciscopress.com/articles/article.asp?p=1763921&amp;seqNum=7</w:t>
                                </w:r>
                              </w:hyperlink>
                            </w:p>
                            <w:p w14:paraId="2F2C1E62" w14:textId="77777777" w:rsidR="008853D3" w:rsidRPr="008853D3" w:rsidRDefault="008853D3" w:rsidP="00AA15DF">
                              <w:pPr>
                                <w:spacing w:before="0"/>
                                <w:rPr>
                                  <w:rFonts w:eastAsia="MS Gothic"/>
                                  <w:sz w:val="24"/>
                                </w:rPr>
                              </w:pPr>
                            </w:p>
                            <w:p w14:paraId="699B1A98" w14:textId="77777777" w:rsidR="00A23789" w:rsidRPr="00C6233E" w:rsidRDefault="00A23789" w:rsidP="00AA15DF">
                              <w:pPr>
                                <w:spacing w:before="0"/>
                                <w:rPr>
                                  <w:sz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C2BE3E" id="Group 253" o:spid="_x0000_s1027" style="position:absolute;left:0;text-align:left;margin-left:0;margin-top:81.6pt;width:454.8pt;height:228pt;z-index:251764736;mso-position-horizontal:left;mso-position-horizontal-relative:margin;mso-width-relative:margin;mso-height-relative:margin" coordorigin="-846" coordsize="51542,2556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left:24101;width:26594;height:2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">
                  <v:imagedata r:id="rId20" o:title=""/>
                </v:shape>
                <v:shape id="Ink 55" o:spid="_x0000_s1029" type="#_x0000_t75" style="position:absolute;left:29497;top:1959;width:1660;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">
                  <v:imagedata r:id="rId21" o:title=""/>
                </v:shape>
                <v:shape id="Ink 60" o:spid="_x0000_s1030" type="#_x0000_t75" style="position:absolute;left:29553;top:20805;width:2055;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">
                  <v:imagedata r:id="rId22" o:title=""/>
                </v:shape>
                <v:shape id="Freeform: Shape 250" o:spid="_x0000_s1031" style="position:absolute;left:21618;top:2144;width:6547;height:18511;visibility:visible;mso-wrap-style:square;v-text-anchor:middle" coordsize="654787,185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" path="m654787,c329761,300096,4735,600193,31,908756v-4704,308563,516466,778933,626533,942622e" filled="f" strokecolor="#345c7d [1604]" strokeweight="2.25pt">
                  <v:stroke dashstyle="longDash" joinstyle="miter"/>
                  <v:path arrowok="t" o:connecttype="custom" o:connectlocs="654685,0;31,908583;626466,1851025" o:connectangles="0,0,0"/>
                </v:shape>
                <v:shape id="_x0000_s1032" type="#_x0000_t202" style="position:absolute;left:-846;top:564;width:23050;height:2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14:paraId="20078AF9" w14:textId="77777777" w:rsidR="00A23789" w:rsidRDefault="00A23789" w:rsidP="00AA15DF">
                        <w:pPr>
                          <w:spacing w:before="0"/>
                          <w:rPr>
                            <w:sz w:val="24"/>
                          </w:rPr>
                        </w:pPr>
                        <w:r w:rsidRPr="00AA15DF">
                          <w:rPr>
                            <w:sz w:val="24"/>
                          </w:rPr>
                          <w:t xml:space="preserve">A link between R1 and R3 makes this a full-mesh network (every knot is directly connected to every other </w:t>
                        </w:r>
                      </w:p>
                      <w:p w14:paraId="5C6B2961" w14:textId="77777777" w:rsidR="00A23789" w:rsidRPr="00AA15DF" w:rsidRDefault="00A23789" w:rsidP="00AA15DF">
                        <w:pPr>
                          <w:spacing w:before="0"/>
                          <w:rPr>
                            <w:sz w:val="24"/>
                          </w:rPr>
                        </w:pPr>
                        <w:r w:rsidRPr="00AA15DF">
                          <w:rPr>
                            <w:sz w:val="24"/>
                          </w:rPr>
                          <w:t xml:space="preserve">Without full-mesh network, R1 and R3 don’t establish route to each other.  </w:t>
                        </w:r>
                      </w:p>
                      <w:p w14:paraId="161F4D8D" w14:textId="77777777" w:rsidR="00A23789" w:rsidRPr="00AA15DF" w:rsidRDefault="00A23789" w:rsidP="00AA15DF">
                        <w:pPr>
                          <w:spacing w:before="0"/>
                          <w:rPr>
                            <w:sz w:val="24"/>
                          </w:rPr>
                        </w:pPr>
                        <w:r w:rsidRPr="00AA15DF">
                          <w:rPr>
                            <w:sz w:val="24"/>
                          </w:rPr>
                          <w:t xml:space="preserve">Thus, can’t use iBGP for links between local routers and PE switch.  </w:t>
                        </w:r>
                      </w:p>
                      <w:p w14:paraId="49EECF7F" w14:textId="7581DE59" w:rsidR="00A23789" w:rsidRDefault="00A23789" w:rsidP="00AA15DF">
                        <w:pPr>
                          <w:spacing w:before="0"/>
                          <w:rPr>
                            <w:sz w:val="24"/>
                          </w:rPr>
                        </w:pPr>
                        <w:r w:rsidRPr="00AA15DF">
                          <w:rPr>
                            <w:sz w:val="24"/>
                          </w:rPr>
                          <w:t xml:space="preserve">Picture credit: </w:t>
                        </w:r>
                        <w:hyperlink r:id="rId23" w:history="1">
                          <w:r w:rsidR="008853D3" w:rsidRPr="009508E7">
                            <w:rPr>
                              <w:rStyle w:val="Hyperlink"/>
                              <w:sz w:val="24"/>
                            </w:rPr>
                            <w:t>www.ciscopress.com/articles/article.asp?p=1763921&amp;seqNum=7</w:t>
                          </w:r>
                        </w:hyperlink>
                      </w:p>
                      <w:p w14:paraId="2F2C1E62" w14:textId="77777777" w:rsidR="008853D3" w:rsidRPr="008853D3" w:rsidRDefault="008853D3" w:rsidP="00AA15DF">
                        <w:pPr>
                          <w:spacing w:before="0"/>
                          <w:rPr>
                            <w:rFonts w:eastAsia="MS Gothic"/>
                            <w:sz w:val="24"/>
                          </w:rPr>
                        </w:pPr>
                      </w:p>
                      <w:p w14:paraId="699B1A98" w14:textId="77777777" w:rsidR="00A23789" w:rsidRPr="00C6233E" w:rsidRDefault="00A23789" w:rsidP="00AA15DF">
                        <w:pPr>
                          <w:spacing w:before="0"/>
                          <w:rPr>
                            <w:sz w:val="20"/>
                          </w:rPr>
                        </w:pPr>
                      </w:p>
                    </w:txbxContent>
                  </v:textbox>
                </v:shape>
                <w10:wrap type="square" anchorx="margin"/>
              </v:group>
            </w:pict>
          </mc:Fallback>
        </mc:AlternateContent>
      </w:r>
      <w:r w:rsidR="00AA15DF">
        <w:rPr>
          <w:sz w:val="24"/>
        </w:rPr>
        <w:t>I thought local routers should be in a local network; thus, they should use iBGP. But in fact, iBGP requires a fully-mesh network which my local router don’t have</w:t>
      </w:r>
      <w:r>
        <w:rPr>
          <w:sz w:val="24"/>
        </w:rPr>
        <w:t xml:space="preserve"> (if I really what to use iGBP, I need to manually configure route reflector to prevent routing loop). Thus, eBGP is more appropriate for this situation.</w:t>
      </w:r>
    </w:p>
    <w:p w14:paraId="1D683046" w14:textId="77777777" w:rsidR="00AA15DF" w:rsidRPr="005B69CD" w:rsidRDefault="00AA15DF" w:rsidP="00170C12">
      <w:pPr>
        <w:ind w:left="720"/>
        <w:rPr>
          <w:sz w:val="24"/>
        </w:rPr>
      </w:pPr>
    </w:p>
    <w:p w14:paraId="4110B24A" w14:textId="77777777" w:rsidR="00904312" w:rsidRPr="002A7127" w:rsidRDefault="00170C12" w:rsidP="0082464C">
      <w:pPr>
        <w:rPr>
          <w:b/>
          <w:sz w:val="24"/>
        </w:rPr>
      </w:pPr>
      <w:r>
        <w:rPr>
          <w:b/>
          <w:sz w:val="24"/>
        </w:rPr>
        <w:t>Not seeing the MPLS labels because I used OSPF</w:t>
      </w:r>
      <w:r w:rsidR="00904312" w:rsidRPr="002A7127">
        <w:rPr>
          <w:b/>
          <w:sz w:val="24"/>
        </w:rPr>
        <w:t>:</w:t>
      </w:r>
    </w:p>
    <w:p w14:paraId="043B6556" w14:textId="0CF33D55" w:rsidR="00246873" w:rsidRPr="00246873" w:rsidRDefault="00C92A77" w:rsidP="00246873">
      <w:pPr>
        <w:ind w:left="720"/>
        <w:rPr>
          <w:rFonts w:eastAsia="MS Gothic"/>
          <w:sz w:val="24"/>
        </w:rPr>
      </w:pPr>
      <w:r>
        <w:rPr>
          <w:sz w:val="24"/>
        </w:rPr>
        <w:t>OSPF is an Interior Route Protocol (in contrast to Border Gateway Protocol)</w:t>
      </w:r>
      <w:r w:rsidR="00426588">
        <w:rPr>
          <w:sz w:val="24"/>
        </w:rPr>
        <w:t>.</w:t>
      </w:r>
      <w:r>
        <w:rPr>
          <w:sz w:val="24"/>
        </w:rPr>
        <w:t xml:space="preserve"> MPLS </w:t>
      </w:r>
      <w:r w:rsidR="00426588">
        <w:rPr>
          <w:sz w:val="24"/>
        </w:rPr>
        <w:t>is intended to run in Large Border Gateway conditions. Thus, even if I e</w:t>
      </w:r>
      <w:r w:rsidRPr="00426588">
        <w:rPr>
          <w:sz w:val="24"/>
        </w:rPr>
        <w:t>nabl</w:t>
      </w:r>
      <w:r w:rsidR="00426588">
        <w:rPr>
          <w:sz w:val="24"/>
        </w:rPr>
        <w:t>e</w:t>
      </w:r>
      <w:r w:rsidRPr="00426588">
        <w:rPr>
          <w:sz w:val="24"/>
        </w:rPr>
        <w:t> </w:t>
      </w:r>
      <w:r w:rsidR="00426588">
        <w:rPr>
          <w:sz w:val="24"/>
        </w:rPr>
        <w:t>MPLS</w:t>
      </w:r>
      <w:r w:rsidRPr="00426588">
        <w:rPr>
          <w:sz w:val="24"/>
        </w:rPr>
        <w:t xml:space="preserve">, </w:t>
      </w:r>
      <w:r w:rsidR="00426588">
        <w:rPr>
          <w:sz w:val="24"/>
        </w:rPr>
        <w:t>it will become</w:t>
      </w:r>
      <w:r w:rsidRPr="00426588">
        <w:rPr>
          <w:sz w:val="24"/>
        </w:rPr>
        <w:t> tag-switching</w:t>
      </w:r>
      <w:r w:rsidR="00426588">
        <w:rPr>
          <w:sz w:val="24"/>
        </w:rPr>
        <w:t>, which is not what I intended</w:t>
      </w:r>
      <w:r w:rsidRPr="00426588">
        <w:rPr>
          <w:sz w:val="24"/>
        </w:rPr>
        <w:t>.</w:t>
      </w:r>
      <w:r w:rsidR="00246873">
        <w:rPr>
          <w:sz w:val="24"/>
        </w:rPr>
        <w:t xml:space="preserve"> I started out configuring OSPF for all routers (core and local ones), but after I realize this problem, I switched from OSPF to BGP. And as I learn more about the difference between eBGP and iBGP, I decide on </w:t>
      </w:r>
      <w:r w:rsidR="004424AD">
        <w:rPr>
          <w:sz w:val="24"/>
        </w:rPr>
        <w:t>my final topology, which uses both eBGP and iBGP.</w:t>
      </w:r>
    </w:p>
    <w:p w14:paraId="48E67DF6" w14:textId="77777777" w:rsidR="00246873" w:rsidRDefault="00246873" w:rsidP="00170C12">
      <w:pPr>
        <w:rPr>
          <w:b/>
          <w:sz w:val="24"/>
        </w:rPr>
      </w:pPr>
    </w:p>
    <w:p w14:paraId="379621AA" w14:textId="00DA11B8" w:rsidR="00170C12" w:rsidRPr="002A7127" w:rsidRDefault="00170C12" w:rsidP="00170C12">
      <w:pPr>
        <w:rPr>
          <w:b/>
          <w:sz w:val="24"/>
        </w:rPr>
      </w:pPr>
      <w:r>
        <w:rPr>
          <w:b/>
          <w:sz w:val="24"/>
        </w:rPr>
        <w:lastRenderedPageBreak/>
        <w:t>BGP “mask” command</w:t>
      </w:r>
      <w:r w:rsidR="001E701E">
        <w:rPr>
          <w:b/>
          <w:sz w:val="24"/>
        </w:rPr>
        <w:t xml:space="preserve"> mismatch on two directly connected interfaces</w:t>
      </w:r>
      <w:r>
        <w:rPr>
          <w:b/>
          <w:sz w:val="24"/>
        </w:rPr>
        <w:t>:</w:t>
      </w:r>
    </w:p>
    <w:p w14:paraId="15964F2D" w14:textId="00CEFDDD" w:rsidR="00904312" w:rsidRPr="00246873" w:rsidRDefault="00246873" w:rsidP="002A7127">
      <w:pPr>
        <w:ind w:left="720"/>
        <w:rPr>
          <w:sz w:val="24"/>
          <w:szCs w:val="24"/>
        </w:rPr>
      </w:pPr>
      <w:r w:rsidRPr="00246873">
        <w:rPr>
          <w:sz w:val="24"/>
          <w:szCs w:val="24"/>
        </w:rPr>
        <w:t>Both classful and classless (with mask or without mask command) BGP will work. However, BGP neighbor can’t be established, if two side of the link don’t match each other (classful to classless, or classless to classful).</w:t>
      </w:r>
    </w:p>
    <w:p w14:paraId="603FC9B3" w14:textId="02AE396D" w:rsidR="00246873" w:rsidRP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r w:rsidRPr="00246873">
        <w:rPr>
          <w:rFonts w:ascii="Courier New" w:eastAsia="Calibri" w:hAnsi="Courier New" w:cs="Courier New"/>
          <w:kern w:val="0"/>
          <w:highlight w:val="lightGray"/>
          <w:lang w:eastAsia="en-US"/>
          <w14:ligatures w14:val="none"/>
        </w:rPr>
        <w:t>router bgp 65014</w:t>
      </w:r>
    </w:p>
    <w:p w14:paraId="0A29BCF6" w14:textId="2967C1F7"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r w:rsidRPr="00246873">
        <w:rPr>
          <w:rFonts w:ascii="Courier New" w:eastAsia="Calibri" w:hAnsi="Courier New" w:cs="Courier New"/>
          <w:kern w:val="0"/>
          <w:highlight w:val="lightGray"/>
          <w:lang w:eastAsia="en-US"/>
          <w14:ligatures w14:val="none"/>
        </w:rPr>
        <w:t xml:space="preserve"> network 10.0.4.0 mask 255.255.255.0</w:t>
      </w:r>
    </w:p>
    <w:p w14:paraId="0C88EA9D" w14:textId="77777777"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p>
    <w:p w14:paraId="1A156632" w14:textId="45711AAD" w:rsidR="00246873" w:rsidRPr="008853D3" w:rsidRDefault="00246873" w:rsidP="00246873">
      <w:pPr>
        <w:spacing w:before="0" w:line="259" w:lineRule="auto"/>
        <w:ind w:leftChars="300" w:left="660" w:right="0"/>
        <w:rPr>
          <w:rFonts w:ascii="Courier New" w:eastAsia="Calibri" w:hAnsi="Courier New" w:cs="Courier New"/>
          <w:kern w:val="0"/>
          <w:sz w:val="24"/>
          <w:szCs w:val="24"/>
          <w:lang w:eastAsia="en-US"/>
          <w14:ligatures w14:val="none"/>
        </w:rPr>
      </w:pPr>
      <w:r w:rsidRPr="008853D3">
        <w:rPr>
          <w:rFonts w:ascii="Courier New" w:eastAsia="Calibri" w:hAnsi="Courier New" w:cs="Courier New" w:hint="eastAsia"/>
          <w:kern w:val="0"/>
          <w:sz w:val="24"/>
          <w:szCs w:val="24"/>
          <w:lang w:eastAsia="en-US"/>
          <w14:ligatures w14:val="none"/>
        </w:rPr>
        <w:t>o</w:t>
      </w:r>
      <w:r w:rsidRPr="008853D3">
        <w:rPr>
          <w:rFonts w:ascii="Courier New" w:eastAsia="Calibri" w:hAnsi="Courier New" w:cs="Courier New"/>
          <w:kern w:val="0"/>
          <w:sz w:val="24"/>
          <w:szCs w:val="24"/>
          <w:lang w:eastAsia="en-US"/>
          <w14:ligatures w14:val="none"/>
        </w:rPr>
        <w:t>r (both works)</w:t>
      </w:r>
    </w:p>
    <w:p w14:paraId="40666C4C" w14:textId="77777777" w:rsid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p>
    <w:p w14:paraId="168AA39D" w14:textId="38737543" w:rsidR="00246873" w:rsidRPr="00246873" w:rsidRDefault="00246873" w:rsidP="00246873">
      <w:pPr>
        <w:spacing w:before="0" w:line="259" w:lineRule="auto"/>
        <w:ind w:leftChars="300" w:left="660" w:right="0"/>
        <w:rPr>
          <w:rFonts w:ascii="Courier New" w:eastAsia="Calibri" w:hAnsi="Courier New" w:cs="Courier New"/>
          <w:kern w:val="0"/>
          <w:highlight w:val="lightGray"/>
          <w:lang w:eastAsia="en-US"/>
          <w14:ligatures w14:val="none"/>
        </w:rPr>
      </w:pPr>
      <w:r w:rsidRPr="00246873">
        <w:rPr>
          <w:rFonts w:ascii="Courier New" w:eastAsia="Calibri" w:hAnsi="Courier New" w:cs="Courier New" w:hint="eastAsia"/>
          <w:kern w:val="0"/>
          <w:highlight w:val="lightGray"/>
          <w:lang w:eastAsia="en-US"/>
          <w14:ligatures w14:val="none"/>
        </w:rPr>
        <w:t>r</w:t>
      </w:r>
      <w:r w:rsidRPr="00246873">
        <w:rPr>
          <w:rFonts w:ascii="Courier New" w:eastAsia="Calibri" w:hAnsi="Courier New" w:cs="Courier New"/>
          <w:kern w:val="0"/>
          <w:highlight w:val="lightGray"/>
          <w:lang w:eastAsia="en-US"/>
          <w14:ligatures w14:val="none"/>
        </w:rPr>
        <w:t>outer bgp 65014</w:t>
      </w:r>
    </w:p>
    <w:p w14:paraId="5904B2AC" w14:textId="02590D1B" w:rsidR="00246873" w:rsidRDefault="00246873" w:rsidP="00246873">
      <w:pPr>
        <w:spacing w:before="0" w:line="259" w:lineRule="auto"/>
        <w:ind w:leftChars="300" w:left="660" w:right="0"/>
        <w:rPr>
          <w:rFonts w:ascii="Courier New" w:eastAsia="Calibri" w:hAnsi="Courier New" w:cs="Courier New"/>
          <w:kern w:val="0"/>
          <w:lang w:eastAsia="en-US"/>
          <w14:ligatures w14:val="none"/>
        </w:rPr>
      </w:pPr>
      <w:r w:rsidRPr="00246873">
        <w:rPr>
          <w:rFonts w:ascii="Courier New" w:eastAsia="Calibri" w:hAnsi="Courier New" w:cs="Courier New"/>
          <w:kern w:val="0"/>
          <w:highlight w:val="lightGray"/>
          <w:lang w:eastAsia="en-US"/>
          <w14:ligatures w14:val="none"/>
        </w:rPr>
        <w:t xml:space="preserve"> network 10.0.4.0</w:t>
      </w:r>
      <w:r>
        <w:rPr>
          <w:rFonts w:ascii="Courier New" w:eastAsia="Calibri" w:hAnsi="Courier New" w:cs="Courier New"/>
          <w:kern w:val="0"/>
          <w:lang w:eastAsia="en-US"/>
          <w14:ligatures w14:val="none"/>
        </w:rPr>
        <w:t xml:space="preserve"> </w:t>
      </w:r>
    </w:p>
    <w:p w14:paraId="2D587CDB" w14:textId="61075DA7" w:rsidR="00246873" w:rsidRPr="00246873" w:rsidRDefault="00246873" w:rsidP="00246873">
      <w:pPr>
        <w:ind w:left="720"/>
        <w:rPr>
          <w:sz w:val="24"/>
          <w:szCs w:val="24"/>
        </w:rPr>
      </w:pPr>
      <w:r w:rsidRPr="00246873">
        <w:rPr>
          <w:rFonts w:hint="eastAsia"/>
          <w:sz w:val="24"/>
          <w:szCs w:val="24"/>
        </w:rPr>
        <w:t>B</w:t>
      </w:r>
      <w:r w:rsidRPr="00246873">
        <w:rPr>
          <w:sz w:val="24"/>
          <w:szCs w:val="24"/>
        </w:rPr>
        <w:t xml:space="preserve">ut I didn’t spot the classless/classful mismatch, and it took me a long time to troubleshot the network. </w:t>
      </w:r>
    </w:p>
    <w:p w14:paraId="0C8562BD" w14:textId="77777777" w:rsidR="00C92A77" w:rsidRPr="002A7127" w:rsidRDefault="00C92A77" w:rsidP="00C92A77">
      <w:pPr>
        <w:rPr>
          <w:b/>
          <w:sz w:val="24"/>
        </w:rPr>
      </w:pPr>
      <w:r>
        <w:rPr>
          <w:b/>
          <w:sz w:val="24"/>
        </w:rPr>
        <w:t>Failure in Route Redistribution:</w:t>
      </w:r>
    </w:p>
    <w:p w14:paraId="7E1BF76C" w14:textId="0936534E" w:rsidR="00C92A77" w:rsidRDefault="00E94FF5" w:rsidP="00AA15DF">
      <w:pPr>
        <w:ind w:left="720"/>
        <w:rPr>
          <w:sz w:val="24"/>
          <w:szCs w:val="24"/>
        </w:rPr>
      </w:pPr>
      <w:r>
        <w:rPr>
          <w:sz w:val="24"/>
          <w:szCs w:val="24"/>
        </w:rPr>
        <w:t xml:space="preserve">Since I am using two routing protocols, </w:t>
      </w:r>
      <w:r w:rsidR="00A23789">
        <w:rPr>
          <w:b/>
          <w:bCs/>
          <w:sz w:val="24"/>
          <w:szCs w:val="24"/>
        </w:rPr>
        <w:t>TWO</w:t>
      </w:r>
      <w:r>
        <w:rPr>
          <w:sz w:val="24"/>
          <w:szCs w:val="24"/>
        </w:rPr>
        <w:t xml:space="preserve"> route redistribution commands were need. One redistributing </w:t>
      </w:r>
      <w:r w:rsidR="000D4074">
        <w:rPr>
          <w:sz w:val="24"/>
          <w:szCs w:val="24"/>
        </w:rPr>
        <w:t xml:space="preserve">BGP </w:t>
      </w:r>
      <w:r>
        <w:rPr>
          <w:sz w:val="24"/>
          <w:szCs w:val="24"/>
        </w:rPr>
        <w:t xml:space="preserve">routes into </w:t>
      </w:r>
      <w:r w:rsidR="000D4074">
        <w:rPr>
          <w:sz w:val="24"/>
          <w:szCs w:val="24"/>
        </w:rPr>
        <w:t>OSPF routing</w:t>
      </w:r>
      <w:r>
        <w:rPr>
          <w:sz w:val="24"/>
          <w:szCs w:val="24"/>
        </w:rPr>
        <w:t xml:space="preserve"> table. The “subnets” command enables classful BGP routing (with mask).</w:t>
      </w:r>
    </w:p>
    <w:p w14:paraId="25BD92C1" w14:textId="62DC1770" w:rsidR="00E94FF5" w:rsidRDefault="00E94FF5" w:rsidP="00E94FF5">
      <w:pPr>
        <w:ind w:left="720"/>
        <w:rPr>
          <w:rFonts w:ascii="Courier New" w:eastAsia="Calibri" w:hAnsi="Courier New" w:cs="Courier New"/>
          <w:kern w:val="0"/>
          <w:highlight w:val="lightGray"/>
          <w:lang w:eastAsia="en-US"/>
          <w14:ligatures w14:val="none"/>
        </w:rPr>
      </w:pPr>
      <w:r w:rsidRPr="00E94FF5">
        <w:rPr>
          <w:rFonts w:ascii="Courier New" w:eastAsia="Calibri" w:hAnsi="Courier New" w:cs="Courier New"/>
          <w:kern w:val="0"/>
          <w:highlight w:val="lightGray"/>
          <w:lang w:eastAsia="en-US"/>
          <w14:ligatures w14:val="none"/>
        </w:rPr>
        <w:t>redistribute bgp 65001 subnets</w:t>
      </w:r>
    </w:p>
    <w:p w14:paraId="307C06F8" w14:textId="5CAC1127" w:rsidR="00E94FF5" w:rsidRPr="000D4074" w:rsidRDefault="00E94FF5" w:rsidP="00E94FF5">
      <w:pPr>
        <w:ind w:left="720"/>
        <w:rPr>
          <w:sz w:val="24"/>
          <w:szCs w:val="24"/>
        </w:rPr>
      </w:pPr>
      <w:r w:rsidRPr="000D4074">
        <w:rPr>
          <w:rFonts w:hint="eastAsia"/>
          <w:sz w:val="24"/>
          <w:szCs w:val="24"/>
        </w:rPr>
        <w:t>I</w:t>
      </w:r>
      <w:r w:rsidRPr="000D4074">
        <w:rPr>
          <w:sz w:val="24"/>
          <w:szCs w:val="24"/>
        </w:rPr>
        <w:t>N BG</w:t>
      </w:r>
      <w:r w:rsidR="000D4074" w:rsidRPr="000D4074">
        <w:rPr>
          <w:sz w:val="24"/>
          <w:szCs w:val="24"/>
        </w:rPr>
        <w:t>P, redistribute OSPF routes into BGP</w:t>
      </w:r>
      <w:r w:rsidR="000D4074">
        <w:rPr>
          <w:sz w:val="24"/>
          <w:szCs w:val="24"/>
        </w:rPr>
        <w:t>:</w:t>
      </w:r>
    </w:p>
    <w:p w14:paraId="3B386FA1" w14:textId="04268678" w:rsidR="00126263" w:rsidRDefault="00126263" w:rsidP="00126263">
      <w:pPr>
        <w:ind w:left="720"/>
        <w:rPr>
          <w:rFonts w:ascii="Courier New" w:eastAsia="Calibri" w:hAnsi="Courier New" w:cs="Courier New"/>
          <w:kern w:val="0"/>
          <w:highlight w:val="lightGray"/>
          <w:lang w:eastAsia="en-US"/>
          <w14:ligatures w14:val="none"/>
        </w:rPr>
      </w:pPr>
      <w:r>
        <w:rPr>
          <w:rFonts w:ascii="Courier New" w:eastAsia="Calibri" w:hAnsi="Courier New" w:cs="Courier New"/>
          <w:kern w:val="0"/>
          <w:highlight w:val="lightGray"/>
          <w:lang w:eastAsia="en-US"/>
          <w14:ligatures w14:val="none"/>
        </w:rPr>
        <w:t>redistribute ospf 1</w:t>
      </w:r>
    </w:p>
    <w:p w14:paraId="550166BC" w14:textId="277BEE69" w:rsidR="00A23789" w:rsidRPr="008853D3" w:rsidRDefault="00A23789" w:rsidP="00126263">
      <w:pPr>
        <w:ind w:left="720"/>
        <w:rPr>
          <w:sz w:val="24"/>
          <w:szCs w:val="24"/>
        </w:rPr>
      </w:pPr>
      <w:r w:rsidRPr="008853D3">
        <w:rPr>
          <w:sz w:val="24"/>
          <w:szCs w:val="24"/>
        </w:rPr>
        <w:t xml:space="preserve">I didn’t remember to redistribute OSPF into BGP routing table, and it took me a while to troubleshot. </w:t>
      </w:r>
    </w:p>
    <w:p w14:paraId="11EFF455" w14:textId="77777777" w:rsidR="00AA15DF" w:rsidRPr="002A7127" w:rsidRDefault="00AA15DF" w:rsidP="00AA15DF">
      <w:pPr>
        <w:rPr>
          <w:b/>
          <w:sz w:val="24"/>
        </w:rPr>
      </w:pPr>
      <w:r>
        <w:rPr>
          <w:b/>
          <w:sz w:val="24"/>
        </w:rPr>
        <w:t>Monitor Session Command:</w:t>
      </w:r>
    </w:p>
    <w:p w14:paraId="5E73C5F5" w14:textId="7C213EEB" w:rsidR="008853D3" w:rsidRPr="008853D3" w:rsidRDefault="00A23789" w:rsidP="008853D3">
      <w:pPr>
        <w:ind w:left="720"/>
        <w:rPr>
          <w:rFonts w:eastAsia="MS Gothic"/>
          <w:sz w:val="24"/>
          <w:szCs w:val="24"/>
        </w:rPr>
      </w:pPr>
      <w:r w:rsidRPr="008853D3">
        <w:rPr>
          <w:sz w:val="24"/>
          <w:szCs w:val="24"/>
        </w:rPr>
        <w:t xml:space="preserve">At first, I am not sure which port to monitor (G1/1/2 or Fa1/0/1 on SwitchR1? The correct answer is G1/1/2 because it’s in the MPLS domain). During the beginning of the lab, I have to constantly change monitor session ports, which take considerable about of time. </w:t>
      </w:r>
    </w:p>
    <w:p w14:paraId="5FDD5D0C" w14:textId="77777777"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G1/1/2</w:t>
      </w:r>
    </w:p>
    <w:p w14:paraId="4A478873" w14:textId="7AF0D3ED"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2 source int fa1/0/1</w:t>
      </w:r>
    </w:p>
    <w:p w14:paraId="705C1A60" w14:textId="393B6E81"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destination int fa1/0/23</w:t>
      </w:r>
    </w:p>
    <w:p w14:paraId="3EF61B3B" w14:textId="7EDE0ED9" w:rsidR="00A23789" w:rsidRPr="00A23789" w:rsidRDefault="00A23789" w:rsidP="00A23789">
      <w:pPr>
        <w:ind w:left="72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2 destination int fa1/0/24</w:t>
      </w:r>
    </w:p>
    <w:p w14:paraId="765BE892" w14:textId="77777777" w:rsidR="00A23789" w:rsidRPr="008853D3" w:rsidRDefault="00A23789" w:rsidP="00A23789">
      <w:pPr>
        <w:spacing w:before="0" w:line="259" w:lineRule="auto"/>
        <w:ind w:leftChars="300" w:left="660" w:right="0"/>
        <w:rPr>
          <w:rFonts w:ascii="Courier New" w:eastAsia="Calibri" w:hAnsi="Courier New" w:cs="Courier New"/>
          <w:kern w:val="0"/>
          <w:sz w:val="24"/>
          <w:szCs w:val="24"/>
          <w:lang w:eastAsia="en-US"/>
          <w14:ligatures w14:val="none"/>
        </w:rPr>
      </w:pPr>
    </w:p>
    <w:p w14:paraId="78E173B7" w14:textId="2277BEED" w:rsidR="008853D3" w:rsidRPr="008853D3" w:rsidRDefault="00A23789" w:rsidP="008853D3">
      <w:pPr>
        <w:ind w:left="720"/>
        <w:rPr>
          <w:rFonts w:eastAsia="MS Gothic"/>
          <w:sz w:val="24"/>
          <w:szCs w:val="24"/>
        </w:rPr>
      </w:pPr>
      <w:r w:rsidRPr="008853D3">
        <w:rPr>
          <w:sz w:val="24"/>
          <w:szCs w:val="24"/>
        </w:rPr>
        <w:t xml:space="preserve">What I learnt was that I can use a single monitor session to combine the monitoring of G1/1/2 and Fa1/0/1 into one port. </w:t>
      </w:r>
    </w:p>
    <w:p w14:paraId="3F9BF96E"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G1/1/2</w:t>
      </w:r>
    </w:p>
    <w:p w14:paraId="5DBCBF42"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source int fa1/0/1</w:t>
      </w:r>
    </w:p>
    <w:p w14:paraId="2D024010" w14:textId="77777777" w:rsidR="00A23789" w:rsidRPr="00A23789" w:rsidRDefault="00A23789" w:rsidP="00A23789">
      <w:pPr>
        <w:spacing w:before="0" w:line="259" w:lineRule="auto"/>
        <w:ind w:leftChars="300" w:left="660" w:right="0"/>
        <w:rPr>
          <w:rFonts w:ascii="Courier New" w:eastAsia="Calibri" w:hAnsi="Courier New" w:cs="Courier New"/>
          <w:kern w:val="0"/>
          <w:highlight w:val="lightGray"/>
          <w:lang w:eastAsia="en-US"/>
          <w14:ligatures w14:val="none"/>
        </w:rPr>
      </w:pPr>
      <w:r w:rsidRPr="00A23789">
        <w:rPr>
          <w:rFonts w:ascii="Courier New" w:eastAsia="Calibri" w:hAnsi="Courier New" w:cs="Courier New"/>
          <w:kern w:val="0"/>
          <w:highlight w:val="lightGray"/>
          <w:lang w:eastAsia="en-US"/>
          <w14:ligatures w14:val="none"/>
        </w:rPr>
        <w:t>monitor session 1 destination int fa1/0/24</w:t>
      </w:r>
    </w:p>
    <w:p w14:paraId="0129C841" w14:textId="7C38AE9F" w:rsidR="00AA15DF" w:rsidRPr="008853D3" w:rsidRDefault="00A23789" w:rsidP="00A23789">
      <w:pPr>
        <w:ind w:left="720"/>
        <w:rPr>
          <w:rFonts w:eastAsia="MS Gothic"/>
          <w:sz w:val="24"/>
          <w:szCs w:val="24"/>
        </w:rPr>
      </w:pPr>
      <w:r w:rsidRPr="008853D3">
        <w:rPr>
          <w:sz w:val="24"/>
          <w:szCs w:val="24"/>
        </w:rPr>
        <w:lastRenderedPageBreak/>
        <w:t>In the first configuration, I have to constantly swap between fa1/0/23 and fa1/0/24 to get traffic from both ports. In the second configuration, I don’t have to swap the monitoring destination ports and that save a lot of time.</w:t>
      </w:r>
    </w:p>
    <w:p w14:paraId="3AF41472" w14:textId="77777777" w:rsidR="00FC58C2" w:rsidRDefault="0082464C" w:rsidP="00206D85">
      <w:pPr>
        <w:pStyle w:val="Heading2"/>
        <w:ind w:left="0"/>
        <w:rPr>
          <w:sz w:val="28"/>
        </w:rPr>
      </w:pPr>
      <w:r>
        <w:rPr>
          <w:sz w:val="28"/>
        </w:rPr>
        <w:t>Summary</w:t>
      </w:r>
    </w:p>
    <w:p w14:paraId="27BD10B1" w14:textId="7E93490D" w:rsidR="00C24A65" w:rsidRDefault="008853D3" w:rsidP="00DA64A4">
      <w:pPr>
        <w:ind w:left="0"/>
        <w:rPr>
          <w:sz w:val="24"/>
          <w:szCs w:val="24"/>
        </w:rPr>
      </w:pPr>
      <w:r>
        <w:tab/>
      </w:r>
      <w:r w:rsidRPr="008853D3">
        <w:rPr>
          <w:sz w:val="24"/>
          <w:szCs w:val="24"/>
        </w:rPr>
        <w:t>A big part of this lab is to f</w:t>
      </w:r>
      <w:r>
        <w:rPr>
          <w:sz w:val="24"/>
          <w:szCs w:val="24"/>
        </w:rPr>
        <w:t xml:space="preserve">igure out the mechanism of MPLS and how to implement MPLS on routers. After knowing learning about MPLS, another big part is to decide which routing topology to use (all OSPF network? All BGP network? Both BGP and OSPF? Internal BGP or external BGP?). After a lot of research, I decided to use iBGP within the MPLS core network on the Provider Edge routers. I used iBGP because usually a cooperation get only one BGP AS number (BGP AS number is leased with considerable cost); then, I decided to use OSPF to connect the inner routers within the server provider MPLS core network, because iBGP alone requires full-mesh topology, which SwitchR1, SwitchR2, and 3 don’t have. </w:t>
      </w:r>
    </w:p>
    <w:p w14:paraId="3B372F98" w14:textId="7A0D4283" w:rsidR="008853D3" w:rsidRPr="008853D3" w:rsidRDefault="008853D3" w:rsidP="00DA64A4">
      <w:pPr>
        <w:ind w:left="0"/>
        <w:rPr>
          <w:rFonts w:eastAsia="MS Gothic"/>
          <w:sz w:val="24"/>
        </w:rPr>
      </w:pPr>
      <w:r>
        <w:rPr>
          <w:rFonts w:eastAsia="MS Gothic"/>
          <w:sz w:val="24"/>
          <w:szCs w:val="24"/>
        </w:rPr>
        <w:tab/>
        <w:t>Furthermore, since I am not familiar with BGP (both iBGP and eBGP), I ran into multiple routing protocol problems and have to troubleshot them. This lab has been a challenging, yet fun combination of team working with my classmates and researching online</w:t>
      </w:r>
      <w:r w:rsidR="00217650">
        <w:rPr>
          <w:rFonts w:eastAsia="MS Gothic"/>
          <w:sz w:val="24"/>
          <w:szCs w:val="24"/>
        </w:rPr>
        <w:t xml:space="preserve"> documentation on MPLS network. </w:t>
      </w:r>
    </w:p>
    <w:sectPr w:rsidR="008853D3" w:rsidRPr="008853D3">
      <w:headerReference w:type="default" r:id="rId24"/>
      <w:footerReference w:type="default" r:id="rId25"/>
      <w:headerReference w:type="first" r:id="rId2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83446" w14:textId="77777777" w:rsidR="008B7615" w:rsidRDefault="008B7615">
      <w:r>
        <w:separator/>
      </w:r>
    </w:p>
    <w:p w14:paraId="742A4B86" w14:textId="77777777" w:rsidR="008B7615" w:rsidRDefault="008B7615"/>
  </w:endnote>
  <w:endnote w:type="continuationSeparator" w:id="0">
    <w:p w14:paraId="43E9C966" w14:textId="77777777" w:rsidR="008B7615" w:rsidRDefault="008B7615">
      <w:r>
        <w:continuationSeparator/>
      </w:r>
    </w:p>
    <w:p w14:paraId="7AE027D1" w14:textId="77777777" w:rsidR="008B7615" w:rsidRDefault="008B76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A23789" w14:paraId="3CF6625D" w14:textId="77777777" w:rsidTr="005A54FA">
      <w:tc>
        <w:tcPr>
          <w:tcW w:w="750" w:type="pct"/>
        </w:tcPr>
        <w:p w14:paraId="2E1B4583" w14:textId="1E1A7880" w:rsidR="00A23789" w:rsidRDefault="008B7615"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DE3C9F">
                <w:t>may. 2019</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746836F" w14:textId="77777777" w:rsidR="00A23789" w:rsidRDefault="00A23789" w:rsidP="00547E56">
              <w:pPr>
                <w:pStyle w:val="Footer"/>
                <w:jc w:val="center"/>
              </w:pPr>
              <w:r>
                <w:t>Juntao Zhong</w:t>
              </w:r>
            </w:p>
          </w:sdtContent>
        </w:sdt>
      </w:tc>
      <w:tc>
        <w:tcPr>
          <w:tcW w:w="750" w:type="pct"/>
        </w:tcPr>
        <w:p w14:paraId="172D3928" w14:textId="77777777" w:rsidR="00A23789" w:rsidRDefault="00A23789"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5328516A" w14:textId="77777777" w:rsidR="00A23789" w:rsidRDefault="00A23789">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E4F13" w14:textId="77777777" w:rsidR="008B7615" w:rsidRDefault="008B7615">
      <w:r>
        <w:separator/>
      </w:r>
    </w:p>
    <w:p w14:paraId="795C76F9" w14:textId="77777777" w:rsidR="008B7615" w:rsidRDefault="008B7615"/>
  </w:footnote>
  <w:footnote w:type="continuationSeparator" w:id="0">
    <w:p w14:paraId="0882D7E9" w14:textId="77777777" w:rsidR="008B7615" w:rsidRDefault="008B7615">
      <w:r>
        <w:continuationSeparator/>
      </w:r>
    </w:p>
    <w:p w14:paraId="1EA1B706" w14:textId="77777777" w:rsidR="008B7615" w:rsidRDefault="008B76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DE035" w14:textId="77777777" w:rsidR="00A23789" w:rsidRDefault="008B7615">
    <w:pPr>
      <w:pStyle w:val="Header"/>
    </w:pPr>
    <w:sdt>
      <w:sdtPr>
        <w:alias w:val="Confidential:"/>
        <w:tag w:val="Confidential:"/>
        <w:id w:val="-1822729698"/>
        <w:placeholder>
          <w:docPart w:val="A8469AE1243D418482096CF61F41678E"/>
        </w:placeholder>
        <w:temporary/>
        <w:showingPlcHdr/>
        <w15:appearance w15:val="hidden"/>
      </w:sdtPr>
      <w:sdtEndPr/>
      <w:sdtContent>
        <w:r w:rsidR="00A23789">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16212" w14:textId="77777777" w:rsidR="00A23789" w:rsidRDefault="00A23789">
    <w:pPr>
      <w:pStyle w:val="Header"/>
    </w:pPr>
    <w:r>
      <w:rPr>
        <w:noProof/>
        <w:lang w:eastAsia="en-US"/>
      </w:rPr>
      <mc:AlternateContent>
        <mc:Choice Requires="wpg">
          <w:drawing>
            <wp:anchor distT="0" distB="0" distL="114300" distR="114300" simplePos="0" relativeHeight="251659264" behindDoc="0" locked="1" layoutInCell="1" allowOverlap="1" wp14:anchorId="20982DDE" wp14:editId="09245D57">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43733D5"/>
    <w:multiLevelType w:val="hybridMultilevel"/>
    <w:tmpl w:val="8A86D1EA"/>
    <w:lvl w:ilvl="0" w:tplc="222EC5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85394"/>
    <w:multiLevelType w:val="hybridMultilevel"/>
    <w:tmpl w:val="3B1E4C8E"/>
    <w:lvl w:ilvl="0" w:tplc="54163F2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2"/>
  </w:num>
  <w:num w:numId="3">
    <w:abstractNumId w:val="8"/>
  </w:num>
  <w:num w:numId="4">
    <w:abstractNumId w:val="8"/>
  </w:num>
  <w:num w:numId="5">
    <w:abstractNumId w:val="14"/>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0"/>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214E2"/>
    <w:rsid w:val="00036890"/>
    <w:rsid w:val="00077C0B"/>
    <w:rsid w:val="00082265"/>
    <w:rsid w:val="000835FF"/>
    <w:rsid w:val="00085F17"/>
    <w:rsid w:val="00086FEF"/>
    <w:rsid w:val="000943D8"/>
    <w:rsid w:val="000B2EC6"/>
    <w:rsid w:val="000B53F8"/>
    <w:rsid w:val="000D4074"/>
    <w:rsid w:val="000D516F"/>
    <w:rsid w:val="000D6ADD"/>
    <w:rsid w:val="00121386"/>
    <w:rsid w:val="00122F75"/>
    <w:rsid w:val="00126263"/>
    <w:rsid w:val="00132A7B"/>
    <w:rsid w:val="00133F72"/>
    <w:rsid w:val="0014028D"/>
    <w:rsid w:val="00142219"/>
    <w:rsid w:val="00143CAD"/>
    <w:rsid w:val="00170C12"/>
    <w:rsid w:val="00177CCB"/>
    <w:rsid w:val="0018506C"/>
    <w:rsid w:val="001912B2"/>
    <w:rsid w:val="001977A7"/>
    <w:rsid w:val="001C0D1B"/>
    <w:rsid w:val="001C344E"/>
    <w:rsid w:val="001C45E3"/>
    <w:rsid w:val="001E701E"/>
    <w:rsid w:val="001F575A"/>
    <w:rsid w:val="00206D85"/>
    <w:rsid w:val="00207864"/>
    <w:rsid w:val="00214A9C"/>
    <w:rsid w:val="00217650"/>
    <w:rsid w:val="00235E0A"/>
    <w:rsid w:val="00246873"/>
    <w:rsid w:val="002557D6"/>
    <w:rsid w:val="002626F0"/>
    <w:rsid w:val="00264ED1"/>
    <w:rsid w:val="00280631"/>
    <w:rsid w:val="00290347"/>
    <w:rsid w:val="0029073F"/>
    <w:rsid w:val="002950DE"/>
    <w:rsid w:val="002A0044"/>
    <w:rsid w:val="002A052C"/>
    <w:rsid w:val="002A410D"/>
    <w:rsid w:val="002A7127"/>
    <w:rsid w:val="002B56CA"/>
    <w:rsid w:val="002E5169"/>
    <w:rsid w:val="002F1364"/>
    <w:rsid w:val="002F685B"/>
    <w:rsid w:val="00304707"/>
    <w:rsid w:val="00325FB2"/>
    <w:rsid w:val="003362E9"/>
    <w:rsid w:val="003576A1"/>
    <w:rsid w:val="00360DF9"/>
    <w:rsid w:val="00365929"/>
    <w:rsid w:val="003801F3"/>
    <w:rsid w:val="003A11D0"/>
    <w:rsid w:val="003A445F"/>
    <w:rsid w:val="003A4FE1"/>
    <w:rsid w:val="003A607D"/>
    <w:rsid w:val="003B7D31"/>
    <w:rsid w:val="003B7F91"/>
    <w:rsid w:val="003C0801"/>
    <w:rsid w:val="003D6F83"/>
    <w:rsid w:val="003E4270"/>
    <w:rsid w:val="003F66FA"/>
    <w:rsid w:val="00404C22"/>
    <w:rsid w:val="0042231F"/>
    <w:rsid w:val="004224CB"/>
    <w:rsid w:val="00426588"/>
    <w:rsid w:val="004424AD"/>
    <w:rsid w:val="00451DBB"/>
    <w:rsid w:val="004602B5"/>
    <w:rsid w:val="00462135"/>
    <w:rsid w:val="0047365E"/>
    <w:rsid w:val="00474526"/>
    <w:rsid w:val="00474746"/>
    <w:rsid w:val="00487FB1"/>
    <w:rsid w:val="004A167F"/>
    <w:rsid w:val="004B458E"/>
    <w:rsid w:val="004D068A"/>
    <w:rsid w:val="004D3827"/>
    <w:rsid w:val="004D4C55"/>
    <w:rsid w:val="004D5282"/>
    <w:rsid w:val="004D6422"/>
    <w:rsid w:val="004F0E9B"/>
    <w:rsid w:val="00500F06"/>
    <w:rsid w:val="00503575"/>
    <w:rsid w:val="0050664B"/>
    <w:rsid w:val="005068CC"/>
    <w:rsid w:val="00530E5A"/>
    <w:rsid w:val="005353CB"/>
    <w:rsid w:val="00547E56"/>
    <w:rsid w:val="0055469E"/>
    <w:rsid w:val="00571FA1"/>
    <w:rsid w:val="005918F2"/>
    <w:rsid w:val="00592D6C"/>
    <w:rsid w:val="005A54FA"/>
    <w:rsid w:val="005B2EAF"/>
    <w:rsid w:val="005B3755"/>
    <w:rsid w:val="005B69CD"/>
    <w:rsid w:val="005C397E"/>
    <w:rsid w:val="005D3E14"/>
    <w:rsid w:val="005E4BEF"/>
    <w:rsid w:val="005E7BEC"/>
    <w:rsid w:val="0063193B"/>
    <w:rsid w:val="006629AE"/>
    <w:rsid w:val="00666BFE"/>
    <w:rsid w:val="00696A07"/>
    <w:rsid w:val="006C27C7"/>
    <w:rsid w:val="006E5D71"/>
    <w:rsid w:val="006E67C4"/>
    <w:rsid w:val="006F2718"/>
    <w:rsid w:val="00710F2F"/>
    <w:rsid w:val="0071683F"/>
    <w:rsid w:val="007757A7"/>
    <w:rsid w:val="00775B11"/>
    <w:rsid w:val="007819D8"/>
    <w:rsid w:val="00785E2A"/>
    <w:rsid w:val="007905D1"/>
    <w:rsid w:val="00795C70"/>
    <w:rsid w:val="007C5A82"/>
    <w:rsid w:val="007D770B"/>
    <w:rsid w:val="007E1592"/>
    <w:rsid w:val="007F4B9C"/>
    <w:rsid w:val="007F6D58"/>
    <w:rsid w:val="0082464C"/>
    <w:rsid w:val="008346F1"/>
    <w:rsid w:val="008400AB"/>
    <w:rsid w:val="00841CA1"/>
    <w:rsid w:val="008463F9"/>
    <w:rsid w:val="00876AC8"/>
    <w:rsid w:val="0088371C"/>
    <w:rsid w:val="008853D3"/>
    <w:rsid w:val="00896D4E"/>
    <w:rsid w:val="008A10FB"/>
    <w:rsid w:val="008B006C"/>
    <w:rsid w:val="008B5D87"/>
    <w:rsid w:val="008B7615"/>
    <w:rsid w:val="008D6629"/>
    <w:rsid w:val="0090428B"/>
    <w:rsid w:val="00904312"/>
    <w:rsid w:val="00936989"/>
    <w:rsid w:val="00984B95"/>
    <w:rsid w:val="00993962"/>
    <w:rsid w:val="009A3525"/>
    <w:rsid w:val="009D3A8D"/>
    <w:rsid w:val="00A23789"/>
    <w:rsid w:val="00A474F1"/>
    <w:rsid w:val="00A638EC"/>
    <w:rsid w:val="00A6594D"/>
    <w:rsid w:val="00A72250"/>
    <w:rsid w:val="00A75E01"/>
    <w:rsid w:val="00A7764E"/>
    <w:rsid w:val="00A94C93"/>
    <w:rsid w:val="00AA133F"/>
    <w:rsid w:val="00AA15DF"/>
    <w:rsid w:val="00AB1117"/>
    <w:rsid w:val="00AB429D"/>
    <w:rsid w:val="00AB6B97"/>
    <w:rsid w:val="00AC3060"/>
    <w:rsid w:val="00B012EB"/>
    <w:rsid w:val="00B07BB2"/>
    <w:rsid w:val="00B203D4"/>
    <w:rsid w:val="00B2731E"/>
    <w:rsid w:val="00B42075"/>
    <w:rsid w:val="00B43CFB"/>
    <w:rsid w:val="00B55F7F"/>
    <w:rsid w:val="00B62F1C"/>
    <w:rsid w:val="00B93122"/>
    <w:rsid w:val="00BC2D86"/>
    <w:rsid w:val="00BC3CB4"/>
    <w:rsid w:val="00BD03EC"/>
    <w:rsid w:val="00BE0195"/>
    <w:rsid w:val="00BF1BD1"/>
    <w:rsid w:val="00BF75B1"/>
    <w:rsid w:val="00C24A65"/>
    <w:rsid w:val="00C330EF"/>
    <w:rsid w:val="00C6233E"/>
    <w:rsid w:val="00C759F2"/>
    <w:rsid w:val="00C82445"/>
    <w:rsid w:val="00C92A77"/>
    <w:rsid w:val="00CA657D"/>
    <w:rsid w:val="00CB26D3"/>
    <w:rsid w:val="00CB3B5B"/>
    <w:rsid w:val="00CC48BA"/>
    <w:rsid w:val="00CC7478"/>
    <w:rsid w:val="00CE2F7D"/>
    <w:rsid w:val="00CF6AF9"/>
    <w:rsid w:val="00D20450"/>
    <w:rsid w:val="00D212E6"/>
    <w:rsid w:val="00D4278C"/>
    <w:rsid w:val="00D470F9"/>
    <w:rsid w:val="00D5350B"/>
    <w:rsid w:val="00D55C48"/>
    <w:rsid w:val="00D619BE"/>
    <w:rsid w:val="00D6536E"/>
    <w:rsid w:val="00D66111"/>
    <w:rsid w:val="00D71A34"/>
    <w:rsid w:val="00D802AB"/>
    <w:rsid w:val="00DA64A4"/>
    <w:rsid w:val="00DB23E8"/>
    <w:rsid w:val="00DB6C8E"/>
    <w:rsid w:val="00DB6C95"/>
    <w:rsid w:val="00DE3C9F"/>
    <w:rsid w:val="00DE68AB"/>
    <w:rsid w:val="00DE6BBB"/>
    <w:rsid w:val="00E51622"/>
    <w:rsid w:val="00E6140A"/>
    <w:rsid w:val="00E925A1"/>
    <w:rsid w:val="00E94FF5"/>
    <w:rsid w:val="00EA386D"/>
    <w:rsid w:val="00EE1BE5"/>
    <w:rsid w:val="00EF3CC2"/>
    <w:rsid w:val="00EF4106"/>
    <w:rsid w:val="00EF5D05"/>
    <w:rsid w:val="00F00806"/>
    <w:rsid w:val="00F30B96"/>
    <w:rsid w:val="00F44805"/>
    <w:rsid w:val="00F700FA"/>
    <w:rsid w:val="00F875FD"/>
    <w:rsid w:val="00F9069F"/>
    <w:rsid w:val="00F9078B"/>
    <w:rsid w:val="00FA2DF6"/>
    <w:rsid w:val="00FB1532"/>
    <w:rsid w:val="00FB1D47"/>
    <w:rsid w:val="00FC0C41"/>
    <w:rsid w:val="00FC4098"/>
    <w:rsid w:val="00FC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C01D7A"/>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character" w:customStyle="1" w:styleId="synph">
    <w:name w:val="synph"/>
    <w:basedOn w:val="DefaultParagraphFont"/>
    <w:rsid w:val="00AA15DF"/>
  </w:style>
  <w:style w:type="character" w:customStyle="1" w:styleId="kwd">
    <w:name w:val="kwd"/>
    <w:basedOn w:val="DefaultParagraphFont"/>
    <w:rsid w:val="00AA15DF"/>
  </w:style>
  <w:style w:type="character" w:customStyle="1" w:styleId="var">
    <w:name w:val="var"/>
    <w:basedOn w:val="DefaultParagraphFont"/>
    <w:rsid w:val="00AA15DF"/>
  </w:style>
  <w:style w:type="paragraph" w:styleId="HTMLPreformatted">
    <w:name w:val="HTML Preformatted"/>
    <w:basedOn w:val="Normal"/>
    <w:link w:val="HTMLPreformattedChar"/>
    <w:uiPriority w:val="99"/>
    <w:semiHidden/>
    <w:unhideWhenUsed/>
    <w:rsid w:val="00AA1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semiHidden/>
    <w:rsid w:val="00AA15DF"/>
    <w:rPr>
      <w:rFonts w:ascii="Courier New" w:eastAsia="Times New Roman" w:hAnsi="Courier New" w:cs="Courier New"/>
      <w:kern w:val="0"/>
      <w:sz w:val="20"/>
      <w:szCs w:val="20"/>
      <w:lang w:eastAsia="zh-CN"/>
      <w14:ligatures w14:val="none"/>
    </w:rPr>
  </w:style>
  <w:style w:type="character" w:styleId="Strong">
    <w:name w:val="Strong"/>
    <w:basedOn w:val="DefaultParagraphFont"/>
    <w:uiPriority w:val="22"/>
    <w:qFormat/>
    <w:rsid w:val="00AA15DF"/>
    <w:rPr>
      <w:b/>
      <w:bCs/>
    </w:rPr>
  </w:style>
  <w:style w:type="character" w:styleId="UnresolvedMention">
    <w:name w:val="Unresolved Mention"/>
    <w:basedOn w:val="DefaultParagraphFont"/>
    <w:uiPriority w:val="99"/>
    <w:semiHidden/>
    <w:unhideWhenUsed/>
    <w:rsid w:val="008853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718482">
      <w:bodyDiv w:val="1"/>
      <w:marLeft w:val="0"/>
      <w:marRight w:val="0"/>
      <w:marTop w:val="0"/>
      <w:marBottom w:val="0"/>
      <w:divBdr>
        <w:top w:val="none" w:sz="0" w:space="0" w:color="auto"/>
        <w:left w:val="none" w:sz="0" w:space="0" w:color="auto"/>
        <w:bottom w:val="none" w:sz="0" w:space="0" w:color="auto"/>
        <w:right w:val="none" w:sz="0" w:space="0" w:color="auto"/>
      </w:divBdr>
    </w:div>
    <w:div w:id="1445270169">
      <w:bodyDiv w:val="1"/>
      <w:marLeft w:val="0"/>
      <w:marRight w:val="0"/>
      <w:marTop w:val="0"/>
      <w:marBottom w:val="0"/>
      <w:divBdr>
        <w:top w:val="none" w:sz="0" w:space="0" w:color="auto"/>
        <w:left w:val="none" w:sz="0" w:space="0" w:color="auto"/>
        <w:bottom w:val="none" w:sz="0" w:space="0" w:color="auto"/>
        <w:right w:val="none" w:sz="0" w:space="0" w:color="auto"/>
      </w:divBdr>
    </w:div>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 w:id="17926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ustomXml" Target="ink/ink3.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ciscopress.com/articles/article.asp?p=1763921&amp;seqNum=7" TargetMode="External"/><Relationship Id="rId28" Type="http://schemas.openxmlformats.org/officeDocument/2006/relationships/glossaryDocument" Target="glossary/document.xml"/><Relationship Id="rId10" Type="http://schemas.openxmlformats.org/officeDocument/2006/relationships/customXml" Target="ink/ink1.xml"/><Relationship Id="rId19" Type="http://schemas.openxmlformats.org/officeDocument/2006/relationships/hyperlink" Target="http://www.ciscopress.com/articles/article.asp?p=1763921&amp;seqNum=7"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95BEB"/>
    <w:rsid w:val="00123A69"/>
    <w:rsid w:val="00126777"/>
    <w:rsid w:val="002C7A74"/>
    <w:rsid w:val="002F2C28"/>
    <w:rsid w:val="003602B4"/>
    <w:rsid w:val="003E403E"/>
    <w:rsid w:val="00427C02"/>
    <w:rsid w:val="004B3F22"/>
    <w:rsid w:val="00555A4D"/>
    <w:rsid w:val="006922F7"/>
    <w:rsid w:val="007743E1"/>
    <w:rsid w:val="00814361"/>
    <w:rsid w:val="00856DAF"/>
    <w:rsid w:val="00884F8D"/>
    <w:rsid w:val="008F2672"/>
    <w:rsid w:val="00981468"/>
    <w:rsid w:val="009E4F80"/>
    <w:rsid w:val="00A8135F"/>
    <w:rsid w:val="00AF204D"/>
    <w:rsid w:val="00B4543A"/>
    <w:rsid w:val="00CF0447"/>
    <w:rsid w:val="00DC762D"/>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22.074"/>
    </inkml:context>
    <inkml:brush xml:id="br0">
      <inkml:brushProperty name="width" value="0.05" units="cm"/>
      <inkml:brushProperty name="height" value="0.05" units="cm"/>
    </inkml:brush>
  </inkml:definitions>
  <inkml:trace contextRef="#ctx0" brushRef="#br0">1289 0 7587,'-12'10'1489,"2"-2"-865,2-2-2032,0 1-1297,4-2-2882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05.022"/>
    </inkml:context>
    <inkml:brush xml:id="br0">
      <inkml:brushProperty name="width" value="0.05" units="cm"/>
      <inkml:brushProperty name="height" value="0.05" units="cm"/>
    </inkml:brush>
  </inkml:definitions>
  <inkml:trace contextRef="#ctx0" brushRef="#br0">5 59 8548,'-4'20'5917,"13"20"-4439,-3-22-613,-2 15-505,-1 0 0,-1 0 0,-2-1 0,0 1 1,-3 0-1,-5 28-360,8-70-3106,3-21-214,-2 10-1873,0 3-2157</inkml:trace>
  <inkml:trace contextRef="#ctx0" brushRef="#br0" timeOffset="349.897">36 45 8884,'2'-30'5562,"17"25"-3770,26 34-1417,-42-27-337,1 1 0,-1-1 0,-1 2 0,2-1 0,-2 1 0,0-1 0,0 0 0,1 1 0,-1-1 0,0 1 0,-1 0 0,1 0 0,-1 0 0,1 1 0,-1-2 0,0 2 0,0-1 0,-1 1 0,0-2 0,1 2 0,-1-1 0,0 1 0,-1-1 0,1 1 0,-1-2 0,1 2-1,-1-1 1,0-1 0,-1 2 0,0 0 0,1-2 0,-1 1 0,0 0 0,1-1 0,-2 1 0,0-1 0,1 0 0,-3 3-38,-59 61 1294,98-40-616,3-9-459,0-1-1,0-2 1,2-1 0,38 7-219,-40-19-1475,-48-18-10640,7 12 4802</inkml:trace>
  <inkml:trace contextRef="#ctx0" brushRef="#br0" timeOffset="350.897">415 48 10853,'-2'-14'5383,"11"-20"-2317,1 63-2004,27 199 327,-30-129-8714,-7-85 1741,0-1-3260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6-07T17:28:06.316"/>
    </inkml:context>
    <inkml:brush xml:id="br0">
      <inkml:brushProperty name="width" value="0.05" units="cm"/>
      <inkml:brushProperty name="height" value="0.05" units="cm"/>
    </inkml:brush>
  </inkml:definitions>
  <inkml:trace contextRef="#ctx0" brushRef="#br0">7 53 9364,'-6'13'5423,"8"13"-4288,-1-18-703,23 326 2399,-23-309-3517,5-40-2203,-3-20-4693,-2 12-446</inkml:trace>
  <inkml:trace contextRef="#ctx0" brushRef="#br0" timeOffset="422.924">18 112 9492,'19'-5'7704,"73"20"-7308,-89-13-381,-1 1 1,2-1-1,-1 0 0,0 0 1,0 2-1,0-2 0,-1 2 1,1-2-1,-1 1 0,0 1 1,0-1-1,0 0 0,0 1 1,0-1-1,-1 1 0,0 0 1,0 0-1,0-1 0,0 1 1,-1 0-1,2-1 0,-2 2 1,0-2-1,0 2 0,0-2 0,-2 2 1,2-2-1,-1 2 0,1-2 1,-1 0-1,0 2 0,-1-2 1,1 1-1,-2-1 0,2 0 1,-1 1-1,0-1 0,0 1 1,-1-1-1,1-1 0,-1 2 1,1-2-1,-4 3-15,-57 59 2252,97-47-1385,147 36-459,-180-53-969,28 4 613,-22-7-3418,-2 0-4877,-5 2-1417</inkml:trace>
  <inkml:trace contextRef="#ctx0" brushRef="#br0" timeOffset="1308.33">353 3 10741,'9'-2'7657,"18"3"-7603,-23-1 657,11 0-384,62 16 131,-76-11-452,0-2 0,0 0 0,1 2 0,-1-2 0,-1 1-1,0 0 1,1 0 0,-1 0 0,-1-1 0,1 2 0,0-2 0,-1 2 0,-1-2 0,2 1 0,-2 0 0,1 0 0,0-1 0,0 0 0,-1 1 0,-1-1 0,1 1 0,0-1 0,0 0 0,-1 1 0,1-2 0,-2 3-6,-52 73 50,90-76-114,-27-2 96,0-1 0,0 1 0,-2 0 0,2 1 0,0-1 0,-2 1 0,2 1 0,0 0-1,-2 0 1,1 0 0,1 0 0,-2 1 0,1 0 0,-1 0 0,1 1 0,0-1 0,-2 1 0,2 0 0,-2 1-1,1-1 1,-1 1 0,1-1 0,-2 2 0,1-2 0,0 2 0,-1 0 0,2 3-32,-6-3 151,-1 0 0,1 0 0,-1 0 0,0-1-1,0 1 1,-1 0 0,1-1 0,-1 1 0,-1 0 0,1-2 0,0 2 0,-1-2 0,0 1-1,-1-1 1,1 1 0,-1-1 0,1 0 0,-1-1 0,0 1 0,-1-1 0,2 0 0,-2 0 0,1-1-1,-1 0 1,-1 0-151,5 1-154,-1-2 0,0 0-1,1 0 1,-1 0 0,-1 0 0,2 1-1,-1-2 1,1 1 0,-2-1 0,1 0-1,1 0 1,-2 0 0,1 0-1,1 0 1,-2 0 0,1-1 0,1 1-1,-2-2 1,0 1 154,-21-32-12174,22 14 2556</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may. 2019</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976E69-8F60-4B6E-8554-7D3C46784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2564</TotalTime>
  <Pages>19</Pages>
  <Words>4056</Words>
  <Characters>23123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Juntao Zhong</cp:keywords>
  <cp:lastModifiedBy>Juntao Zhong</cp:lastModifiedBy>
  <cp:revision>48</cp:revision>
  <cp:lastPrinted>2018-09-20T20:21:00Z</cp:lastPrinted>
  <dcterms:created xsi:type="dcterms:W3CDTF">2019-06-02T23:34:00Z</dcterms:created>
  <dcterms:modified xsi:type="dcterms:W3CDTF">2019-06-14T18:34:00Z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
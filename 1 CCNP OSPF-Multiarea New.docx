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3CF48" w14:textId="473FCCA7" w:rsidR="00A638EC" w:rsidRPr="006629AE" w:rsidRDefault="00CA400A" w:rsidP="00CA400A">
      <w:pPr>
        <w:pStyle w:val="Logo"/>
        <w:wordWrap w:val="0"/>
        <w:ind w:right="332"/>
        <w:rPr>
          <w:b/>
          <w:color w:val="auto"/>
          <w:sz w:val="96"/>
        </w:rPr>
      </w:pPr>
      <w:r>
        <w:rPr>
          <w:b/>
          <w:color w:val="auto"/>
          <w:sz w:val="96"/>
          <w:lang w:eastAsia="zh-CN"/>
        </w:rPr>
        <w:t>Configur</w:t>
      </w:r>
      <w:bookmarkStart w:id="0" w:name="_GoBack"/>
      <w:bookmarkEnd w:id="0"/>
      <w:r>
        <w:rPr>
          <w:b/>
          <w:color w:val="auto"/>
          <w:sz w:val="96"/>
          <w:lang w:eastAsia="zh-CN"/>
        </w:rPr>
        <w:t>e Multi-Area OPSF In IPv4 &amp; IPv6</w:t>
      </w:r>
    </w:p>
    <w:sdt>
      <w:sdtPr>
        <w:rPr>
          <w:sz w:val="56"/>
        </w:rPr>
        <w:alias w:val="Enter title:"/>
        <w:tag w:val=""/>
        <w:id w:val="390237733"/>
        <w:placeholder>
          <w:docPart w:val="50EE218F4C4140B199627ABB9F191D15"/>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2AC3E6CF" w14:textId="77777777" w:rsidR="00A638EC" w:rsidRPr="007905D1" w:rsidRDefault="00F00806" w:rsidP="00A638EC">
          <w:pPr>
            <w:pStyle w:val="Title"/>
            <w:rPr>
              <w:sz w:val="56"/>
            </w:rPr>
          </w:pPr>
          <w:r>
            <w:rPr>
              <w:sz w:val="56"/>
            </w:rPr>
            <w:t>Juntao Zhong</w:t>
          </w:r>
        </w:p>
      </w:sdtContent>
    </w:sdt>
    <w:sdt>
      <w:sdtPr>
        <w:rPr>
          <w:sz w:val="32"/>
        </w:rPr>
        <w:alias w:val="Enter subtitle:"/>
        <w:tag w:val="Enter subtitle:"/>
        <w:id w:val="1134748392"/>
        <w:placeholder>
          <w:docPart w:val="C3168BE6B9B743979D703B3B7824EE8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87A4B2C" w14:textId="77777777" w:rsidR="00DA64A4" w:rsidRPr="006629AE" w:rsidRDefault="00DA64A4" w:rsidP="006629AE">
          <w:pPr>
            <w:pStyle w:val="Subtitle"/>
            <w:rPr>
              <w:sz w:val="32"/>
            </w:rPr>
          </w:pPr>
          <w:r w:rsidRPr="007905D1">
            <w:rPr>
              <w:sz w:val="32"/>
            </w:rPr>
            <w:t>ccnp (cisco</w:t>
          </w:r>
          <w:r w:rsidR="006629AE">
            <w:rPr>
              <w:sz w:val="32"/>
            </w:rPr>
            <w:t xml:space="preserve"> certified network professional</w:t>
          </w:r>
          <w:r w:rsidR="006A26A0">
            <w:rPr>
              <w:sz w:val="32"/>
            </w:rPr>
            <w:t>)</w:t>
          </w:r>
        </w:p>
      </w:sdtContent>
    </w:sdt>
    <w:p w14:paraId="46A2A4C3" w14:textId="77777777" w:rsidR="00DA64A4" w:rsidRPr="007905D1" w:rsidRDefault="00DA64A4" w:rsidP="004D5282">
      <w:pPr>
        <w:pStyle w:val="Contactinfo"/>
        <w:rPr>
          <w:sz w:val="24"/>
        </w:rPr>
      </w:pPr>
    </w:p>
    <w:p w14:paraId="68979525" w14:textId="77777777" w:rsidR="00DA64A4" w:rsidRPr="007905D1" w:rsidRDefault="00DA64A4" w:rsidP="004D5282">
      <w:pPr>
        <w:pStyle w:val="Contactinfo"/>
        <w:rPr>
          <w:sz w:val="24"/>
        </w:rPr>
      </w:pPr>
    </w:p>
    <w:p w14:paraId="1A419126" w14:textId="77777777" w:rsidR="00DA64A4" w:rsidRPr="007905D1" w:rsidRDefault="00DA64A4" w:rsidP="004D5282">
      <w:pPr>
        <w:pStyle w:val="Contactinfo"/>
        <w:rPr>
          <w:sz w:val="24"/>
        </w:rPr>
      </w:pPr>
    </w:p>
    <w:p w14:paraId="606A1713" w14:textId="77777777" w:rsidR="00A638EC" w:rsidRPr="007905D1" w:rsidRDefault="00A638EC" w:rsidP="004D5282">
      <w:pPr>
        <w:pStyle w:val="Contactinfo"/>
        <w:rPr>
          <w:sz w:val="24"/>
        </w:rPr>
      </w:pPr>
      <w:r w:rsidRPr="007905D1">
        <w:rPr>
          <w:sz w:val="24"/>
        </w:rPr>
        <w:t xml:space="preserve"> </w:t>
      </w:r>
      <w:sdt>
        <w:sdtPr>
          <w:rPr>
            <w:sz w:val="24"/>
          </w:rPr>
          <w:alias w:val="Enter date:"/>
          <w:tag w:val="Enter date:"/>
          <w:id w:val="-664086759"/>
          <w:placeholder>
            <w:docPart w:val="D2B9757712BA4ED5ABE8C5BDBBD23C94"/>
          </w:placeholder>
          <w:dataBinding w:prefixMappings="xmlns:ns0='http://schemas.microsoft.com/office/2006/coverPageProps' " w:xpath="/ns0:CoverPageProperties[1]/ns0:CompanyFax[1]" w:storeItemID="{55AF091B-3C7A-41E3-B477-F2FDAA23CFDA}"/>
          <w15:appearance w15:val="hidden"/>
          <w:text/>
        </w:sdtPr>
        <w:sdtEndPr/>
        <w:sdtContent>
          <w:r w:rsidR="00F00806">
            <w:rPr>
              <w:sz w:val="24"/>
            </w:rPr>
            <w:t>Sept. 2018</w:t>
          </w:r>
        </w:sdtContent>
      </w:sdt>
      <w:r w:rsidR="00DA64A4" w:rsidRPr="007905D1">
        <w:rPr>
          <w:sz w:val="24"/>
        </w:rPr>
        <w:t xml:space="preserve"> </w:t>
      </w:r>
    </w:p>
    <w:p w14:paraId="61041D8D" w14:textId="77777777" w:rsidR="00290347" w:rsidRPr="007905D1" w:rsidRDefault="00F33033" w:rsidP="00DA64A4">
      <w:pPr>
        <w:pStyle w:val="Contactinfo"/>
        <w:rPr>
          <w:sz w:val="24"/>
        </w:rPr>
      </w:pPr>
      <w:sdt>
        <w:sdtPr>
          <w:rPr>
            <w:sz w:val="24"/>
          </w:rPr>
          <w:alias w:val="Enter company name:"/>
          <w:tag w:val=""/>
          <w:id w:val="-874304286"/>
          <w:placeholder>
            <w:docPart w:val="08E46CF7A3264F34B79A1B5432B786C8"/>
          </w:placeholder>
          <w:dataBinding w:prefixMappings="xmlns:ns0='http://schemas.openxmlformats.org/officeDocument/2006/extended-properties' " w:xpath="/ns0:Properties[1]/ns0:Company[1]" w:storeItemID="{6668398D-A668-4E3E-A5EB-62B293D839F1}"/>
          <w15:appearance w15:val="hidden"/>
          <w:text/>
        </w:sdtPr>
        <w:sdtEndPr/>
        <w:sdtContent>
          <w:r w:rsidR="00DA64A4" w:rsidRPr="007905D1">
            <w:rPr>
              <w:sz w:val="24"/>
            </w:rPr>
            <w:t>NEWPORT HIGH SCHOOL, WA</w:t>
          </w:r>
        </w:sdtContent>
      </w:sdt>
    </w:p>
    <w:p w14:paraId="75EE8868" w14:textId="424607E5" w:rsidR="00876AC8" w:rsidRPr="00C13B09" w:rsidRDefault="00C13B09" w:rsidP="00C13B09">
      <w:pPr>
        <w:pStyle w:val="Heading2"/>
        <w:ind w:left="0"/>
        <w:rPr>
          <w:rFonts w:eastAsia="MS Gothic"/>
          <w:sz w:val="28"/>
        </w:rPr>
      </w:pPr>
      <w:r>
        <w:rPr>
          <w:rFonts w:eastAsia="MS Gothic"/>
          <w:sz w:val="28"/>
        </w:rPr>
        <w:lastRenderedPageBreak/>
        <w:t xml:space="preserve">purpose: </w:t>
      </w:r>
    </w:p>
    <w:p w14:paraId="4548BB4A" w14:textId="77777777" w:rsidR="00C13B09" w:rsidRPr="00C13B09" w:rsidRDefault="00C13B09" w:rsidP="00C13B09">
      <w:pPr>
        <w:ind w:firstLine="648"/>
        <w:rPr>
          <w:sz w:val="24"/>
          <w:szCs w:val="24"/>
        </w:rPr>
      </w:pPr>
      <w:r w:rsidRPr="00C13B09">
        <w:rPr>
          <w:sz w:val="24"/>
          <w:szCs w:val="24"/>
        </w:rPr>
        <w:t xml:space="preserve">The purpose of this lab is to review both IPv4 and IPv6 OSPF (Open Shortest Path First), a convenient and scalable routing protocol that is widely used in enterprise network. In addition to refreshing the memory, this lab also helps us to learn Multi-Area OSPF, a protocol that optimizes routing in an even larger scale network. </w:t>
      </w:r>
    </w:p>
    <w:p w14:paraId="597E0B18" w14:textId="09B73450" w:rsidR="00FC58C2" w:rsidRPr="007905D1" w:rsidRDefault="00C13B09">
      <w:pPr>
        <w:pStyle w:val="Heading2"/>
        <w:rPr>
          <w:sz w:val="28"/>
        </w:rPr>
      </w:pPr>
      <w:r>
        <w:rPr>
          <w:sz w:val="28"/>
        </w:rPr>
        <w:t>background</w:t>
      </w:r>
    </w:p>
    <w:p w14:paraId="465B0A96" w14:textId="77777777" w:rsidR="00C13B09" w:rsidRPr="00C13B09" w:rsidRDefault="00C13B09" w:rsidP="00C13B09">
      <w:pPr>
        <w:ind w:firstLine="648"/>
        <w:rPr>
          <w:sz w:val="24"/>
          <w:szCs w:val="24"/>
        </w:rPr>
      </w:pPr>
      <w:r w:rsidRPr="00C13B09">
        <w:rPr>
          <w:sz w:val="24"/>
          <w:szCs w:val="24"/>
        </w:rPr>
        <w:t xml:space="preserve">OSPF is an Internal Gateway Protocol (IGP) that routes based on link-state information. Each router knows the route to every neighbor in its area. Take an analogy: there are eight rooms in a building and each room has a resident. In OSPF, each resident knows all eight routes to those eight rooms. When a new neighbor is added, all residents must communicate and re-learn their routes. </w:t>
      </w:r>
    </w:p>
    <w:p w14:paraId="2DB1E7CC" w14:textId="77777777" w:rsidR="00C13B09" w:rsidRPr="00C13B09" w:rsidRDefault="00C13B09" w:rsidP="00C13B09">
      <w:pPr>
        <w:ind w:firstLine="648"/>
        <w:rPr>
          <w:sz w:val="24"/>
          <w:szCs w:val="24"/>
        </w:rPr>
      </w:pPr>
      <w:r w:rsidRPr="00C13B09">
        <w:rPr>
          <w:sz w:val="24"/>
          <w:szCs w:val="24"/>
        </w:rPr>
        <w:t>Single Area OSPF works fine in a small scale: a person can deal with 8 routes. However, if there are 100 rooms in a building, each resident must remember 100 routes. In this way, routers will severely slow down because their resource is devoted to maintaining that giant routing table. What’s more, much calculation will be needed as a new router is introduced.</w:t>
      </w:r>
    </w:p>
    <w:p w14:paraId="1D1645A4" w14:textId="71AC9722" w:rsidR="00C13B09" w:rsidRDefault="00C13B09" w:rsidP="00C13B09">
      <w:pPr>
        <w:ind w:firstLine="648"/>
        <w:rPr>
          <w:sz w:val="24"/>
          <w:szCs w:val="24"/>
        </w:rPr>
      </w:pPr>
      <w:r w:rsidRPr="00C13B09">
        <w:rPr>
          <w:sz w:val="24"/>
          <w:szCs w:val="24"/>
        </w:rPr>
        <w:t xml:space="preserve">Multi-Area OSPF mediates a giant routing table. Instead of putting all rooms in a building (one area), Multi-Area OSPF groups rooms (routers) into different buildings (areas). In this way, 100 routers are grouped into, for example, 10 areas. If resident 1 want to communicate with 12, he only needs the route building 2. In this way, resident 1 only need 9 routes to 9 other buildings (area) instead of 90 routes to 90 other residents.  </w:t>
      </w:r>
    </w:p>
    <w:p w14:paraId="72234448" w14:textId="77777777" w:rsidR="00C13B09" w:rsidRDefault="00C13B09" w:rsidP="00C13B09">
      <w:pPr>
        <w:pStyle w:val="Heading2"/>
      </w:pPr>
      <w:r>
        <w:t>summary</w:t>
      </w:r>
    </w:p>
    <w:p w14:paraId="4DFF7FA2" w14:textId="77777777" w:rsidR="00C13B09" w:rsidRPr="00C13B09" w:rsidRDefault="00C13B09" w:rsidP="00C13B09">
      <w:pPr>
        <w:ind w:firstLine="648"/>
        <w:rPr>
          <w:sz w:val="24"/>
          <w:szCs w:val="24"/>
        </w:rPr>
      </w:pPr>
      <w:r w:rsidRPr="00C13B09">
        <w:rPr>
          <w:sz w:val="24"/>
          <w:szCs w:val="24"/>
        </w:rPr>
        <w:t xml:space="preserve">First, we made a topology graphic using Packet Tracer, label IP addresses with Power Point. Then, we implemented the topology into physical routers. Because we did not have enough routers, a Catalyst 3750 Metro (layer 3 switch) assumes the role of Main Router. R1-R5 were 5 Cisco 2950 routers. </w:t>
      </w:r>
    </w:p>
    <w:p w14:paraId="5DD03EE5" w14:textId="77777777" w:rsidR="00C13B09" w:rsidRPr="00C13B09" w:rsidRDefault="00C13B09" w:rsidP="00C13B09">
      <w:pPr>
        <w:ind w:firstLine="648"/>
        <w:rPr>
          <w:sz w:val="24"/>
          <w:szCs w:val="24"/>
        </w:rPr>
      </w:pPr>
      <w:r w:rsidRPr="00C13B09">
        <w:rPr>
          <w:sz w:val="24"/>
          <w:szCs w:val="24"/>
        </w:rPr>
        <w:t xml:space="preserve">After assigning IPv4 addresses to each port on routers, we set up Multi-Area OSPFv2 connection between these routers. Next, we assigned IPv6 addresses and configured Multi-Area OSPFv3 and established the connection. </w:t>
      </w:r>
    </w:p>
    <w:p w14:paraId="052EDEBA" w14:textId="77777777" w:rsidR="00C13B09" w:rsidRPr="00C13B09" w:rsidRDefault="00C13B09" w:rsidP="00C13B09">
      <w:pPr>
        <w:rPr>
          <w:rFonts w:eastAsia="MS Gothic"/>
          <w:sz w:val="24"/>
          <w:szCs w:val="24"/>
        </w:rPr>
      </w:pPr>
    </w:p>
    <w:p w14:paraId="482F0543" w14:textId="5709049B" w:rsidR="00206D85" w:rsidRDefault="00C13B09" w:rsidP="00206D85">
      <w:pPr>
        <w:pStyle w:val="Heading2"/>
        <w:ind w:left="0"/>
        <w:rPr>
          <w:sz w:val="28"/>
        </w:rPr>
      </w:pPr>
      <w:r>
        <w:rPr>
          <w:sz w:val="28"/>
        </w:rPr>
        <w:lastRenderedPageBreak/>
        <w:t>Topology</w:t>
      </w:r>
    </w:p>
    <w:p w14:paraId="123701B0" w14:textId="77777777" w:rsidR="00C13B09" w:rsidRDefault="00C13B09" w:rsidP="007808F4">
      <w:pPr>
        <w:pStyle w:val="Heading2"/>
        <w:ind w:left="0"/>
        <w:rPr>
          <w:sz w:val="28"/>
        </w:rPr>
      </w:pPr>
      <w:r w:rsidRPr="00BD76E6">
        <w:rPr>
          <w:noProof/>
        </w:rPr>
        <w:drawing>
          <wp:inline distT="0" distB="0" distL="0" distR="0" wp14:anchorId="6FD2E9B9" wp14:editId="681B1B42">
            <wp:extent cx="6045958" cy="3949407"/>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8"/>
                    <a:srcRect l="56775" t="10346" r="5071" b="9901"/>
                    <a:stretch/>
                  </pic:blipFill>
                  <pic:spPr bwMode="auto">
                    <a:xfrm>
                      <a:off x="0" y="0"/>
                      <a:ext cx="6092160" cy="3979588"/>
                    </a:xfrm>
                    <a:prstGeom prst="rect">
                      <a:avLst/>
                    </a:prstGeom>
                    <a:ln>
                      <a:noFill/>
                    </a:ln>
                    <a:extLst>
                      <a:ext uri="{53640926-AAD7-44D8-BBD7-CCE9431645EC}">
                        <a14:shadowObscured xmlns:a14="http://schemas.microsoft.com/office/drawing/2010/main"/>
                      </a:ext>
                    </a:extLst>
                  </pic:spPr>
                </pic:pic>
              </a:graphicData>
            </a:graphic>
          </wp:inline>
        </w:drawing>
      </w:r>
    </w:p>
    <w:p w14:paraId="5A04E6D8" w14:textId="77777777" w:rsidR="00C13B09" w:rsidRDefault="00C13B09" w:rsidP="00C13B09">
      <w:pPr>
        <w:pStyle w:val="Heading2"/>
      </w:pPr>
      <w:r>
        <w:t>Lab commands</w:t>
      </w:r>
    </w:p>
    <w:tbl>
      <w:tblPr>
        <w:tblStyle w:val="GridTable1Light-Accent2"/>
        <w:tblW w:w="5000" w:type="pct"/>
        <w:tblInd w:w="-5" w:type="dxa"/>
        <w:tblCellMar>
          <w:left w:w="0" w:type="dxa"/>
          <w:right w:w="0" w:type="dxa"/>
        </w:tblCellMar>
        <w:tblLook w:val="0420" w:firstRow="1" w:lastRow="0" w:firstColumn="0" w:lastColumn="0" w:noHBand="0" w:noVBand="1"/>
        <w:tblDescription w:val="Tracking risks and issues"/>
      </w:tblPr>
      <w:tblGrid>
        <w:gridCol w:w="2250"/>
        <w:gridCol w:w="4950"/>
        <w:gridCol w:w="2155"/>
      </w:tblGrid>
      <w:tr w:rsidR="00C13B09" w14:paraId="31341DB0" w14:textId="77777777" w:rsidTr="00A96F06">
        <w:trPr>
          <w:cnfStyle w:val="100000000000" w:firstRow="1" w:lastRow="0" w:firstColumn="0" w:lastColumn="0" w:oddVBand="0" w:evenVBand="0" w:oddHBand="0" w:evenHBand="0" w:firstRowFirstColumn="0" w:firstRowLastColumn="0" w:lastRowFirstColumn="0" w:lastRowLastColumn="0"/>
          <w:trHeight w:val="483"/>
          <w:tblHeader/>
        </w:trPr>
        <w:tc>
          <w:tcPr>
            <w:tcW w:w="2250" w:type="dxa"/>
            <w:tcBorders>
              <w:top w:val="nil"/>
            </w:tcBorders>
            <w:vAlign w:val="bottom"/>
          </w:tcPr>
          <w:p w14:paraId="0918CA35" w14:textId="77777777" w:rsidR="00C13B09" w:rsidRDefault="00C13B09" w:rsidP="00A96F06">
            <w:pPr>
              <w:pStyle w:val="Tabletext"/>
            </w:pPr>
            <w:r>
              <w:t>Commands (not case sensitive)</w:t>
            </w:r>
          </w:p>
        </w:tc>
        <w:tc>
          <w:tcPr>
            <w:tcW w:w="4950" w:type="dxa"/>
            <w:tcBorders>
              <w:top w:val="nil"/>
            </w:tcBorders>
            <w:vAlign w:val="bottom"/>
          </w:tcPr>
          <w:p w14:paraId="17120FA6" w14:textId="77777777" w:rsidR="00C13B09" w:rsidRDefault="00C13B09" w:rsidP="00A96F06">
            <w:pPr>
              <w:pStyle w:val="Tabletext"/>
            </w:pPr>
            <w:r>
              <w:t>Purpose</w:t>
            </w:r>
          </w:p>
        </w:tc>
        <w:tc>
          <w:tcPr>
            <w:tcW w:w="2155" w:type="dxa"/>
            <w:tcBorders>
              <w:top w:val="nil"/>
              <w:right w:val="nil"/>
            </w:tcBorders>
            <w:vAlign w:val="bottom"/>
          </w:tcPr>
          <w:p w14:paraId="2AEF1638" w14:textId="77777777" w:rsidR="00C13B09" w:rsidRDefault="00C13B09" w:rsidP="00A96F06">
            <w:pPr>
              <w:pStyle w:val="Tabletext"/>
            </w:pPr>
            <w:r>
              <w:t>Configuration Mode</w:t>
            </w:r>
          </w:p>
        </w:tc>
      </w:tr>
      <w:tr w:rsidR="00C13B09" w14:paraId="4BD9F2E3" w14:textId="77777777" w:rsidTr="00A96F06">
        <w:trPr>
          <w:trHeight w:val="277"/>
        </w:trPr>
        <w:tc>
          <w:tcPr>
            <w:tcW w:w="2250" w:type="dxa"/>
            <w:shd w:val="clear" w:color="auto" w:fill="EDEEE5" w:themeFill="accent3" w:themeFillTint="33"/>
          </w:tcPr>
          <w:p w14:paraId="3763BD62" w14:textId="77777777" w:rsidR="00C13B09" w:rsidRDefault="00C13B09" w:rsidP="00A96F06">
            <w:pPr>
              <w:pStyle w:val="Tabletext"/>
              <w:spacing w:line="360" w:lineRule="auto"/>
            </w:pPr>
            <w:r>
              <w:t xml:space="preserve">show </w:t>
            </w:r>
            <w:proofErr w:type="spellStart"/>
            <w:r>
              <w:t>ip</w:t>
            </w:r>
            <w:proofErr w:type="spellEnd"/>
            <w:r>
              <w:t xml:space="preserve"> protocols</w:t>
            </w:r>
          </w:p>
        </w:tc>
        <w:tc>
          <w:tcPr>
            <w:tcW w:w="4950" w:type="dxa"/>
            <w:shd w:val="clear" w:color="auto" w:fill="F7EFDE" w:themeFill="accent4" w:themeFillTint="33"/>
          </w:tcPr>
          <w:p w14:paraId="08652748" w14:textId="77777777" w:rsidR="00C13B09" w:rsidRDefault="00C13B09" w:rsidP="00A96F06">
            <w:pPr>
              <w:pStyle w:val="Tabletext"/>
              <w:spacing w:line="360" w:lineRule="auto"/>
            </w:pPr>
            <w:r>
              <w:t>To verify Multi-Area OSPF</w:t>
            </w:r>
          </w:p>
        </w:tc>
        <w:tc>
          <w:tcPr>
            <w:tcW w:w="2155" w:type="dxa"/>
            <w:tcBorders>
              <w:right w:val="nil"/>
            </w:tcBorders>
          </w:tcPr>
          <w:p w14:paraId="2BA09DFE" w14:textId="77777777" w:rsidR="00C13B09" w:rsidRDefault="00C13B09" w:rsidP="00A96F06">
            <w:pPr>
              <w:pStyle w:val="Tabletext"/>
              <w:spacing w:line="360" w:lineRule="auto"/>
            </w:pPr>
            <w:r>
              <w:t>Privileged Exec</w:t>
            </w:r>
          </w:p>
        </w:tc>
      </w:tr>
      <w:tr w:rsidR="00C13B09" w14:paraId="54520545" w14:textId="77777777" w:rsidTr="00A96F06">
        <w:trPr>
          <w:trHeight w:val="277"/>
        </w:trPr>
        <w:tc>
          <w:tcPr>
            <w:tcW w:w="2250" w:type="dxa"/>
            <w:shd w:val="clear" w:color="auto" w:fill="EDEEE5" w:themeFill="accent3" w:themeFillTint="33"/>
          </w:tcPr>
          <w:p w14:paraId="0347D199" w14:textId="77777777" w:rsidR="00C13B09" w:rsidRDefault="00C13B09" w:rsidP="00A96F06">
            <w:pPr>
              <w:pStyle w:val="Tabletext"/>
              <w:spacing w:line="360" w:lineRule="auto"/>
            </w:pPr>
            <w:r>
              <w:t xml:space="preserve">router </w:t>
            </w:r>
            <w:proofErr w:type="spellStart"/>
            <w:r>
              <w:t>ospf</w:t>
            </w:r>
            <w:proofErr w:type="spellEnd"/>
            <w:r>
              <w:t xml:space="preserve"> 1</w:t>
            </w:r>
          </w:p>
        </w:tc>
        <w:tc>
          <w:tcPr>
            <w:tcW w:w="4950" w:type="dxa"/>
            <w:shd w:val="clear" w:color="auto" w:fill="F7EFDE" w:themeFill="accent4" w:themeFillTint="33"/>
          </w:tcPr>
          <w:p w14:paraId="754099F8" w14:textId="77777777" w:rsidR="00C13B09" w:rsidRDefault="00C13B09" w:rsidP="00A96F06">
            <w:pPr>
              <w:pStyle w:val="Tabletext"/>
              <w:spacing w:line="360" w:lineRule="auto"/>
            </w:pPr>
            <w:r>
              <w:t>Create IPv4 OSPF process on a router</w:t>
            </w:r>
          </w:p>
        </w:tc>
        <w:tc>
          <w:tcPr>
            <w:tcW w:w="2155" w:type="dxa"/>
            <w:tcBorders>
              <w:right w:val="nil"/>
            </w:tcBorders>
          </w:tcPr>
          <w:p w14:paraId="4A5FB28F" w14:textId="77777777" w:rsidR="00C13B09" w:rsidRDefault="00C13B09" w:rsidP="00A96F06">
            <w:pPr>
              <w:pStyle w:val="Tabletext"/>
              <w:spacing w:line="360" w:lineRule="auto"/>
            </w:pPr>
            <w:r>
              <w:t xml:space="preserve">Global Config </w:t>
            </w:r>
          </w:p>
        </w:tc>
      </w:tr>
      <w:tr w:rsidR="00C13B09" w14:paraId="391DB68D" w14:textId="77777777" w:rsidTr="00A96F06">
        <w:trPr>
          <w:trHeight w:val="277"/>
        </w:trPr>
        <w:tc>
          <w:tcPr>
            <w:tcW w:w="2250" w:type="dxa"/>
            <w:shd w:val="clear" w:color="auto" w:fill="EDEEE5" w:themeFill="accent3" w:themeFillTint="33"/>
          </w:tcPr>
          <w:p w14:paraId="69A1026D" w14:textId="77777777" w:rsidR="00C13B09" w:rsidRDefault="00C13B09" w:rsidP="00A96F06">
            <w:pPr>
              <w:pStyle w:val="Tabletext"/>
            </w:pPr>
            <w:r>
              <w:t xml:space="preserve">network 10.10.10.0 0.0.0.255 area 3 </w:t>
            </w:r>
          </w:p>
        </w:tc>
        <w:tc>
          <w:tcPr>
            <w:tcW w:w="4950" w:type="dxa"/>
            <w:shd w:val="clear" w:color="auto" w:fill="F7EFDE" w:themeFill="accent4" w:themeFillTint="33"/>
          </w:tcPr>
          <w:p w14:paraId="60E7120C" w14:textId="77777777" w:rsidR="00C13B09" w:rsidRDefault="00C13B09" w:rsidP="00A96F06">
            <w:pPr>
              <w:pStyle w:val="Tabletext"/>
            </w:pPr>
            <w:r>
              <w:t>Assign IPv4 network 10.10.10.0/24 (Class C—a network of 255 addresses) to area 3</w:t>
            </w:r>
          </w:p>
        </w:tc>
        <w:tc>
          <w:tcPr>
            <w:tcW w:w="2155" w:type="dxa"/>
            <w:tcBorders>
              <w:right w:val="nil"/>
            </w:tcBorders>
          </w:tcPr>
          <w:p w14:paraId="1BAC3944" w14:textId="77777777" w:rsidR="00C13B09" w:rsidRDefault="00C13B09" w:rsidP="00A96F06">
            <w:pPr>
              <w:pStyle w:val="Tabletext"/>
            </w:pPr>
            <w:r>
              <w:t>Global Config</w:t>
            </w:r>
          </w:p>
        </w:tc>
      </w:tr>
      <w:tr w:rsidR="00C13B09" w14:paraId="5D29A7E6" w14:textId="77777777" w:rsidTr="00A96F06">
        <w:trPr>
          <w:trHeight w:val="277"/>
        </w:trPr>
        <w:tc>
          <w:tcPr>
            <w:tcW w:w="2250" w:type="dxa"/>
            <w:shd w:val="clear" w:color="auto" w:fill="EDEEE5" w:themeFill="accent3" w:themeFillTint="33"/>
          </w:tcPr>
          <w:p w14:paraId="43F118B0" w14:textId="77777777" w:rsidR="00C13B09" w:rsidRDefault="00C13B09" w:rsidP="00A96F06">
            <w:pPr>
              <w:pStyle w:val="Tabletext"/>
              <w:spacing w:line="360" w:lineRule="auto"/>
            </w:pPr>
            <w:r>
              <w:t xml:space="preserve">ipv6 </w:t>
            </w:r>
            <w:proofErr w:type="spellStart"/>
            <w:r>
              <w:t>ospf</w:t>
            </w:r>
            <w:proofErr w:type="spellEnd"/>
            <w:r>
              <w:t xml:space="preserve"> 1 area 3</w:t>
            </w:r>
          </w:p>
        </w:tc>
        <w:tc>
          <w:tcPr>
            <w:tcW w:w="4950" w:type="dxa"/>
            <w:shd w:val="clear" w:color="auto" w:fill="F7EFDE" w:themeFill="accent4" w:themeFillTint="33"/>
          </w:tcPr>
          <w:p w14:paraId="134CED22" w14:textId="77777777" w:rsidR="00C13B09" w:rsidRDefault="00C13B09" w:rsidP="00A96F06">
            <w:pPr>
              <w:pStyle w:val="Tabletext"/>
              <w:spacing w:line="360" w:lineRule="auto"/>
            </w:pPr>
            <w:r>
              <w:t>Assign IPv6 network on THAT interface to area 3</w:t>
            </w:r>
          </w:p>
        </w:tc>
        <w:tc>
          <w:tcPr>
            <w:tcW w:w="2155" w:type="dxa"/>
            <w:tcBorders>
              <w:right w:val="nil"/>
            </w:tcBorders>
          </w:tcPr>
          <w:p w14:paraId="0931F8FD" w14:textId="77777777" w:rsidR="00C13B09" w:rsidRDefault="00C13B09" w:rsidP="00A96F06">
            <w:pPr>
              <w:pStyle w:val="Tabletext"/>
              <w:spacing w:line="360" w:lineRule="auto"/>
            </w:pPr>
            <w:r>
              <w:t>Config-int</w:t>
            </w:r>
          </w:p>
        </w:tc>
      </w:tr>
      <w:tr w:rsidR="00C13B09" w14:paraId="7424CB1A" w14:textId="77777777" w:rsidTr="00A96F06">
        <w:trPr>
          <w:trHeight w:val="277"/>
        </w:trPr>
        <w:tc>
          <w:tcPr>
            <w:tcW w:w="2250" w:type="dxa"/>
            <w:shd w:val="clear" w:color="auto" w:fill="EDEEE5" w:themeFill="accent3" w:themeFillTint="33"/>
          </w:tcPr>
          <w:p w14:paraId="221AFFEB" w14:textId="77777777" w:rsidR="00C13B09" w:rsidRDefault="00C13B09" w:rsidP="00A96F06">
            <w:pPr>
              <w:pStyle w:val="Tabletext"/>
              <w:spacing w:line="360" w:lineRule="auto"/>
            </w:pPr>
            <w:r>
              <w:t>ipv6 unicast routing</w:t>
            </w:r>
          </w:p>
        </w:tc>
        <w:tc>
          <w:tcPr>
            <w:tcW w:w="4950" w:type="dxa"/>
            <w:shd w:val="clear" w:color="auto" w:fill="F7EFDE" w:themeFill="accent4" w:themeFillTint="33"/>
          </w:tcPr>
          <w:p w14:paraId="00D89A4A" w14:textId="77777777" w:rsidR="00C13B09" w:rsidRDefault="00C13B09" w:rsidP="00A96F06">
            <w:pPr>
              <w:pStyle w:val="Tabletext"/>
              <w:spacing w:line="360" w:lineRule="auto"/>
            </w:pPr>
            <w:r>
              <w:t>Enable IPv6 routing on routers/layer 3 switches</w:t>
            </w:r>
          </w:p>
        </w:tc>
        <w:tc>
          <w:tcPr>
            <w:tcW w:w="2155" w:type="dxa"/>
            <w:tcBorders>
              <w:right w:val="nil"/>
            </w:tcBorders>
          </w:tcPr>
          <w:p w14:paraId="10A3BA0A" w14:textId="77777777" w:rsidR="00C13B09" w:rsidRDefault="00C13B09" w:rsidP="00A96F06">
            <w:pPr>
              <w:pStyle w:val="Tabletext"/>
              <w:spacing w:line="360" w:lineRule="auto"/>
            </w:pPr>
            <w:r>
              <w:t>Global Config</w:t>
            </w:r>
          </w:p>
        </w:tc>
      </w:tr>
      <w:tr w:rsidR="00C13B09" w14:paraId="12D01826" w14:textId="77777777" w:rsidTr="00A96F06">
        <w:trPr>
          <w:trHeight w:val="277"/>
        </w:trPr>
        <w:tc>
          <w:tcPr>
            <w:tcW w:w="2250" w:type="dxa"/>
            <w:shd w:val="clear" w:color="auto" w:fill="EDEEE5" w:themeFill="accent3" w:themeFillTint="33"/>
          </w:tcPr>
          <w:p w14:paraId="42909600" w14:textId="77777777" w:rsidR="00C13B09" w:rsidRDefault="00C13B09" w:rsidP="00A96F06">
            <w:pPr>
              <w:pStyle w:val="Tabletext"/>
              <w:spacing w:line="276" w:lineRule="auto"/>
            </w:pPr>
            <w:proofErr w:type="spellStart"/>
            <w:r w:rsidRPr="00983816">
              <w:t>sdm</w:t>
            </w:r>
            <w:proofErr w:type="spellEnd"/>
            <w:r w:rsidRPr="00983816">
              <w:t xml:space="preserve"> prefer dual-ipv4-and-ipv6 default</w:t>
            </w:r>
          </w:p>
        </w:tc>
        <w:tc>
          <w:tcPr>
            <w:tcW w:w="4950" w:type="dxa"/>
            <w:shd w:val="clear" w:color="auto" w:fill="F7EFDE" w:themeFill="accent4" w:themeFillTint="33"/>
          </w:tcPr>
          <w:p w14:paraId="3FD74F4C" w14:textId="77777777" w:rsidR="00C13B09" w:rsidRDefault="00C13B09" w:rsidP="00A96F06">
            <w:pPr>
              <w:pStyle w:val="Tabletext"/>
              <w:spacing w:line="276" w:lineRule="auto"/>
            </w:pPr>
            <w:r>
              <w:t xml:space="preserve">Addition step required to enable Ipv6 routing on a layer 3 switches </w:t>
            </w:r>
          </w:p>
        </w:tc>
        <w:tc>
          <w:tcPr>
            <w:tcW w:w="2155" w:type="dxa"/>
            <w:tcBorders>
              <w:right w:val="nil"/>
            </w:tcBorders>
          </w:tcPr>
          <w:p w14:paraId="4209F385" w14:textId="77777777" w:rsidR="00C13B09" w:rsidRDefault="00C13B09" w:rsidP="00A96F06">
            <w:pPr>
              <w:pStyle w:val="Tabletext"/>
              <w:spacing w:line="360" w:lineRule="auto"/>
            </w:pPr>
            <w:r>
              <w:t>Global Config</w:t>
            </w:r>
          </w:p>
        </w:tc>
      </w:tr>
      <w:tr w:rsidR="00C13B09" w14:paraId="06AEBAA3" w14:textId="77777777" w:rsidTr="00A96F06">
        <w:trPr>
          <w:trHeight w:val="277"/>
        </w:trPr>
        <w:tc>
          <w:tcPr>
            <w:tcW w:w="2250" w:type="dxa"/>
            <w:shd w:val="clear" w:color="auto" w:fill="EDEEE5" w:themeFill="accent3" w:themeFillTint="33"/>
          </w:tcPr>
          <w:p w14:paraId="543B33AF" w14:textId="77777777" w:rsidR="00C13B09" w:rsidRDefault="00C13B09" w:rsidP="00A96F06">
            <w:pPr>
              <w:pStyle w:val="Tabletext"/>
              <w:spacing w:line="360" w:lineRule="auto"/>
            </w:pPr>
            <w:r>
              <w:t xml:space="preserve">no switchport </w:t>
            </w:r>
          </w:p>
        </w:tc>
        <w:tc>
          <w:tcPr>
            <w:tcW w:w="4950" w:type="dxa"/>
            <w:shd w:val="clear" w:color="auto" w:fill="F7EFDE" w:themeFill="accent4" w:themeFillTint="33"/>
          </w:tcPr>
          <w:p w14:paraId="7E3A9E28" w14:textId="77777777" w:rsidR="00C13B09" w:rsidRDefault="00C13B09" w:rsidP="00A96F06">
            <w:pPr>
              <w:pStyle w:val="Tabletext"/>
              <w:spacing w:line="360" w:lineRule="auto"/>
            </w:pPr>
            <w:r>
              <w:t>Enable THAT switchport to act as a router port</w:t>
            </w:r>
          </w:p>
        </w:tc>
        <w:tc>
          <w:tcPr>
            <w:tcW w:w="2155" w:type="dxa"/>
            <w:tcBorders>
              <w:right w:val="nil"/>
            </w:tcBorders>
          </w:tcPr>
          <w:p w14:paraId="29D25FB7" w14:textId="77777777" w:rsidR="00C13B09" w:rsidRDefault="00C13B09" w:rsidP="00A96F06">
            <w:pPr>
              <w:pStyle w:val="Tabletext"/>
              <w:spacing w:line="360" w:lineRule="auto"/>
            </w:pPr>
            <w:r>
              <w:t xml:space="preserve">Config-int </w:t>
            </w:r>
          </w:p>
        </w:tc>
      </w:tr>
    </w:tbl>
    <w:p w14:paraId="034D649B" w14:textId="0FC72C02" w:rsidR="00C13B09" w:rsidRPr="002708C4" w:rsidRDefault="00C13B09" w:rsidP="002708C4">
      <w:pPr>
        <w:pStyle w:val="Heading2"/>
        <w:sectPr w:rsidR="00C13B09" w:rsidRPr="002708C4" w:rsidSect="00DD0C7F">
          <w:headerReference w:type="default" r:id="rId9"/>
          <w:footerReference w:type="default" r:id="rId10"/>
          <w:headerReference w:type="first" r:id="rId11"/>
          <w:footerReference w:type="first" r:id="rId12"/>
          <w:pgSz w:w="12240" w:h="15840"/>
          <w:pgMar w:top="1440" w:right="1440" w:bottom="1440" w:left="1440" w:header="720" w:footer="720" w:gutter="0"/>
          <w:pgNumType w:start="0"/>
          <w:cols w:space="720"/>
          <w:titlePg/>
          <w:docGrid w:linePitch="360"/>
        </w:sectPr>
      </w:pPr>
      <w:r>
        <w:lastRenderedPageBreak/>
        <w:t xml:space="preserve">Configurations </w:t>
      </w:r>
      <w:r w:rsidR="002708C4">
        <w:t xml:space="preserve">: </w:t>
      </w:r>
    </w:p>
    <w:p w14:paraId="4B193C9D" w14:textId="77777777" w:rsidR="00C13B09" w:rsidRPr="004B73BE" w:rsidRDefault="00C13B09" w:rsidP="00C13B09">
      <w:pPr>
        <w:pStyle w:val="Heading3"/>
      </w:pPr>
      <w:r>
        <w:t>Main router (catalyst 3750) config:</w:t>
      </w:r>
    </w:p>
    <w:p w14:paraId="656AB037" w14:textId="77777777" w:rsidR="00C13B09" w:rsidRDefault="00C13B09" w:rsidP="00C13B09">
      <w:pPr>
        <w:spacing w:before="0"/>
        <w:rPr>
          <w:rFonts w:ascii="Courier New" w:hAnsi="Courier New" w:cs="Courier New"/>
        </w:rPr>
        <w:sectPr w:rsidR="00C13B09" w:rsidSect="004B73BE">
          <w:type w:val="continuous"/>
          <w:pgSz w:w="12240" w:h="15840"/>
          <w:pgMar w:top="1440" w:right="1440" w:bottom="1440" w:left="1440" w:header="720" w:footer="720" w:gutter="0"/>
          <w:pgNumType w:start="0"/>
          <w:cols w:num="2" w:space="720"/>
          <w:titlePg/>
          <w:docGrid w:linePitch="360"/>
        </w:sectPr>
      </w:pPr>
    </w:p>
    <w:p w14:paraId="2237369F" w14:textId="3C38ADA7" w:rsidR="00C13B09" w:rsidRPr="00C13B09" w:rsidRDefault="00C13B09" w:rsidP="00C13B09">
      <w:pPr>
        <w:spacing w:before="0"/>
        <w:rPr>
          <w:rFonts w:ascii="Courier New" w:hAnsi="Courier New" w:cs="Courier New"/>
        </w:rPr>
      </w:pPr>
      <w:r w:rsidRPr="00C13B09">
        <w:rPr>
          <w:rFonts w:ascii="Courier New" w:hAnsi="Courier New" w:cs="Courier New"/>
        </w:rPr>
        <w:t xml:space="preserve">hostname </w:t>
      </w:r>
      <w:proofErr w:type="spellStart"/>
      <w:r w:rsidRPr="00C13B09">
        <w:rPr>
          <w:rFonts w:ascii="Courier New" w:hAnsi="Courier New" w:cs="Courier New"/>
        </w:rPr>
        <w:t>MainRouter</w:t>
      </w:r>
      <w:proofErr w:type="spellEnd"/>
    </w:p>
    <w:p w14:paraId="209F9DCB" w14:textId="1EB960CA" w:rsidR="00C13B09" w:rsidRDefault="00C13B09" w:rsidP="00C13B09">
      <w:pPr>
        <w:spacing w:before="0"/>
        <w:rPr>
          <w:rFonts w:ascii="Courier New" w:hAnsi="Courier New" w:cs="Courier New"/>
        </w:rPr>
      </w:pPr>
      <w:r w:rsidRPr="00C13B09">
        <w:rPr>
          <w:rFonts w:ascii="Courier New" w:hAnsi="Courier New" w:cs="Courier New"/>
        </w:rPr>
        <w:t>ipv6 unicast-routing</w:t>
      </w:r>
    </w:p>
    <w:p w14:paraId="48C2D8DC" w14:textId="77777777" w:rsidR="002708C4" w:rsidRPr="00C13B09" w:rsidRDefault="002708C4" w:rsidP="00C13B09">
      <w:pPr>
        <w:spacing w:before="0"/>
        <w:rPr>
          <w:rFonts w:ascii="Courier New" w:eastAsia="MS Gothic" w:hAnsi="Courier New" w:cs="Courier New"/>
        </w:rPr>
      </w:pPr>
    </w:p>
    <w:p w14:paraId="26754080" w14:textId="77777777" w:rsidR="00C13B09" w:rsidRPr="00C13B09" w:rsidRDefault="00C13B09" w:rsidP="00C13B09">
      <w:pPr>
        <w:spacing w:before="0"/>
        <w:rPr>
          <w:rFonts w:ascii="Courier New" w:hAnsi="Courier New" w:cs="Courier New"/>
        </w:rPr>
      </w:pPr>
      <w:r w:rsidRPr="00C13B09">
        <w:rPr>
          <w:rFonts w:ascii="Courier New" w:hAnsi="Courier New" w:cs="Courier New"/>
        </w:rPr>
        <w:t>interface FastEthernet1/0/1</w:t>
      </w:r>
    </w:p>
    <w:p w14:paraId="7B383A79"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no switchport</w:t>
      </w:r>
    </w:p>
    <w:p w14:paraId="37283B34"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10.10.1.2 255.255.255.0</w:t>
      </w:r>
    </w:p>
    <w:p w14:paraId="1D740E7D"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address 2001::1/64</w:t>
      </w:r>
    </w:p>
    <w:p w14:paraId="085C87A9"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0</w:t>
      </w:r>
    </w:p>
    <w:p w14:paraId="60CD255A" w14:textId="77777777" w:rsidR="00C13B09" w:rsidRPr="00C13B09" w:rsidRDefault="00C13B09" w:rsidP="00C13B09">
      <w:pPr>
        <w:spacing w:before="0"/>
        <w:ind w:left="0"/>
        <w:rPr>
          <w:rFonts w:ascii="Courier New" w:eastAsia="MS Gothic" w:hAnsi="Courier New" w:cs="Courier New"/>
        </w:rPr>
      </w:pPr>
    </w:p>
    <w:p w14:paraId="391EC80F" w14:textId="77777777" w:rsidR="00C13B09" w:rsidRPr="00C13B09" w:rsidRDefault="00C13B09" w:rsidP="00C13B09">
      <w:pPr>
        <w:spacing w:before="0"/>
        <w:rPr>
          <w:rFonts w:ascii="Courier New" w:hAnsi="Courier New" w:cs="Courier New"/>
        </w:rPr>
      </w:pPr>
      <w:r w:rsidRPr="00C13B09">
        <w:rPr>
          <w:rFonts w:ascii="Courier New" w:hAnsi="Courier New" w:cs="Courier New"/>
        </w:rPr>
        <w:t>interface FastEthernet1/0/2</w:t>
      </w:r>
    </w:p>
    <w:p w14:paraId="6CEDC389"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no switchport</w:t>
      </w:r>
    </w:p>
    <w:p w14:paraId="787341AC"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10.10.2.2 255.255.255.0</w:t>
      </w:r>
    </w:p>
    <w:p w14:paraId="78AB5AB1"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address 2007::2/64</w:t>
      </w:r>
    </w:p>
    <w:p w14:paraId="60C33834"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0</w:t>
      </w:r>
    </w:p>
    <w:p w14:paraId="3C4FFF21" w14:textId="77777777" w:rsidR="00C13B09" w:rsidRPr="00C13B09" w:rsidRDefault="00C13B09" w:rsidP="00C13B09">
      <w:pPr>
        <w:spacing w:before="0"/>
        <w:rPr>
          <w:rFonts w:ascii="Courier New" w:hAnsi="Courier New" w:cs="Courier New"/>
        </w:rPr>
      </w:pPr>
    </w:p>
    <w:p w14:paraId="63FB5F77" w14:textId="77777777" w:rsidR="00C13B09" w:rsidRPr="00C13B09" w:rsidRDefault="00C13B09" w:rsidP="00C13B09">
      <w:pPr>
        <w:spacing w:before="0"/>
        <w:rPr>
          <w:rFonts w:ascii="Courier New" w:hAnsi="Courier New" w:cs="Courier New"/>
        </w:rPr>
      </w:pPr>
      <w:r w:rsidRPr="00C13B09">
        <w:rPr>
          <w:rFonts w:ascii="Courier New" w:hAnsi="Courier New" w:cs="Courier New"/>
        </w:rPr>
        <w:t>interface FastEthernet1/0/3</w:t>
      </w:r>
    </w:p>
    <w:p w14:paraId="3D8A4733"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no switchport</w:t>
      </w:r>
    </w:p>
    <w:p w14:paraId="7CDA49BD"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10.10.3.2 255.255.255.0</w:t>
      </w:r>
    </w:p>
    <w:p w14:paraId="5D4BCC2C"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address 2008::3/64</w:t>
      </w:r>
    </w:p>
    <w:p w14:paraId="3FE49F35"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0</w:t>
      </w:r>
    </w:p>
    <w:p w14:paraId="40BC8B52" w14:textId="77777777" w:rsidR="00C13B09" w:rsidRPr="00C13B09" w:rsidRDefault="00C13B09" w:rsidP="00C13B09">
      <w:pPr>
        <w:spacing w:before="0"/>
        <w:rPr>
          <w:rFonts w:ascii="Courier New" w:hAnsi="Courier New" w:cs="Courier New"/>
        </w:rPr>
      </w:pPr>
    </w:p>
    <w:p w14:paraId="1C39A52E"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6A8287C3"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network 10.10.1.0 0.0.0.255 area 0</w:t>
      </w:r>
    </w:p>
    <w:p w14:paraId="2C9F2A91"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network 10.10.2.0 0.0.0.255 area 0</w:t>
      </w:r>
    </w:p>
    <w:p w14:paraId="79CD75AF" w14:textId="4977E380" w:rsidR="00C13B09" w:rsidRDefault="00C13B09" w:rsidP="00C13B09">
      <w:pPr>
        <w:spacing w:before="0"/>
        <w:rPr>
          <w:rFonts w:ascii="Courier New" w:eastAsia="MS Gothic" w:hAnsi="Courier New" w:cs="Courier New"/>
        </w:rPr>
      </w:pPr>
      <w:r w:rsidRPr="00C13B09">
        <w:rPr>
          <w:rFonts w:ascii="Courier New" w:hAnsi="Courier New" w:cs="Courier New"/>
        </w:rPr>
        <w:t xml:space="preserve"> network 10.10.3.0 0.0.0.255 area 0</w:t>
      </w:r>
    </w:p>
    <w:p w14:paraId="175F9200" w14:textId="77777777" w:rsidR="00C13B09" w:rsidRPr="00C13B09" w:rsidRDefault="00C13B09" w:rsidP="00C13B09">
      <w:pPr>
        <w:spacing w:before="0"/>
        <w:rPr>
          <w:rFonts w:ascii="Courier New" w:eastAsia="MS Gothic" w:hAnsi="Courier New" w:cs="Courier New"/>
        </w:rPr>
      </w:pPr>
    </w:p>
    <w:p w14:paraId="066422E7" w14:textId="5258C09B" w:rsidR="00C13B09" w:rsidRPr="00C13B09" w:rsidRDefault="00C13B09" w:rsidP="00C13B09">
      <w:pPr>
        <w:spacing w:before="0"/>
        <w:rPr>
          <w:rFonts w:ascii="Courier New" w:eastAsia="MS Gothic" w:hAnsi="Courier New" w:cs="Courier New"/>
        </w:rPr>
        <w:sectPr w:rsidR="00C13B09" w:rsidRPr="00C13B09" w:rsidSect="00C13B09">
          <w:type w:val="continuous"/>
          <w:pgSz w:w="12240" w:h="15840"/>
          <w:pgMar w:top="1440" w:right="1440" w:bottom="1440" w:left="1440" w:header="720" w:footer="720" w:gutter="0"/>
          <w:pgNumType w:start="0"/>
          <w:cols w:space="720"/>
          <w:titlePg/>
          <w:docGrid w:linePitch="360"/>
        </w:sectPr>
      </w:pPr>
      <w:r w:rsidRPr="00C13B09">
        <w:rPr>
          <w:rFonts w:ascii="Courier New" w:hAnsi="Courier New" w:cs="Courier New"/>
        </w:rPr>
        <w:t xml:space="preserve">ipv6 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50199E3A" w14:textId="77777777" w:rsidR="00C13B09" w:rsidRPr="00C13B09" w:rsidRDefault="00C13B09" w:rsidP="00C13B09">
      <w:pPr>
        <w:ind w:left="0"/>
        <w:rPr>
          <w:rFonts w:eastAsia="MS Gothic"/>
        </w:rPr>
        <w:sectPr w:rsidR="00C13B09" w:rsidRPr="00C13B09" w:rsidSect="004B73BE">
          <w:type w:val="continuous"/>
          <w:pgSz w:w="12240" w:h="15840"/>
          <w:pgMar w:top="1440" w:right="1440" w:bottom="1440" w:left="1440" w:header="720" w:footer="720" w:gutter="0"/>
          <w:pgNumType w:start="0"/>
          <w:cols w:space="720"/>
          <w:titlePg/>
          <w:docGrid w:linePitch="360"/>
        </w:sectPr>
      </w:pPr>
    </w:p>
    <w:p w14:paraId="01D7F15D" w14:textId="77777777" w:rsidR="00C13B09" w:rsidRDefault="00C13B09" w:rsidP="00C13B09">
      <w:pPr>
        <w:pStyle w:val="Heading3"/>
      </w:pPr>
      <w:r>
        <w:t>R1 (Cisco 2950 router) config</w:t>
      </w:r>
    </w:p>
    <w:p w14:paraId="54532B8A" w14:textId="77777777" w:rsidR="00C13B09" w:rsidRDefault="00C13B09" w:rsidP="00C13B09">
      <w:pPr>
        <w:ind w:left="0"/>
        <w:sectPr w:rsidR="00C13B09" w:rsidSect="00791839">
          <w:type w:val="continuous"/>
          <w:pgSz w:w="12240" w:h="15840"/>
          <w:pgMar w:top="1440" w:right="1440" w:bottom="1440" w:left="1440" w:header="720" w:footer="720" w:gutter="0"/>
          <w:pgNumType w:start="0"/>
          <w:cols w:num="2" w:space="720"/>
          <w:docGrid w:linePitch="360"/>
        </w:sectPr>
      </w:pPr>
    </w:p>
    <w:p w14:paraId="15BA342A" w14:textId="77777777" w:rsidR="00C13B09" w:rsidRPr="00C13B09" w:rsidRDefault="00C13B09" w:rsidP="00C13B09">
      <w:pPr>
        <w:spacing w:before="0"/>
        <w:rPr>
          <w:rFonts w:ascii="Courier New" w:hAnsi="Courier New" w:cs="Courier New"/>
        </w:rPr>
      </w:pPr>
      <w:r w:rsidRPr="00C13B09">
        <w:rPr>
          <w:rFonts w:ascii="Courier New" w:hAnsi="Courier New" w:cs="Courier New"/>
        </w:rPr>
        <w:t>hostname R1</w:t>
      </w:r>
    </w:p>
    <w:p w14:paraId="236FF05F" w14:textId="77777777" w:rsidR="00C13B09" w:rsidRPr="00C13B09" w:rsidRDefault="00C13B09" w:rsidP="00C13B09">
      <w:pPr>
        <w:spacing w:before="0"/>
        <w:rPr>
          <w:rFonts w:ascii="Courier New" w:hAnsi="Courier New" w:cs="Courier New"/>
        </w:rPr>
      </w:pPr>
      <w:r w:rsidRPr="00C13B09">
        <w:rPr>
          <w:rFonts w:ascii="Courier New" w:hAnsi="Courier New" w:cs="Courier New"/>
        </w:rPr>
        <w:t>ipv6 unicast-routing</w:t>
      </w:r>
    </w:p>
    <w:p w14:paraId="1865406F" w14:textId="77777777" w:rsidR="00C13B09" w:rsidRPr="00C13B09" w:rsidRDefault="00C13B09" w:rsidP="00C13B09">
      <w:pPr>
        <w:spacing w:before="0"/>
        <w:rPr>
          <w:rFonts w:ascii="Courier New" w:hAnsi="Courier New" w:cs="Courier New"/>
        </w:rPr>
      </w:pPr>
    </w:p>
    <w:p w14:paraId="7F65A695"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interface GigabitEthernet0/0</w:t>
      </w:r>
    </w:p>
    <w:p w14:paraId="26F43DD8" w14:textId="7E29A55A" w:rsidR="00C13B09" w:rsidRPr="002708C4" w:rsidRDefault="00C13B09" w:rsidP="002708C4">
      <w:pPr>
        <w:spacing w:before="0"/>
        <w:rPr>
          <w:rFonts w:ascii="Courier New" w:eastAsia="MS Gothic"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10.10.1.1 255.255.255.0</w:t>
      </w:r>
    </w:p>
    <w:p w14:paraId="02F53C5F"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address 2001::4/64</w:t>
      </w:r>
    </w:p>
    <w:p w14:paraId="1519C522"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0</w:t>
      </w:r>
    </w:p>
    <w:p w14:paraId="18AC5ACF" w14:textId="77777777" w:rsidR="00C13B09" w:rsidRPr="00C13B09" w:rsidRDefault="00C13B09" w:rsidP="00C13B09">
      <w:pPr>
        <w:spacing w:before="0"/>
        <w:rPr>
          <w:rFonts w:ascii="Courier New" w:hAnsi="Courier New" w:cs="Courier New"/>
        </w:rPr>
      </w:pPr>
    </w:p>
    <w:p w14:paraId="27247D2F" w14:textId="77777777" w:rsidR="00C13B09" w:rsidRPr="00C13B09" w:rsidRDefault="00C13B09" w:rsidP="00C13B09">
      <w:pPr>
        <w:spacing w:before="0"/>
        <w:rPr>
          <w:rFonts w:ascii="Courier New" w:hAnsi="Courier New" w:cs="Courier New"/>
        </w:rPr>
      </w:pPr>
      <w:r w:rsidRPr="00C13B09">
        <w:rPr>
          <w:rFonts w:ascii="Courier New" w:hAnsi="Courier New" w:cs="Courier New"/>
        </w:rPr>
        <w:t>interface GigabitEthernet0/1</w:t>
      </w:r>
    </w:p>
    <w:p w14:paraId="3DE34094"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10.10.4.1 255.255.255.0</w:t>
      </w:r>
    </w:p>
    <w:p w14:paraId="054ACD15" w14:textId="61311F0C" w:rsidR="00C13B09" w:rsidRPr="00C13B09" w:rsidRDefault="00C13B09" w:rsidP="002708C4">
      <w:pPr>
        <w:spacing w:before="0"/>
        <w:ind w:firstLineChars="50" w:firstLine="110"/>
        <w:rPr>
          <w:rFonts w:ascii="Courier New" w:hAnsi="Courier New" w:cs="Courier New"/>
        </w:rPr>
      </w:pPr>
      <w:r w:rsidRPr="00C13B09">
        <w:rPr>
          <w:rFonts w:ascii="Courier New" w:hAnsi="Courier New" w:cs="Courier New"/>
        </w:rPr>
        <w:t>ipv6 address 2002::1/64</w:t>
      </w:r>
    </w:p>
    <w:p w14:paraId="1DF4694B" w14:textId="21D02FDD" w:rsidR="00C13B09" w:rsidRPr="002708C4" w:rsidRDefault="00C13B09" w:rsidP="002708C4">
      <w:pPr>
        <w:spacing w:before="0"/>
        <w:rPr>
          <w:rFonts w:ascii="Courier New" w:eastAsia="MS Gothic"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1</w:t>
      </w:r>
    </w:p>
    <w:p w14:paraId="4478289B"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50BA8B4A"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network 10.10.1.0 0.0.0.255 area 0</w:t>
      </w:r>
    </w:p>
    <w:p w14:paraId="5018234F" w14:textId="66F00A83" w:rsidR="00C13B09" w:rsidRPr="002708C4" w:rsidRDefault="00C13B09" w:rsidP="002708C4">
      <w:pPr>
        <w:spacing w:before="0"/>
        <w:rPr>
          <w:rFonts w:ascii="Courier New" w:eastAsia="MS Gothic" w:hAnsi="Courier New" w:cs="Courier New"/>
        </w:rPr>
      </w:pPr>
      <w:r w:rsidRPr="00C13B09">
        <w:rPr>
          <w:rFonts w:ascii="Courier New" w:hAnsi="Courier New" w:cs="Courier New"/>
        </w:rPr>
        <w:t xml:space="preserve"> network 10.10.4.0 0.0.0.255 area 1</w:t>
      </w:r>
    </w:p>
    <w:p w14:paraId="4ABD9E3C" w14:textId="28913233" w:rsidR="00C13B09" w:rsidRPr="00C13B09" w:rsidRDefault="00C13B09" w:rsidP="00C13B09">
      <w:pPr>
        <w:spacing w:before="0"/>
        <w:rPr>
          <w:rFonts w:ascii="Courier New" w:eastAsia="MS Gothic" w:hAnsi="Courier New" w:cs="Courier New"/>
        </w:rPr>
        <w:sectPr w:rsidR="00C13B09" w:rsidRPr="00C13B09" w:rsidSect="00C13B09">
          <w:type w:val="continuous"/>
          <w:pgSz w:w="12240" w:h="15840"/>
          <w:pgMar w:top="1440" w:right="1440" w:bottom="1440" w:left="1440" w:header="720" w:footer="720" w:gutter="0"/>
          <w:pgNumType w:start="0"/>
          <w:cols w:space="720"/>
          <w:titlePg/>
          <w:docGrid w:linePitch="360"/>
        </w:sectPr>
      </w:pPr>
      <w:r w:rsidRPr="00C13B09">
        <w:rPr>
          <w:rFonts w:ascii="Courier New" w:hAnsi="Courier New" w:cs="Courier New"/>
        </w:rPr>
        <w:t xml:space="preserve">ipv6 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676C4547" w14:textId="77777777" w:rsidR="00C13B09" w:rsidRDefault="00C13B09" w:rsidP="00C13B09">
      <w:pPr>
        <w:ind w:left="0"/>
        <w:sectPr w:rsidR="00C13B09" w:rsidSect="00791839">
          <w:type w:val="continuous"/>
          <w:pgSz w:w="12240" w:h="15840"/>
          <w:pgMar w:top="1440" w:right="1440" w:bottom="1440" w:left="1440" w:header="720" w:footer="720" w:gutter="0"/>
          <w:pgNumType w:start="0"/>
          <w:cols w:num="2" w:space="720"/>
          <w:titlePg/>
          <w:docGrid w:linePitch="360"/>
        </w:sectPr>
      </w:pPr>
    </w:p>
    <w:p w14:paraId="3FAA9AB2" w14:textId="77777777" w:rsidR="00C13B09" w:rsidRDefault="00C13B09" w:rsidP="00C13B09">
      <w:pPr>
        <w:pStyle w:val="Heading3"/>
      </w:pPr>
      <w:r>
        <w:lastRenderedPageBreak/>
        <w:t>R2 (Cisco 2950 router) config</w:t>
      </w:r>
    </w:p>
    <w:p w14:paraId="0EFD79B5" w14:textId="77777777" w:rsidR="00C13B09" w:rsidRDefault="00C13B09" w:rsidP="00C13B09">
      <w:pPr>
        <w:ind w:left="0"/>
        <w:sectPr w:rsidR="00C13B09" w:rsidSect="0044668B">
          <w:footerReference w:type="default" r:id="rId13"/>
          <w:type w:val="continuous"/>
          <w:pgSz w:w="12240" w:h="15840"/>
          <w:pgMar w:top="1440" w:right="1440" w:bottom="1440" w:left="1440" w:header="720" w:footer="720" w:gutter="0"/>
          <w:cols w:num="2" w:space="720"/>
          <w:docGrid w:linePitch="360"/>
        </w:sectPr>
      </w:pPr>
    </w:p>
    <w:p w14:paraId="2D32BC78" w14:textId="77777777" w:rsidR="00C13B09" w:rsidRPr="00C13B09" w:rsidRDefault="00C13B09" w:rsidP="00C13B09">
      <w:pPr>
        <w:spacing w:before="0"/>
        <w:rPr>
          <w:rFonts w:ascii="Courier New" w:hAnsi="Courier New" w:cs="Courier New"/>
        </w:rPr>
      </w:pPr>
      <w:r w:rsidRPr="00C13B09">
        <w:rPr>
          <w:rFonts w:ascii="Courier New" w:hAnsi="Courier New" w:cs="Courier New"/>
        </w:rPr>
        <w:t>hostname R2</w:t>
      </w:r>
    </w:p>
    <w:p w14:paraId="3A5D615D" w14:textId="24B2178A" w:rsidR="00C13B09" w:rsidRDefault="00C13B09" w:rsidP="002708C4">
      <w:pPr>
        <w:spacing w:before="0"/>
        <w:rPr>
          <w:rFonts w:ascii="Courier New" w:eastAsia="MS Gothic" w:hAnsi="Courier New" w:cs="Courier New"/>
        </w:rPr>
      </w:pPr>
      <w:r w:rsidRPr="00C13B09">
        <w:rPr>
          <w:rFonts w:ascii="Courier New" w:hAnsi="Courier New" w:cs="Courier New"/>
        </w:rPr>
        <w:t>ipv6 unicast-routing</w:t>
      </w:r>
    </w:p>
    <w:p w14:paraId="5F3DCEBD" w14:textId="77777777" w:rsidR="002708C4" w:rsidRPr="002708C4" w:rsidRDefault="002708C4" w:rsidP="002708C4">
      <w:pPr>
        <w:spacing w:before="0"/>
        <w:rPr>
          <w:rFonts w:ascii="Courier New" w:eastAsia="MS Gothic" w:hAnsi="Courier New" w:cs="Courier New"/>
        </w:rPr>
      </w:pPr>
    </w:p>
    <w:p w14:paraId="2B6D0CEB"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interface GigabitEthernet0/0</w:t>
      </w:r>
    </w:p>
    <w:p w14:paraId="11956EF0"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10.10.2.1 255.255.255.0</w:t>
      </w:r>
    </w:p>
    <w:p w14:paraId="42C7C252" w14:textId="4916B63D" w:rsidR="00C13B09" w:rsidRPr="00C13B09" w:rsidRDefault="00C13B09" w:rsidP="002708C4">
      <w:pPr>
        <w:spacing w:before="0"/>
        <w:ind w:firstLineChars="50" w:firstLine="110"/>
        <w:rPr>
          <w:rFonts w:ascii="Courier New" w:hAnsi="Courier New" w:cs="Courier New"/>
        </w:rPr>
      </w:pPr>
      <w:r w:rsidRPr="00C13B09">
        <w:rPr>
          <w:rFonts w:ascii="Courier New" w:hAnsi="Courier New" w:cs="Courier New"/>
        </w:rPr>
        <w:t>ipv6 address 2007::5/64</w:t>
      </w:r>
    </w:p>
    <w:p w14:paraId="04768B46"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0</w:t>
      </w:r>
    </w:p>
    <w:p w14:paraId="52C9BAD8" w14:textId="77777777" w:rsidR="00C13B09" w:rsidRPr="00C13B09" w:rsidRDefault="00C13B09" w:rsidP="00C13B09">
      <w:pPr>
        <w:spacing w:before="0"/>
        <w:rPr>
          <w:rFonts w:ascii="Courier New" w:hAnsi="Courier New" w:cs="Courier New"/>
        </w:rPr>
      </w:pPr>
    </w:p>
    <w:p w14:paraId="2011D613" w14:textId="77777777" w:rsidR="00C13B09" w:rsidRPr="00C13B09" w:rsidRDefault="00C13B09" w:rsidP="00C13B09">
      <w:pPr>
        <w:spacing w:before="0"/>
        <w:rPr>
          <w:rFonts w:ascii="Courier New" w:hAnsi="Courier New" w:cs="Courier New"/>
        </w:rPr>
      </w:pPr>
      <w:r w:rsidRPr="00C13B09">
        <w:rPr>
          <w:rFonts w:ascii="Courier New" w:hAnsi="Courier New" w:cs="Courier New"/>
        </w:rPr>
        <w:t>interface GigabitEthernet0/1</w:t>
      </w:r>
    </w:p>
    <w:p w14:paraId="674E5611"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192.168.2.1 255.255.255.0</w:t>
      </w:r>
    </w:p>
    <w:p w14:paraId="61445720" w14:textId="5A7156AB" w:rsidR="00C13B09" w:rsidRPr="00C13B09" w:rsidRDefault="00C13B09" w:rsidP="002708C4">
      <w:pPr>
        <w:spacing w:before="0"/>
        <w:ind w:firstLineChars="50" w:firstLine="110"/>
        <w:rPr>
          <w:rFonts w:ascii="Courier New" w:hAnsi="Courier New" w:cs="Courier New"/>
        </w:rPr>
      </w:pPr>
      <w:r w:rsidRPr="00C13B09">
        <w:rPr>
          <w:rFonts w:ascii="Courier New" w:hAnsi="Courier New" w:cs="Courier New"/>
        </w:rPr>
        <w:t>ipv6 address 2003::1/64</w:t>
      </w:r>
    </w:p>
    <w:p w14:paraId="15CF4C75"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2</w:t>
      </w:r>
    </w:p>
    <w:p w14:paraId="4CB4D236" w14:textId="77777777" w:rsidR="00C13B09" w:rsidRPr="00C13B09" w:rsidRDefault="00C13B09" w:rsidP="00C13B09">
      <w:pPr>
        <w:spacing w:before="0"/>
        <w:rPr>
          <w:rFonts w:ascii="Courier New" w:hAnsi="Courier New" w:cs="Courier New"/>
        </w:rPr>
      </w:pPr>
    </w:p>
    <w:p w14:paraId="4FF133D0"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735D965D"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router-id 2.2.2.2</w:t>
      </w:r>
    </w:p>
    <w:p w14:paraId="685E6BE3"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network 10.10.2.0 0.0.0.255 area 0</w:t>
      </w:r>
    </w:p>
    <w:p w14:paraId="095DD848"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network 192.168.2.0 0.0.0.255 area 2</w:t>
      </w:r>
    </w:p>
    <w:p w14:paraId="703EFC73" w14:textId="77777777" w:rsidR="00C13B09" w:rsidRPr="00C13B09" w:rsidRDefault="00C13B09" w:rsidP="00C13B09">
      <w:pPr>
        <w:spacing w:before="0"/>
        <w:rPr>
          <w:rFonts w:ascii="Courier New" w:hAnsi="Courier New" w:cs="Courier New"/>
        </w:rPr>
      </w:pPr>
    </w:p>
    <w:p w14:paraId="602605D6" w14:textId="77777777" w:rsidR="00C13B09" w:rsidRDefault="00C13B09" w:rsidP="00C13B09">
      <w:pPr>
        <w:spacing w:before="0"/>
        <w:rPr>
          <w:rFonts w:ascii="Courier New" w:hAnsi="Courier New" w:cs="Courier New"/>
        </w:rPr>
      </w:pPr>
      <w:r w:rsidRPr="00C13B09">
        <w:rPr>
          <w:rFonts w:ascii="Courier New" w:hAnsi="Courier New" w:cs="Courier New"/>
        </w:rPr>
        <w:t xml:space="preserve">ipv6 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70F56562" w14:textId="77777777" w:rsidR="00C13B09" w:rsidRDefault="00C13B09" w:rsidP="00C13B09">
      <w:pPr>
        <w:spacing w:before="0"/>
        <w:ind w:left="0"/>
        <w:rPr>
          <w:rFonts w:ascii="Courier New" w:hAnsi="Courier New" w:cs="Courier New"/>
        </w:rPr>
      </w:pPr>
    </w:p>
    <w:p w14:paraId="1741FE6D" w14:textId="2DBAC3C7" w:rsidR="00C13B09" w:rsidRPr="00C13B09" w:rsidRDefault="00C13B09" w:rsidP="00C13B09">
      <w:pPr>
        <w:spacing w:before="0"/>
        <w:ind w:left="0"/>
        <w:rPr>
          <w:rFonts w:ascii="Courier New" w:hAnsi="Courier New" w:cs="Courier New"/>
        </w:rPr>
        <w:sectPr w:rsidR="00C13B09" w:rsidRPr="00C13B09" w:rsidSect="00C13B09">
          <w:type w:val="continuous"/>
          <w:pgSz w:w="12240" w:h="15840"/>
          <w:pgMar w:top="1440" w:right="1440" w:bottom="1440" w:left="1440" w:header="720" w:footer="720" w:gutter="0"/>
          <w:pgNumType w:start="0"/>
          <w:cols w:space="720"/>
          <w:titlePg/>
          <w:docGrid w:linePitch="360"/>
        </w:sectPr>
      </w:pPr>
    </w:p>
    <w:p w14:paraId="6AE7E90C" w14:textId="77777777" w:rsidR="00C13B09" w:rsidRDefault="00C13B09" w:rsidP="00C13B09">
      <w:pPr>
        <w:pStyle w:val="Heading3"/>
      </w:pPr>
      <w:r>
        <w:t>R3 (CISCO 2950 ROUTER) CONFIG</w:t>
      </w:r>
    </w:p>
    <w:p w14:paraId="5DE4657F" w14:textId="77777777" w:rsidR="00C13B09" w:rsidRPr="00C13B09" w:rsidRDefault="00C13B09" w:rsidP="00C13B09">
      <w:pPr>
        <w:spacing w:before="0"/>
        <w:rPr>
          <w:rFonts w:ascii="Courier New" w:hAnsi="Courier New" w:cs="Courier New"/>
        </w:rPr>
      </w:pPr>
      <w:r w:rsidRPr="00C13B09">
        <w:rPr>
          <w:rFonts w:ascii="Courier New" w:hAnsi="Courier New" w:cs="Courier New"/>
        </w:rPr>
        <w:t>hostname R3</w:t>
      </w:r>
    </w:p>
    <w:p w14:paraId="1E16A7F5" w14:textId="77777777" w:rsidR="00C13B09" w:rsidRPr="00C13B09" w:rsidRDefault="00C13B09" w:rsidP="00C13B09">
      <w:pPr>
        <w:spacing w:before="0"/>
        <w:rPr>
          <w:rFonts w:ascii="Courier New" w:hAnsi="Courier New" w:cs="Courier New"/>
        </w:rPr>
      </w:pPr>
      <w:r w:rsidRPr="00C13B09">
        <w:rPr>
          <w:rFonts w:ascii="Courier New" w:hAnsi="Courier New" w:cs="Courier New"/>
        </w:rPr>
        <w:t>ipv6 unicast-routing</w:t>
      </w:r>
    </w:p>
    <w:p w14:paraId="66362E47" w14:textId="77777777" w:rsidR="00C13B09" w:rsidRPr="00C13B09" w:rsidRDefault="00C13B09" w:rsidP="00C13B09">
      <w:pPr>
        <w:spacing w:before="0"/>
        <w:rPr>
          <w:rFonts w:ascii="Courier New" w:hAnsi="Courier New" w:cs="Courier New"/>
        </w:rPr>
      </w:pPr>
    </w:p>
    <w:p w14:paraId="479A568C"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interface GigabitEthernet0/0</w:t>
      </w:r>
    </w:p>
    <w:p w14:paraId="06F72343"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10.10.3.1 255.255.255.0</w:t>
      </w:r>
    </w:p>
    <w:p w14:paraId="2606ADE9" w14:textId="2D596B2D" w:rsidR="00C13B09" w:rsidRPr="00C13B09" w:rsidRDefault="00C13B09" w:rsidP="002708C4">
      <w:pPr>
        <w:spacing w:before="0"/>
        <w:ind w:firstLineChars="50" w:firstLine="110"/>
        <w:rPr>
          <w:rFonts w:ascii="Courier New" w:hAnsi="Courier New" w:cs="Courier New"/>
        </w:rPr>
      </w:pPr>
      <w:r w:rsidRPr="00C13B09">
        <w:rPr>
          <w:rFonts w:ascii="Courier New" w:hAnsi="Courier New" w:cs="Courier New"/>
        </w:rPr>
        <w:t>ipv6 address 2008::6/64</w:t>
      </w:r>
    </w:p>
    <w:p w14:paraId="694A8461"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0</w:t>
      </w:r>
    </w:p>
    <w:p w14:paraId="6AC57B0A" w14:textId="77777777" w:rsidR="00C13B09" w:rsidRPr="00C13B09" w:rsidRDefault="00C13B09" w:rsidP="00C13B09">
      <w:pPr>
        <w:spacing w:before="0"/>
        <w:rPr>
          <w:rFonts w:ascii="Courier New" w:hAnsi="Courier New" w:cs="Courier New"/>
        </w:rPr>
      </w:pPr>
    </w:p>
    <w:p w14:paraId="350E2DDD" w14:textId="77777777" w:rsidR="00C13B09" w:rsidRPr="00C13B09" w:rsidRDefault="00C13B09" w:rsidP="00C13B09">
      <w:pPr>
        <w:spacing w:before="0"/>
        <w:rPr>
          <w:rFonts w:ascii="Courier New" w:hAnsi="Courier New" w:cs="Courier New"/>
        </w:rPr>
      </w:pPr>
      <w:r w:rsidRPr="00C13B09">
        <w:rPr>
          <w:rFonts w:ascii="Courier New" w:hAnsi="Courier New" w:cs="Courier New"/>
        </w:rPr>
        <w:t>interface GigabitEthernet0/1</w:t>
      </w:r>
    </w:p>
    <w:p w14:paraId="7C023B3E"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10.10.5.1 255.255.255.0</w:t>
      </w:r>
    </w:p>
    <w:p w14:paraId="2BF415D6" w14:textId="73EB84FA" w:rsidR="00C13B09" w:rsidRPr="00C13B09" w:rsidRDefault="00C13B09" w:rsidP="002708C4">
      <w:pPr>
        <w:spacing w:before="0"/>
        <w:ind w:firstLineChars="50" w:firstLine="110"/>
        <w:rPr>
          <w:rFonts w:ascii="Courier New" w:hAnsi="Courier New" w:cs="Courier New"/>
        </w:rPr>
      </w:pPr>
      <w:r w:rsidRPr="00C13B09">
        <w:rPr>
          <w:rFonts w:ascii="Courier New" w:hAnsi="Courier New" w:cs="Courier New"/>
        </w:rPr>
        <w:t>ipv6 address 2004::1/64</w:t>
      </w:r>
    </w:p>
    <w:p w14:paraId="4DF675BA"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3</w:t>
      </w:r>
    </w:p>
    <w:p w14:paraId="030F4940" w14:textId="77777777" w:rsidR="00C13B09" w:rsidRPr="00C13B09" w:rsidRDefault="00C13B09" w:rsidP="00C13B09">
      <w:pPr>
        <w:spacing w:before="0"/>
        <w:rPr>
          <w:rFonts w:ascii="Courier New" w:hAnsi="Courier New" w:cs="Courier New"/>
        </w:rPr>
      </w:pPr>
    </w:p>
    <w:p w14:paraId="7C79C635"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66B5D4AB"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router-id 3.3.3.3</w:t>
      </w:r>
    </w:p>
    <w:p w14:paraId="68AC86CD"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network 10.10.3.0 0.0.0.255 area 0</w:t>
      </w:r>
    </w:p>
    <w:p w14:paraId="3DBC48C7"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network 10.10.5.0 0.0.0.255 area 3</w:t>
      </w:r>
    </w:p>
    <w:p w14:paraId="7B40E01E" w14:textId="77777777" w:rsidR="00C13B09" w:rsidRPr="00C13B09" w:rsidRDefault="00C13B09" w:rsidP="00C13B09">
      <w:pPr>
        <w:spacing w:before="0"/>
        <w:rPr>
          <w:rFonts w:ascii="Courier New" w:hAnsi="Courier New" w:cs="Courier New"/>
        </w:rPr>
      </w:pPr>
    </w:p>
    <w:p w14:paraId="3CC5E1D4"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ipv6 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45A8455F" w14:textId="77777777" w:rsidR="00C13B09" w:rsidRDefault="00C13B09" w:rsidP="00C13B09">
      <w:pPr>
        <w:rPr>
          <w:rFonts w:eastAsia="MS Gothic"/>
        </w:rPr>
      </w:pPr>
    </w:p>
    <w:p w14:paraId="379E75BF" w14:textId="0E7550C5" w:rsidR="00C13B09" w:rsidRPr="00C13B09" w:rsidRDefault="00C13B09" w:rsidP="00C13B09">
      <w:pPr>
        <w:rPr>
          <w:rFonts w:eastAsia="MS Gothic"/>
        </w:rPr>
        <w:sectPr w:rsidR="00C13B09" w:rsidRPr="00C13B09" w:rsidSect="006F4E11">
          <w:type w:val="continuous"/>
          <w:pgSz w:w="12240" w:h="15840"/>
          <w:pgMar w:top="1440" w:right="1440" w:bottom="1440" w:left="1440" w:header="720" w:footer="720" w:gutter="0"/>
          <w:pgNumType w:start="0"/>
          <w:cols w:space="720"/>
          <w:titlePg/>
          <w:docGrid w:linePitch="360"/>
        </w:sectPr>
      </w:pPr>
    </w:p>
    <w:p w14:paraId="5517E22C" w14:textId="77777777" w:rsidR="00C13B09" w:rsidRDefault="00C13B09" w:rsidP="00C13B09">
      <w:pPr>
        <w:pStyle w:val="Heading3"/>
      </w:pPr>
      <w:r>
        <w:t>R4 (Cisco 2950 router) config</w:t>
      </w:r>
    </w:p>
    <w:p w14:paraId="47156264" w14:textId="77777777" w:rsidR="00C13B09" w:rsidRDefault="00C13B09" w:rsidP="00C13B09">
      <w:pPr>
        <w:sectPr w:rsidR="00C13B09" w:rsidSect="006E62F0">
          <w:footerReference w:type="default" r:id="rId14"/>
          <w:type w:val="continuous"/>
          <w:pgSz w:w="12240" w:h="15840"/>
          <w:pgMar w:top="1440" w:right="1440" w:bottom="1440" w:left="1440" w:header="720" w:footer="720" w:gutter="0"/>
          <w:pgNumType w:start="0"/>
          <w:cols w:num="2" w:space="720"/>
          <w:docGrid w:linePitch="360"/>
        </w:sectPr>
      </w:pPr>
    </w:p>
    <w:p w14:paraId="66600F82" w14:textId="4AC8F6D1" w:rsidR="00C13B09" w:rsidRPr="002708C4" w:rsidRDefault="00C13B09" w:rsidP="002708C4">
      <w:pPr>
        <w:spacing w:before="0"/>
        <w:rPr>
          <w:rFonts w:ascii="Courier New" w:eastAsia="MS Gothic" w:hAnsi="Courier New" w:cs="Courier New"/>
        </w:rPr>
      </w:pPr>
      <w:r w:rsidRPr="00C13B09">
        <w:rPr>
          <w:rFonts w:ascii="Courier New" w:hAnsi="Courier New" w:cs="Courier New"/>
        </w:rPr>
        <w:t>hostname R4</w:t>
      </w:r>
    </w:p>
    <w:p w14:paraId="0E3FDDA6" w14:textId="77777777" w:rsidR="00C13B09" w:rsidRPr="00C13B09" w:rsidRDefault="00C13B09" w:rsidP="00C13B09">
      <w:pPr>
        <w:spacing w:before="0"/>
        <w:rPr>
          <w:rFonts w:ascii="Courier New" w:hAnsi="Courier New" w:cs="Courier New"/>
        </w:rPr>
      </w:pPr>
      <w:r w:rsidRPr="00C13B09">
        <w:rPr>
          <w:rFonts w:ascii="Courier New" w:hAnsi="Courier New" w:cs="Courier New"/>
        </w:rPr>
        <w:t>ipv6 unicast-routing</w:t>
      </w:r>
    </w:p>
    <w:p w14:paraId="4326E09A" w14:textId="77777777" w:rsidR="00C13B09" w:rsidRPr="00C13B09" w:rsidRDefault="00C13B09" w:rsidP="00C13B09">
      <w:pPr>
        <w:spacing w:before="0"/>
        <w:rPr>
          <w:rFonts w:ascii="Courier New" w:hAnsi="Courier New" w:cs="Courier New"/>
        </w:rPr>
      </w:pPr>
    </w:p>
    <w:p w14:paraId="45834FBC" w14:textId="77777777" w:rsidR="00C13B09" w:rsidRPr="00C13B09" w:rsidRDefault="00C13B09" w:rsidP="00C13B09">
      <w:pPr>
        <w:spacing w:before="0"/>
        <w:rPr>
          <w:rFonts w:ascii="Courier New" w:hAnsi="Courier New" w:cs="Courier New"/>
        </w:rPr>
      </w:pPr>
      <w:r w:rsidRPr="00C13B09">
        <w:rPr>
          <w:rFonts w:ascii="Courier New" w:hAnsi="Courier New" w:cs="Courier New"/>
        </w:rPr>
        <w:lastRenderedPageBreak/>
        <w:t xml:space="preserve"> interface GigabitEthernet0/0</w:t>
      </w:r>
    </w:p>
    <w:p w14:paraId="5996A654"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10.10.4.1 255.255.255.0</w:t>
      </w:r>
    </w:p>
    <w:p w14:paraId="56C88E63" w14:textId="1CAB5513" w:rsidR="00C13B09" w:rsidRPr="00C13B09" w:rsidRDefault="00C13B09" w:rsidP="002708C4">
      <w:pPr>
        <w:spacing w:before="0"/>
        <w:ind w:firstLineChars="50" w:firstLine="110"/>
        <w:rPr>
          <w:rFonts w:ascii="Courier New" w:hAnsi="Courier New" w:cs="Courier New"/>
        </w:rPr>
      </w:pPr>
      <w:r w:rsidRPr="00C13B09">
        <w:rPr>
          <w:rFonts w:ascii="Courier New" w:hAnsi="Courier New" w:cs="Courier New"/>
        </w:rPr>
        <w:t>ipv6 address 2002::2/64</w:t>
      </w:r>
    </w:p>
    <w:p w14:paraId="670B5FA7"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1</w:t>
      </w:r>
    </w:p>
    <w:p w14:paraId="3A6174E4" w14:textId="77777777" w:rsidR="00C13B09" w:rsidRPr="00C13B09" w:rsidRDefault="00C13B09" w:rsidP="00C13B09">
      <w:pPr>
        <w:spacing w:before="0"/>
        <w:rPr>
          <w:rFonts w:ascii="Courier New" w:hAnsi="Courier New" w:cs="Courier New"/>
        </w:rPr>
      </w:pPr>
    </w:p>
    <w:p w14:paraId="47CE25E5" w14:textId="77777777" w:rsidR="00C13B09" w:rsidRPr="00C13B09" w:rsidRDefault="00C13B09" w:rsidP="00C13B09">
      <w:pPr>
        <w:spacing w:before="0"/>
        <w:rPr>
          <w:rFonts w:ascii="Courier New" w:hAnsi="Courier New" w:cs="Courier New"/>
        </w:rPr>
      </w:pPr>
      <w:r w:rsidRPr="00C13B09">
        <w:rPr>
          <w:rFonts w:ascii="Courier New" w:hAnsi="Courier New" w:cs="Courier New"/>
        </w:rPr>
        <w:t>interface GigabitEthernet0/1</w:t>
      </w:r>
    </w:p>
    <w:p w14:paraId="4A909E94"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192.168.1.1 255.255.255.0</w:t>
      </w:r>
    </w:p>
    <w:p w14:paraId="2FA12EA7" w14:textId="0A5FEA47" w:rsidR="00C13B09" w:rsidRPr="00C13B09" w:rsidRDefault="00C13B09" w:rsidP="002708C4">
      <w:pPr>
        <w:spacing w:before="0"/>
        <w:ind w:firstLineChars="50" w:firstLine="110"/>
        <w:rPr>
          <w:rFonts w:ascii="Courier New" w:hAnsi="Courier New" w:cs="Courier New"/>
        </w:rPr>
      </w:pPr>
      <w:r w:rsidRPr="00C13B09">
        <w:rPr>
          <w:rFonts w:ascii="Courier New" w:hAnsi="Courier New" w:cs="Courier New"/>
        </w:rPr>
        <w:t>ipv6 address 2005::1/64</w:t>
      </w:r>
    </w:p>
    <w:p w14:paraId="558783C6"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1</w:t>
      </w:r>
    </w:p>
    <w:p w14:paraId="4AD72B3B" w14:textId="77777777" w:rsidR="00C13B09" w:rsidRPr="00C13B09" w:rsidRDefault="00C13B09" w:rsidP="00C13B09">
      <w:pPr>
        <w:spacing w:before="0"/>
        <w:rPr>
          <w:rFonts w:ascii="Courier New" w:hAnsi="Courier New" w:cs="Courier New"/>
        </w:rPr>
      </w:pPr>
    </w:p>
    <w:p w14:paraId="3BA24A47"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5C086972"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router-id 4.4.4.4</w:t>
      </w:r>
    </w:p>
    <w:p w14:paraId="49C22A95"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network 10.10.4.0 0.0.0.255 area 1</w:t>
      </w:r>
    </w:p>
    <w:p w14:paraId="47A0B454" w14:textId="6A27536C" w:rsidR="00C13B09" w:rsidRDefault="00C13B09" w:rsidP="00C13B09">
      <w:pPr>
        <w:spacing w:before="0"/>
        <w:rPr>
          <w:rFonts w:ascii="Courier New" w:eastAsia="MS Gothic" w:hAnsi="Courier New" w:cs="Courier New"/>
        </w:rPr>
      </w:pPr>
      <w:r w:rsidRPr="00C13B09">
        <w:rPr>
          <w:rFonts w:ascii="Courier New" w:hAnsi="Courier New" w:cs="Courier New"/>
        </w:rPr>
        <w:t xml:space="preserve"> network 192.168.1.0 0.0.0.255 area 1</w:t>
      </w:r>
    </w:p>
    <w:p w14:paraId="01B83B77" w14:textId="77777777" w:rsidR="00C13B09" w:rsidRPr="00C13B09" w:rsidRDefault="00C13B09" w:rsidP="00C13B09">
      <w:pPr>
        <w:spacing w:before="0"/>
        <w:rPr>
          <w:rFonts w:ascii="Courier New" w:eastAsia="MS Gothic" w:hAnsi="Courier New" w:cs="Courier New"/>
        </w:rPr>
      </w:pPr>
    </w:p>
    <w:p w14:paraId="7B32C54A"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ipv6 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282B607E" w14:textId="0F5FFF81" w:rsidR="00C13B09" w:rsidRPr="00C13B09" w:rsidRDefault="00C13B09" w:rsidP="00C13B09">
      <w:pPr>
        <w:spacing w:before="0"/>
        <w:ind w:left="0"/>
        <w:rPr>
          <w:rFonts w:ascii="Courier New" w:eastAsia="MS Gothic" w:hAnsi="Courier New" w:cs="Courier New"/>
        </w:rPr>
        <w:sectPr w:rsidR="00C13B09" w:rsidRPr="00C13B09" w:rsidSect="00C13B09">
          <w:type w:val="continuous"/>
          <w:pgSz w:w="12240" w:h="15840"/>
          <w:pgMar w:top="1440" w:right="1440" w:bottom="1440" w:left="1440" w:header="720" w:footer="720" w:gutter="0"/>
          <w:pgNumType w:start="0"/>
          <w:cols w:space="720"/>
          <w:docGrid w:linePitch="360"/>
        </w:sectPr>
      </w:pPr>
    </w:p>
    <w:p w14:paraId="23219AB7" w14:textId="77777777" w:rsidR="00C13B09" w:rsidRPr="00C13B09" w:rsidRDefault="00C13B09" w:rsidP="00C13B09">
      <w:pPr>
        <w:ind w:left="0"/>
        <w:rPr>
          <w:rFonts w:eastAsia="MS Gothic"/>
        </w:rPr>
      </w:pPr>
    </w:p>
    <w:p w14:paraId="3AF0AD75" w14:textId="0A628C47" w:rsidR="00C13B09" w:rsidRPr="002708C4" w:rsidRDefault="00C13B09" w:rsidP="002708C4">
      <w:pPr>
        <w:pStyle w:val="Heading3"/>
        <w:sectPr w:rsidR="00C13B09" w:rsidRPr="002708C4" w:rsidSect="006F4E11">
          <w:type w:val="continuous"/>
          <w:pgSz w:w="12240" w:h="15840"/>
          <w:pgMar w:top="1440" w:right="1440" w:bottom="1440" w:left="1440" w:header="720" w:footer="720" w:gutter="0"/>
          <w:pgNumType w:start="0"/>
          <w:cols w:space="720"/>
          <w:titlePg/>
          <w:docGrid w:linePitch="360"/>
        </w:sectPr>
      </w:pPr>
      <w:r>
        <w:t>R5 (Cisco 2950 router) confi</w:t>
      </w:r>
      <w:r w:rsidR="002708C4">
        <w:t>G</w:t>
      </w:r>
    </w:p>
    <w:p w14:paraId="4F7F179E" w14:textId="77777777" w:rsidR="00C13B09" w:rsidRPr="002708C4" w:rsidRDefault="00C13B09" w:rsidP="002708C4">
      <w:pPr>
        <w:ind w:left="0"/>
        <w:rPr>
          <w:rFonts w:ascii="Courier New" w:eastAsia="MS Gothic" w:hAnsi="Courier New" w:cs="Courier New"/>
        </w:rPr>
        <w:sectPr w:rsidR="00C13B09" w:rsidRPr="002708C4" w:rsidSect="00791839">
          <w:type w:val="continuous"/>
          <w:pgSz w:w="12240" w:h="15840"/>
          <w:pgMar w:top="1440" w:right="1440" w:bottom="1440" w:left="1440" w:header="720" w:footer="720" w:gutter="0"/>
          <w:pgNumType w:start="0"/>
          <w:cols w:num="2" w:space="720"/>
          <w:titlePg/>
          <w:docGrid w:linePitch="360"/>
        </w:sectPr>
      </w:pPr>
    </w:p>
    <w:p w14:paraId="4EAB2E79" w14:textId="64B7B73E" w:rsidR="00C13B09" w:rsidRPr="00C13B09" w:rsidRDefault="00C13B09" w:rsidP="002708C4">
      <w:pPr>
        <w:ind w:left="0" w:firstLineChars="50" w:firstLine="110"/>
        <w:rPr>
          <w:rFonts w:ascii="Courier New" w:eastAsia="MS Gothic" w:hAnsi="Courier New" w:cs="Courier New"/>
        </w:rPr>
      </w:pPr>
      <w:r w:rsidRPr="00C13B09">
        <w:rPr>
          <w:rFonts w:ascii="Courier New" w:hAnsi="Courier New" w:cs="Courier New"/>
        </w:rPr>
        <w:t>hostname R5</w:t>
      </w:r>
    </w:p>
    <w:p w14:paraId="098108F4" w14:textId="76FDBBE8" w:rsidR="00C13B09" w:rsidRPr="00C13B09" w:rsidRDefault="00C13B09" w:rsidP="00C13B09">
      <w:pPr>
        <w:rPr>
          <w:rFonts w:ascii="Courier New" w:eastAsia="MS Gothic" w:hAnsi="Courier New" w:cs="Courier New"/>
        </w:rPr>
      </w:pPr>
      <w:r w:rsidRPr="00C13B09">
        <w:rPr>
          <w:rFonts w:ascii="Courier New" w:hAnsi="Courier New" w:cs="Courier New"/>
        </w:rPr>
        <w:t>ipv6 unicast-routing</w:t>
      </w:r>
    </w:p>
    <w:p w14:paraId="3641285F" w14:textId="77777777" w:rsidR="00C13B09" w:rsidRPr="00C13B09" w:rsidRDefault="00C13B09" w:rsidP="00C13B09">
      <w:pPr>
        <w:rPr>
          <w:rFonts w:ascii="Courier New" w:hAnsi="Courier New" w:cs="Courier New"/>
        </w:rPr>
      </w:pPr>
      <w:r w:rsidRPr="00C13B09">
        <w:rPr>
          <w:rFonts w:ascii="Courier New" w:hAnsi="Courier New" w:cs="Courier New"/>
        </w:rPr>
        <w:t xml:space="preserve"> interface GigabitEthernet0/0</w:t>
      </w:r>
    </w:p>
    <w:p w14:paraId="7CB69308" w14:textId="77777777" w:rsidR="00C13B09" w:rsidRPr="00C13B09" w:rsidRDefault="00C13B09" w:rsidP="00C13B09">
      <w:pPr>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10.10.5.2 255.255.255.0</w:t>
      </w:r>
    </w:p>
    <w:p w14:paraId="3BA2349D" w14:textId="7F1EB32E" w:rsidR="00C13B09" w:rsidRPr="00C13B09" w:rsidRDefault="00C13B09" w:rsidP="00C13B09">
      <w:pPr>
        <w:rPr>
          <w:rFonts w:ascii="Courier New" w:hAnsi="Courier New" w:cs="Courier New"/>
        </w:rPr>
      </w:pPr>
      <w:r w:rsidRPr="00C13B09">
        <w:rPr>
          <w:rFonts w:ascii="Courier New" w:hAnsi="Courier New" w:cs="Courier New"/>
        </w:rPr>
        <w:t>ipv6 address 2004::2/64</w:t>
      </w:r>
    </w:p>
    <w:p w14:paraId="58C9446C" w14:textId="77777777" w:rsidR="00C13B09" w:rsidRPr="00C13B09" w:rsidRDefault="00C13B09" w:rsidP="00C13B09">
      <w:pPr>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0</w:t>
      </w:r>
    </w:p>
    <w:p w14:paraId="3C52D7D3" w14:textId="77777777" w:rsidR="00C13B09" w:rsidRPr="00C13B09" w:rsidRDefault="00C13B09" w:rsidP="00C13B09">
      <w:pPr>
        <w:rPr>
          <w:rFonts w:ascii="Courier New" w:hAnsi="Courier New" w:cs="Courier New"/>
        </w:rPr>
      </w:pPr>
    </w:p>
    <w:p w14:paraId="512E8567" w14:textId="77777777" w:rsidR="00C13B09" w:rsidRPr="00C13B09" w:rsidRDefault="00C13B09" w:rsidP="00C13B09">
      <w:pPr>
        <w:rPr>
          <w:rFonts w:ascii="Courier New" w:hAnsi="Courier New" w:cs="Courier New"/>
        </w:rPr>
      </w:pPr>
      <w:r w:rsidRPr="00C13B09">
        <w:rPr>
          <w:rFonts w:ascii="Courier New" w:hAnsi="Courier New" w:cs="Courier New"/>
        </w:rPr>
        <w:t>interface GigabitEthernet0/1</w:t>
      </w:r>
    </w:p>
    <w:p w14:paraId="00C0B2C3" w14:textId="77777777" w:rsidR="00C13B09" w:rsidRPr="00C13B09" w:rsidRDefault="00C13B09" w:rsidP="00C13B09">
      <w:pPr>
        <w:rPr>
          <w:rFonts w:ascii="Courier New" w:hAnsi="Courier New" w:cs="Courier New"/>
        </w:rPr>
      </w:pPr>
      <w:r w:rsidRPr="00C13B09">
        <w:rPr>
          <w:rFonts w:ascii="Courier New" w:hAnsi="Courier New" w:cs="Courier New"/>
        </w:rPr>
        <w:t xml:space="preserve"> </w:t>
      </w:r>
      <w:proofErr w:type="spellStart"/>
      <w:r w:rsidRPr="00C13B09">
        <w:rPr>
          <w:rFonts w:ascii="Courier New" w:hAnsi="Courier New" w:cs="Courier New"/>
        </w:rPr>
        <w:t>ip</w:t>
      </w:r>
      <w:proofErr w:type="spellEnd"/>
      <w:r w:rsidRPr="00C13B09">
        <w:rPr>
          <w:rFonts w:ascii="Courier New" w:hAnsi="Courier New" w:cs="Courier New"/>
        </w:rPr>
        <w:t xml:space="preserve"> address 192.168.3.1 255.255.255.0</w:t>
      </w:r>
    </w:p>
    <w:p w14:paraId="45544CBC" w14:textId="75EC6EB4" w:rsidR="00C13B09" w:rsidRPr="002708C4" w:rsidRDefault="00C13B09" w:rsidP="002708C4">
      <w:pPr>
        <w:rPr>
          <w:rFonts w:ascii="Courier New" w:eastAsia="MS Gothic" w:hAnsi="Courier New" w:cs="Courier New"/>
        </w:rPr>
        <w:sectPr w:rsidR="00C13B09" w:rsidRPr="002708C4" w:rsidSect="00C13B09">
          <w:type w:val="continuous"/>
          <w:pgSz w:w="12240" w:h="15840"/>
          <w:pgMar w:top="1440" w:right="1440" w:bottom="1440" w:left="1440" w:header="720" w:footer="720" w:gutter="0"/>
          <w:pgNumType w:start="0"/>
          <w:cols w:space="720"/>
          <w:titlePg/>
          <w:docGrid w:linePitch="360"/>
        </w:sectPr>
      </w:pPr>
    </w:p>
    <w:p w14:paraId="4E109253" w14:textId="77777777" w:rsidR="00C13B09" w:rsidRPr="00C13B09" w:rsidRDefault="00C13B09" w:rsidP="00C13B09">
      <w:pPr>
        <w:rPr>
          <w:rFonts w:ascii="Courier New" w:hAnsi="Courier New" w:cs="Courier New"/>
        </w:rPr>
      </w:pPr>
      <w:r w:rsidRPr="00C13B09">
        <w:rPr>
          <w:rFonts w:ascii="Courier New" w:hAnsi="Courier New" w:cs="Courier New"/>
        </w:rPr>
        <w:t xml:space="preserve"> ipv6 address 2006::1/64</w:t>
      </w:r>
    </w:p>
    <w:p w14:paraId="6CCA65AC" w14:textId="77777777" w:rsidR="00C13B09" w:rsidRPr="00C13B09" w:rsidRDefault="00C13B09" w:rsidP="00C13B09">
      <w:pPr>
        <w:rPr>
          <w:rFonts w:ascii="Courier New" w:hAnsi="Courier New" w:cs="Courier New"/>
        </w:rPr>
      </w:pPr>
      <w:r w:rsidRPr="00C13B09">
        <w:rPr>
          <w:rFonts w:ascii="Courier New" w:hAnsi="Courier New" w:cs="Courier New"/>
        </w:rPr>
        <w:t xml:space="preserve"> ipv6 </w:t>
      </w:r>
      <w:proofErr w:type="spellStart"/>
      <w:r w:rsidRPr="00C13B09">
        <w:rPr>
          <w:rFonts w:ascii="Courier New" w:hAnsi="Courier New" w:cs="Courier New"/>
        </w:rPr>
        <w:t>ospf</w:t>
      </w:r>
      <w:proofErr w:type="spellEnd"/>
      <w:r w:rsidRPr="00C13B09">
        <w:rPr>
          <w:rFonts w:ascii="Courier New" w:hAnsi="Courier New" w:cs="Courier New"/>
        </w:rPr>
        <w:t xml:space="preserve"> 1 area 3</w:t>
      </w:r>
    </w:p>
    <w:p w14:paraId="2BAB6A6D" w14:textId="77777777" w:rsidR="00C13B09" w:rsidRPr="00C13B09" w:rsidRDefault="00C13B09" w:rsidP="00C13B09">
      <w:pPr>
        <w:rPr>
          <w:rFonts w:ascii="Courier New" w:hAnsi="Courier New" w:cs="Courier New"/>
        </w:rPr>
      </w:pPr>
    </w:p>
    <w:p w14:paraId="6A1EA3A6" w14:textId="77777777" w:rsidR="00C13B09" w:rsidRPr="00C13B09" w:rsidRDefault="00C13B09" w:rsidP="00C13B09">
      <w:pPr>
        <w:rPr>
          <w:rFonts w:ascii="Courier New" w:hAnsi="Courier New" w:cs="Courier New"/>
        </w:rPr>
      </w:pPr>
      <w:r w:rsidRPr="00C13B09">
        <w:rPr>
          <w:rFonts w:ascii="Courier New" w:hAnsi="Courier New" w:cs="Courier New"/>
        </w:rPr>
        <w:t xml:space="preserve">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3478FF28" w14:textId="77777777" w:rsidR="00C13B09" w:rsidRPr="00C13B09" w:rsidRDefault="00C13B09" w:rsidP="00C13B09">
      <w:pPr>
        <w:rPr>
          <w:rFonts w:ascii="Courier New" w:hAnsi="Courier New" w:cs="Courier New"/>
        </w:rPr>
      </w:pPr>
      <w:r w:rsidRPr="00C13B09">
        <w:rPr>
          <w:rFonts w:ascii="Courier New" w:hAnsi="Courier New" w:cs="Courier New"/>
        </w:rPr>
        <w:t xml:space="preserve"> router-id 5.5.5.5</w:t>
      </w:r>
    </w:p>
    <w:p w14:paraId="20E171EE" w14:textId="77777777" w:rsidR="00C13B09" w:rsidRPr="00C13B09" w:rsidRDefault="00C13B09" w:rsidP="00C13B09">
      <w:pPr>
        <w:rPr>
          <w:rFonts w:ascii="Courier New" w:hAnsi="Courier New" w:cs="Courier New"/>
        </w:rPr>
      </w:pPr>
      <w:r w:rsidRPr="00C13B09">
        <w:rPr>
          <w:rFonts w:ascii="Courier New" w:hAnsi="Courier New" w:cs="Courier New"/>
        </w:rPr>
        <w:t xml:space="preserve"> network 10.10.5.0 0.0.0.255 area 3</w:t>
      </w:r>
    </w:p>
    <w:p w14:paraId="3F2C6F3E" w14:textId="4925EDFC" w:rsidR="00C13B09" w:rsidRDefault="00C13B09" w:rsidP="002708C4">
      <w:pPr>
        <w:rPr>
          <w:rFonts w:ascii="Courier New" w:hAnsi="Courier New" w:cs="Courier New"/>
        </w:rPr>
      </w:pPr>
      <w:r w:rsidRPr="00C13B09">
        <w:rPr>
          <w:rFonts w:ascii="Courier New" w:hAnsi="Courier New" w:cs="Courier New"/>
        </w:rPr>
        <w:t xml:space="preserve"> network 192.168.3.0 0.0.0.255 area 3</w:t>
      </w:r>
    </w:p>
    <w:p w14:paraId="4F27B484" w14:textId="77777777" w:rsidR="002708C4" w:rsidRPr="002708C4" w:rsidRDefault="002708C4" w:rsidP="002708C4">
      <w:pPr>
        <w:rPr>
          <w:rFonts w:ascii="Courier New" w:eastAsia="MS Gothic" w:hAnsi="Courier New" w:cs="Courier New"/>
        </w:rPr>
      </w:pPr>
    </w:p>
    <w:p w14:paraId="4B290FD5" w14:textId="4C75F7FE" w:rsidR="00C13B09" w:rsidRPr="00C13B09" w:rsidRDefault="00C13B09" w:rsidP="00C13B09">
      <w:pPr>
        <w:rPr>
          <w:rFonts w:ascii="Courier New" w:eastAsia="MS Gothic" w:hAnsi="Courier New" w:cs="Courier New"/>
        </w:rPr>
        <w:sectPr w:rsidR="00C13B09" w:rsidRPr="00C13B09" w:rsidSect="00C13B09">
          <w:type w:val="continuous"/>
          <w:pgSz w:w="12240" w:h="15840"/>
          <w:pgMar w:top="1440" w:right="1440" w:bottom="1440" w:left="1440" w:header="720" w:footer="720" w:gutter="0"/>
          <w:pgNumType w:start="0"/>
          <w:cols w:space="720"/>
          <w:titlePg/>
          <w:docGrid w:linePitch="360"/>
        </w:sectPr>
      </w:pPr>
      <w:r w:rsidRPr="00C13B09">
        <w:rPr>
          <w:rFonts w:ascii="Courier New" w:hAnsi="Courier New" w:cs="Courier New"/>
        </w:rPr>
        <w:t xml:space="preserve">ipv6 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164A80E4" w14:textId="54263E93" w:rsidR="00C13B09" w:rsidRPr="00C13B09" w:rsidRDefault="00C13B09" w:rsidP="00C13B09">
      <w:pPr>
        <w:ind w:left="0"/>
        <w:rPr>
          <w:rFonts w:ascii="Courier New" w:eastAsia="MS Gothic" w:hAnsi="Courier New" w:cs="Courier New"/>
        </w:rPr>
        <w:sectPr w:rsidR="00C13B09" w:rsidRPr="00C13B09" w:rsidSect="004B73BE">
          <w:type w:val="continuous"/>
          <w:pgSz w:w="12240" w:h="15840"/>
          <w:pgMar w:top="1440" w:right="1440" w:bottom="1440" w:left="1440" w:header="720" w:footer="720" w:gutter="0"/>
          <w:pgNumType w:start="0"/>
          <w:cols w:num="2" w:space="720"/>
          <w:titlePg/>
          <w:docGrid w:linePitch="360"/>
        </w:sectPr>
      </w:pPr>
    </w:p>
    <w:p w14:paraId="433F68A5" w14:textId="77777777" w:rsidR="00C13B09" w:rsidRDefault="00C13B09" w:rsidP="00C13B09">
      <w:pPr>
        <w:pStyle w:val="Heading2"/>
      </w:pPr>
      <w:r>
        <w:lastRenderedPageBreak/>
        <w:t>Problems</w:t>
      </w:r>
    </w:p>
    <w:p w14:paraId="729E5628" w14:textId="77777777" w:rsidR="00C13B09" w:rsidRPr="002708C4" w:rsidRDefault="00C13B09" w:rsidP="00C13B09">
      <w:pPr>
        <w:ind w:firstLine="648"/>
        <w:rPr>
          <w:sz w:val="24"/>
          <w:szCs w:val="24"/>
        </w:rPr>
      </w:pPr>
      <w:r w:rsidRPr="002708C4">
        <w:rPr>
          <w:sz w:val="24"/>
          <w:szCs w:val="24"/>
        </w:rPr>
        <w:t>We had trouble turning a layer 3 switch into a router. To solve this, we first typed “</w:t>
      </w:r>
      <w:proofErr w:type="spellStart"/>
      <w:r w:rsidRPr="002708C4">
        <w:rPr>
          <w:sz w:val="24"/>
          <w:szCs w:val="24"/>
        </w:rPr>
        <w:t>sdm</w:t>
      </w:r>
      <w:proofErr w:type="spellEnd"/>
      <w:r w:rsidRPr="002708C4">
        <w:rPr>
          <w:sz w:val="24"/>
          <w:szCs w:val="24"/>
        </w:rPr>
        <w:t xml:space="preserve"> prefer dual-ipv4-and-ipv6 default” command into Global Configuration of the switch. We then saved the config and reload the switch. After doing that, we still couldn’t assign </w:t>
      </w:r>
      <w:proofErr w:type="spellStart"/>
      <w:r w:rsidRPr="002708C4">
        <w:rPr>
          <w:sz w:val="24"/>
          <w:szCs w:val="24"/>
        </w:rPr>
        <w:t>ip</w:t>
      </w:r>
      <w:proofErr w:type="spellEnd"/>
      <w:r w:rsidRPr="002708C4">
        <w:rPr>
          <w:sz w:val="24"/>
          <w:szCs w:val="24"/>
        </w:rPr>
        <w:t xml:space="preserve"> address to the ports. So, we did “no switchport” command in that port. Finished with all those steps, a layer 3 switch works the same as a router.</w:t>
      </w:r>
    </w:p>
    <w:p w14:paraId="3F5C4307" w14:textId="77777777" w:rsidR="00C13B09" w:rsidRPr="002708C4" w:rsidRDefault="00C13B09" w:rsidP="00C13B09">
      <w:pPr>
        <w:ind w:firstLine="648"/>
        <w:rPr>
          <w:sz w:val="24"/>
          <w:szCs w:val="24"/>
        </w:rPr>
      </w:pPr>
      <w:r w:rsidRPr="002708C4">
        <w:rPr>
          <w:sz w:val="24"/>
          <w:szCs w:val="24"/>
        </w:rPr>
        <w:t xml:space="preserve">In addition, the routers and switches that we worked with had configurations saved on them. And the previous configurations administratively shutdown some ports, which confused us for a long time (we thought it was a layer one problem). To solve this, we did “erase running-config startup-config” and then reload. </w:t>
      </w:r>
    </w:p>
    <w:p w14:paraId="51843F2E" w14:textId="77777777" w:rsidR="00C13B09" w:rsidRPr="002708C4" w:rsidRDefault="00C13B09" w:rsidP="00C13B09">
      <w:pPr>
        <w:ind w:firstLine="648"/>
        <w:rPr>
          <w:sz w:val="24"/>
          <w:szCs w:val="24"/>
        </w:rPr>
      </w:pPr>
      <w:r w:rsidRPr="002708C4">
        <w:rPr>
          <w:sz w:val="24"/>
          <w:szCs w:val="24"/>
        </w:rPr>
        <w:t xml:space="preserve">IPv6 Multi-Area OSPF didn’t work properly when we first assigned it. Then, we figured out that we need router-id for each router to make IPv6 OSPF work. After doing that, everything worked fine. </w:t>
      </w:r>
    </w:p>
    <w:p w14:paraId="5978A72B" w14:textId="77777777" w:rsidR="00C13B09" w:rsidRDefault="00C13B09" w:rsidP="00C13B09">
      <w:pPr>
        <w:pStyle w:val="Heading2"/>
      </w:pPr>
      <w:r w:rsidRPr="005D4456">
        <w:t>Conclusion</w:t>
      </w:r>
    </w:p>
    <w:p w14:paraId="04B20633" w14:textId="77777777" w:rsidR="00C13B09" w:rsidRPr="005D4456" w:rsidRDefault="00C13B09" w:rsidP="00C13B09">
      <w:r>
        <w:tab/>
      </w:r>
      <w:r w:rsidRPr="002708C4">
        <w:rPr>
          <w:sz w:val="24"/>
          <w:szCs w:val="24"/>
        </w:rPr>
        <w:t xml:space="preserve">The purpose of this lab was for us to familiarize with the content we learned last year, with a little advancement of Multi-Area OSPF. Since we didn’t have enough routers, we had to learn how to use a layer 3 switches as routers. After all, it was a good reminder of the things I learnt last year, with a little exploration.  </w:t>
      </w:r>
    </w:p>
    <w:p w14:paraId="43544A04" w14:textId="77777777" w:rsidR="00666931" w:rsidRDefault="00666931" w:rsidP="00666931">
      <w:pPr>
        <w:spacing w:before="0" w:line="259" w:lineRule="auto"/>
        <w:ind w:right="0"/>
        <w:rPr>
          <w:rFonts w:ascii="Calibri" w:eastAsia="Calibri" w:hAnsi="Calibri" w:cs="Times New Roman"/>
          <w:kern w:val="0"/>
          <w:sz w:val="24"/>
          <w:lang w:eastAsia="en-US"/>
          <w14:ligatures w14:val="none"/>
        </w:rPr>
      </w:pPr>
      <w:r>
        <w:rPr>
          <w:noProof/>
        </w:rPr>
        <w:lastRenderedPageBreak/>
        <w:drawing>
          <wp:inline distT="0" distB="0" distL="0" distR="0" wp14:anchorId="6AFD3B4F" wp14:editId="0FD9338C">
            <wp:extent cx="5895975" cy="62360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097" r="4324"/>
                    <a:stretch/>
                  </pic:blipFill>
                  <pic:spPr bwMode="auto">
                    <a:xfrm>
                      <a:off x="0" y="0"/>
                      <a:ext cx="5905084" cy="6245663"/>
                    </a:xfrm>
                    <a:prstGeom prst="rect">
                      <a:avLst/>
                    </a:prstGeom>
                    <a:noFill/>
                    <a:ln>
                      <a:noFill/>
                    </a:ln>
                    <a:extLst>
                      <a:ext uri="{53640926-AAD7-44D8-BBD7-CCE9431645EC}">
                        <a14:shadowObscured xmlns:a14="http://schemas.microsoft.com/office/drawing/2010/main"/>
                      </a:ext>
                    </a:extLst>
                  </pic:spPr>
                </pic:pic>
              </a:graphicData>
            </a:graphic>
          </wp:inline>
        </w:drawing>
      </w:r>
    </w:p>
    <w:p w14:paraId="13A861CF" w14:textId="77777777" w:rsidR="00666931" w:rsidRPr="00666931" w:rsidRDefault="00666931" w:rsidP="00666931">
      <w:pPr>
        <w:pStyle w:val="ListParagraph"/>
        <w:numPr>
          <w:ilvl w:val="0"/>
          <w:numId w:val="18"/>
        </w:numPr>
        <w:spacing w:before="0" w:line="259" w:lineRule="auto"/>
        <w:ind w:right="0"/>
        <w:rPr>
          <w:rFonts w:ascii="Calibri" w:eastAsia="Calibri" w:hAnsi="Calibri" w:cs="Times New Roman"/>
          <w:kern w:val="0"/>
          <w:sz w:val="24"/>
          <w:lang w:eastAsia="en-US"/>
          <w14:ligatures w14:val="none"/>
        </w:rPr>
      </w:pPr>
      <w:r w:rsidRPr="00666931">
        <w:rPr>
          <w:rFonts w:ascii="Calibri" w:eastAsia="Calibri" w:hAnsi="Calibri" w:cs="Times New Roman"/>
          <w:kern w:val="0"/>
          <w:sz w:val="24"/>
          <w:lang w:eastAsia="en-US"/>
          <w14:ligatures w14:val="none"/>
        </w:rPr>
        <w:t>Main Router is in backbone area 0.</w:t>
      </w:r>
    </w:p>
    <w:p w14:paraId="3DBCFA52" w14:textId="77777777" w:rsidR="00666931" w:rsidRPr="00666931" w:rsidRDefault="00666931" w:rsidP="00666931">
      <w:pPr>
        <w:pStyle w:val="ListParagraph"/>
        <w:numPr>
          <w:ilvl w:val="0"/>
          <w:numId w:val="18"/>
        </w:numPr>
        <w:spacing w:before="0" w:line="259" w:lineRule="auto"/>
        <w:ind w:right="0"/>
        <w:rPr>
          <w:rFonts w:ascii="Calibri" w:eastAsia="Calibri" w:hAnsi="Calibri" w:cs="Times New Roman"/>
          <w:kern w:val="0"/>
          <w:sz w:val="24"/>
          <w:lang w:eastAsia="en-US"/>
          <w14:ligatures w14:val="none"/>
        </w:rPr>
      </w:pPr>
      <w:r w:rsidRPr="00666931">
        <w:rPr>
          <w:rFonts w:ascii="Calibri" w:eastAsia="Calibri" w:hAnsi="Calibri" w:cs="Times New Roman"/>
          <w:kern w:val="0"/>
          <w:sz w:val="24"/>
          <w:lang w:eastAsia="en-US"/>
          <w14:ligatures w14:val="none"/>
        </w:rPr>
        <w:t xml:space="preserve">R1, </w:t>
      </w:r>
      <w:r>
        <w:rPr>
          <w:rFonts w:ascii="Calibri" w:eastAsia="Calibri" w:hAnsi="Calibri" w:cs="Times New Roman"/>
          <w:kern w:val="0"/>
          <w:sz w:val="24"/>
          <w:lang w:eastAsia="en-US"/>
          <w14:ligatures w14:val="none"/>
        </w:rPr>
        <w:t>R</w:t>
      </w:r>
      <w:r w:rsidRPr="00666931">
        <w:rPr>
          <w:rFonts w:ascii="Calibri" w:eastAsia="Calibri" w:hAnsi="Calibri" w:cs="Times New Roman"/>
          <w:kern w:val="0"/>
          <w:sz w:val="24"/>
          <w:lang w:eastAsia="en-US"/>
          <w14:ligatures w14:val="none"/>
        </w:rPr>
        <w:t xml:space="preserve">2, </w:t>
      </w:r>
      <w:r>
        <w:rPr>
          <w:rFonts w:ascii="Calibri" w:eastAsia="Calibri" w:hAnsi="Calibri" w:cs="Times New Roman"/>
          <w:kern w:val="0"/>
          <w:sz w:val="24"/>
          <w:lang w:eastAsia="en-US"/>
          <w14:ligatures w14:val="none"/>
        </w:rPr>
        <w:t>R</w:t>
      </w:r>
      <w:r w:rsidRPr="00666931">
        <w:rPr>
          <w:rFonts w:ascii="Calibri" w:eastAsia="Calibri" w:hAnsi="Calibri" w:cs="Times New Roman"/>
          <w:kern w:val="0"/>
          <w:sz w:val="24"/>
          <w:lang w:eastAsia="en-US"/>
          <w14:ligatures w14:val="none"/>
        </w:rPr>
        <w:t xml:space="preserve">3, </w:t>
      </w:r>
      <w:r>
        <w:rPr>
          <w:rFonts w:ascii="Calibri" w:eastAsia="Calibri" w:hAnsi="Calibri" w:cs="Times New Roman"/>
          <w:kern w:val="0"/>
          <w:sz w:val="24"/>
          <w:lang w:eastAsia="en-US"/>
          <w14:ligatures w14:val="none"/>
        </w:rPr>
        <w:t>SwitchR</w:t>
      </w:r>
      <w:r w:rsidRPr="00666931">
        <w:rPr>
          <w:rFonts w:ascii="Calibri" w:eastAsia="Calibri" w:hAnsi="Calibri" w:cs="Times New Roman"/>
          <w:kern w:val="0"/>
          <w:sz w:val="24"/>
          <w:lang w:eastAsia="en-US"/>
          <w14:ligatures w14:val="none"/>
        </w:rPr>
        <w:t>4 are all connected to area 0, but each is also independently in area 1, 2, 3, 4.</w:t>
      </w:r>
    </w:p>
    <w:p w14:paraId="15DBF781" w14:textId="77777777" w:rsidR="00666931" w:rsidRDefault="00666931" w:rsidP="00666931">
      <w:pPr>
        <w:pStyle w:val="ListParagraph"/>
        <w:numPr>
          <w:ilvl w:val="0"/>
          <w:numId w:val="18"/>
        </w:numPr>
        <w:spacing w:before="0" w:line="259" w:lineRule="auto"/>
        <w:ind w:right="0"/>
        <w:rPr>
          <w:rFonts w:ascii="Calibri" w:eastAsia="Calibri" w:hAnsi="Calibri" w:cs="Times New Roman"/>
          <w:kern w:val="0"/>
          <w:sz w:val="24"/>
          <w:lang w:eastAsia="en-US"/>
          <w14:ligatures w14:val="none"/>
        </w:rPr>
      </w:pPr>
      <w:r w:rsidRPr="00666931">
        <w:rPr>
          <w:rFonts w:ascii="Calibri" w:eastAsia="Calibri" w:hAnsi="Calibri" w:cs="Times New Roman"/>
          <w:kern w:val="0"/>
          <w:sz w:val="24"/>
          <w:lang w:eastAsia="en-US"/>
          <w14:ligatures w14:val="none"/>
        </w:rPr>
        <w:t xml:space="preserve">R5 is the EIGRP router that </w:t>
      </w:r>
      <w:r>
        <w:rPr>
          <w:rFonts w:ascii="Calibri" w:eastAsia="Calibri" w:hAnsi="Calibri" w:cs="Times New Roman"/>
          <w:kern w:val="0"/>
          <w:sz w:val="24"/>
          <w:lang w:eastAsia="en-US"/>
          <w14:ligatures w14:val="none"/>
        </w:rPr>
        <w:t xml:space="preserve">LSAs from </w:t>
      </w:r>
      <w:r w:rsidRPr="00666931">
        <w:rPr>
          <w:rFonts w:ascii="Calibri" w:eastAsia="Calibri" w:hAnsi="Calibri" w:cs="Times New Roman"/>
          <w:kern w:val="0"/>
          <w:sz w:val="24"/>
          <w:lang w:eastAsia="en-US"/>
          <w14:ligatures w14:val="none"/>
        </w:rPr>
        <w:t>pro</w:t>
      </w:r>
      <w:r>
        <w:rPr>
          <w:rFonts w:ascii="Calibri" w:eastAsia="Calibri" w:hAnsi="Calibri" w:cs="Times New Roman"/>
          <w:kern w:val="0"/>
          <w:sz w:val="24"/>
          <w:lang w:eastAsia="en-US"/>
          <w14:ligatures w14:val="none"/>
        </w:rPr>
        <w:t>vides external network</w:t>
      </w:r>
      <w:r w:rsidRPr="00666931">
        <w:rPr>
          <w:rFonts w:ascii="Calibri" w:eastAsia="Calibri" w:hAnsi="Calibri" w:cs="Times New Roman"/>
          <w:kern w:val="0"/>
          <w:sz w:val="24"/>
          <w:lang w:eastAsia="en-US"/>
          <w14:ligatures w14:val="none"/>
        </w:rPr>
        <w:t>. R5 is not a part of OSPF</w:t>
      </w:r>
      <w:r>
        <w:rPr>
          <w:rFonts w:ascii="Calibri" w:eastAsia="Calibri" w:hAnsi="Calibri" w:cs="Times New Roman"/>
          <w:kern w:val="0"/>
          <w:sz w:val="24"/>
          <w:lang w:eastAsia="en-US"/>
          <w14:ligatures w14:val="none"/>
        </w:rPr>
        <w:t xml:space="preserve"> areas, but it is connected to OSPF network.</w:t>
      </w:r>
    </w:p>
    <w:p w14:paraId="32B2CFEE" w14:textId="77777777" w:rsidR="00666931" w:rsidRPr="00666931" w:rsidRDefault="00666931" w:rsidP="00666931">
      <w:pPr>
        <w:pStyle w:val="ListParagraph"/>
        <w:numPr>
          <w:ilvl w:val="0"/>
          <w:numId w:val="18"/>
        </w:numPr>
        <w:spacing w:before="0" w:line="259" w:lineRule="auto"/>
        <w:ind w:right="0"/>
        <w:rPr>
          <w:rFonts w:ascii="Calibri" w:eastAsia="Calibri" w:hAnsi="Calibri" w:cs="Times New Roman"/>
          <w:kern w:val="0"/>
          <w:sz w:val="24"/>
          <w:lang w:eastAsia="en-US"/>
          <w14:ligatures w14:val="none"/>
        </w:rPr>
      </w:pPr>
      <w:r>
        <w:rPr>
          <w:rFonts w:ascii="Calibri" w:eastAsia="Calibri" w:hAnsi="Calibri" w:cs="Times New Roman"/>
          <w:kern w:val="0"/>
          <w:sz w:val="24"/>
          <w:lang w:eastAsia="en-US"/>
          <w14:ligatures w14:val="none"/>
        </w:rPr>
        <w:t xml:space="preserve">I used SwitchR4 for ASBR instead of an actual router, because I want to capture the </w:t>
      </w:r>
      <w:proofErr w:type="spellStart"/>
      <w:r>
        <w:rPr>
          <w:rFonts w:ascii="Calibri" w:eastAsia="Calibri" w:hAnsi="Calibri" w:cs="Times New Roman"/>
          <w:kern w:val="0"/>
          <w:sz w:val="24"/>
          <w:lang w:eastAsia="en-US"/>
          <w14:ligatures w14:val="none"/>
        </w:rPr>
        <w:t>nssa</w:t>
      </w:r>
      <w:proofErr w:type="spellEnd"/>
      <w:r>
        <w:rPr>
          <w:rFonts w:ascii="Calibri" w:eastAsia="Calibri" w:hAnsi="Calibri" w:cs="Times New Roman"/>
          <w:kern w:val="0"/>
          <w:sz w:val="24"/>
          <w:lang w:eastAsia="en-US"/>
          <w14:ligatures w14:val="none"/>
        </w:rPr>
        <w:t xml:space="preserve"> LSA type 7 traffic that it sends to area 4. In order to do this, I need three ports, </w:t>
      </w:r>
      <w:r w:rsidR="000900D7">
        <w:rPr>
          <w:rFonts w:ascii="Calibri" w:eastAsia="Calibri" w:hAnsi="Calibri" w:cs="Times New Roman"/>
          <w:kern w:val="0"/>
          <w:sz w:val="24"/>
          <w:lang w:eastAsia="en-US"/>
          <w14:ligatures w14:val="none"/>
        </w:rPr>
        <w:t xml:space="preserve">one to Main Router, one to my PC and another one to R5. However, there are only two ports on the routers I have. Thus, I must use a layer 3 switch as a router. </w:t>
      </w:r>
    </w:p>
    <w:p w14:paraId="10DF9C8E" w14:textId="77777777" w:rsidR="00404A98" w:rsidRPr="007905D1" w:rsidRDefault="00404A98" w:rsidP="00404A98">
      <w:pPr>
        <w:pStyle w:val="Heading2"/>
        <w:ind w:left="0"/>
        <w:rPr>
          <w:sz w:val="28"/>
        </w:rPr>
      </w:pPr>
      <w:r>
        <w:rPr>
          <w:sz w:val="28"/>
        </w:rPr>
        <w:lastRenderedPageBreak/>
        <w:t xml:space="preserve">router IPv4 routes </w:t>
      </w:r>
    </w:p>
    <w:p w14:paraId="6D85A4D0" w14:textId="77777777" w:rsidR="00404A98" w:rsidRDefault="00404A98" w:rsidP="00404A98">
      <w:pPr>
        <w:spacing w:before="0" w:line="259" w:lineRule="auto"/>
        <w:ind w:left="0" w:right="0"/>
        <w:rPr>
          <w:rFonts w:ascii="Calibri" w:eastAsia="Calibri" w:hAnsi="Calibri" w:cs="Times New Roman"/>
          <w:kern w:val="0"/>
          <w:sz w:val="24"/>
          <w:lang w:eastAsia="en-US"/>
          <w14:ligatures w14:val="none"/>
        </w:rPr>
      </w:pPr>
      <w:proofErr w:type="spellStart"/>
      <w:r w:rsidRPr="000A36C9">
        <w:rPr>
          <w:rFonts w:ascii="Calibri" w:eastAsia="Calibri" w:hAnsi="Calibri" w:cs="Times New Roman"/>
          <w:b/>
          <w:kern w:val="0"/>
          <w:sz w:val="24"/>
          <w:lang w:eastAsia="en-US"/>
          <w14:ligatures w14:val="none"/>
        </w:rPr>
        <w:t>MainRouter</w:t>
      </w:r>
      <w:proofErr w:type="spellEnd"/>
      <w:r w:rsidRPr="000A36C9">
        <w:rPr>
          <w:rFonts w:ascii="Calibri" w:eastAsia="Calibri" w:hAnsi="Calibri" w:cs="Times New Roman"/>
          <w:b/>
          <w:kern w:val="0"/>
          <w:sz w:val="24"/>
          <w:lang w:eastAsia="en-US"/>
          <w14:ligatures w14:val="none"/>
        </w:rPr>
        <w:t>(config)#</w:t>
      </w:r>
      <w:r w:rsidRPr="007808F4">
        <w:rPr>
          <w:rFonts w:ascii="Calibri" w:eastAsia="Calibri" w:hAnsi="Calibri" w:cs="Times New Roman"/>
          <w:kern w:val="0"/>
          <w:sz w:val="24"/>
          <w:lang w:eastAsia="en-US"/>
          <w14:ligatures w14:val="none"/>
        </w:rPr>
        <w:t xml:space="preserve">do show </w:t>
      </w:r>
      <w:proofErr w:type="spellStart"/>
      <w:r>
        <w:rPr>
          <w:rFonts w:ascii="Calibri" w:eastAsia="Calibri" w:hAnsi="Calibri" w:cs="Times New Roman"/>
          <w:kern w:val="0"/>
          <w:sz w:val="24"/>
          <w:lang w:eastAsia="en-US"/>
          <w14:ligatures w14:val="none"/>
        </w:rPr>
        <w:t>ip</w:t>
      </w:r>
      <w:proofErr w:type="spellEnd"/>
      <w:r>
        <w:rPr>
          <w:rFonts w:ascii="Calibri" w:eastAsia="Calibri" w:hAnsi="Calibri" w:cs="Times New Roman"/>
          <w:kern w:val="0"/>
          <w:sz w:val="24"/>
          <w:lang w:eastAsia="en-US"/>
          <w14:ligatures w14:val="none"/>
        </w:rPr>
        <w:t xml:space="preserve"> routes</w:t>
      </w:r>
    </w:p>
    <w:p w14:paraId="3B10A65D" w14:textId="77777777" w:rsidR="000900D7" w:rsidRDefault="000900D7" w:rsidP="00404A98">
      <w:pPr>
        <w:spacing w:before="0" w:line="259" w:lineRule="auto"/>
        <w:ind w:left="0" w:right="0"/>
        <w:rPr>
          <w:rFonts w:ascii="Calibri" w:eastAsia="Calibri" w:hAnsi="Calibri" w:cs="Times New Roman"/>
          <w:kern w:val="0"/>
          <w:sz w:val="24"/>
          <w:lang w:eastAsia="en-US"/>
          <w14:ligatures w14:val="none"/>
        </w:rPr>
      </w:pPr>
    </w:p>
    <w:p w14:paraId="08CB1FB8" w14:textId="77777777" w:rsidR="00404A98" w:rsidRPr="00404A98" w:rsidRDefault="00404A98" w:rsidP="00404A98">
      <w:pPr>
        <w:spacing w:before="0"/>
        <w:rPr>
          <w:rFonts w:ascii="Arial" w:hAnsi="Arial" w:cs="Arial"/>
        </w:rPr>
      </w:pPr>
      <w:r w:rsidRPr="00404A98">
        <w:rPr>
          <w:rFonts w:ascii="Arial" w:hAnsi="Arial" w:cs="Arial"/>
        </w:rPr>
        <w:t xml:space="preserve">Codes: L - local, C - connected, S - static, R - RIP, M - mobile, B – BGP, D - EIGRP, EX - EIGRP external, O - OSPF, IA - OSPF inter area, N1 - OSPF NSSA external type 1, N2 - OSPF NSSA external type,  E1 - OSPF external type 1, E2 - OSPF external type 2, </w:t>
      </w:r>
      <w:proofErr w:type="spellStart"/>
      <w:r w:rsidRPr="00404A98">
        <w:rPr>
          <w:rFonts w:ascii="Arial" w:hAnsi="Arial" w:cs="Arial"/>
        </w:rPr>
        <w:t>i</w:t>
      </w:r>
      <w:proofErr w:type="spellEnd"/>
      <w:r w:rsidRPr="00404A98">
        <w:rPr>
          <w:rFonts w:ascii="Arial" w:hAnsi="Arial" w:cs="Arial"/>
        </w:rPr>
        <w:t xml:space="preserve"> - IS-IS, </w:t>
      </w:r>
      <w:proofErr w:type="spellStart"/>
      <w:r w:rsidRPr="00404A98">
        <w:rPr>
          <w:rFonts w:ascii="Arial" w:hAnsi="Arial" w:cs="Arial"/>
        </w:rPr>
        <w:t>su</w:t>
      </w:r>
      <w:proofErr w:type="spellEnd"/>
      <w:r w:rsidRPr="00404A98">
        <w:rPr>
          <w:rFonts w:ascii="Arial" w:hAnsi="Arial" w:cs="Arial"/>
        </w:rPr>
        <w:t xml:space="preserve"> - IS-IS summary, L1 - IS-IS level-1, L2 - IS-IS level-2, </w:t>
      </w:r>
      <w:proofErr w:type="spellStart"/>
      <w:r w:rsidRPr="00404A98">
        <w:rPr>
          <w:rFonts w:ascii="Arial" w:hAnsi="Arial" w:cs="Arial"/>
        </w:rPr>
        <w:t>ia</w:t>
      </w:r>
      <w:proofErr w:type="spellEnd"/>
      <w:r w:rsidRPr="00404A98">
        <w:rPr>
          <w:rFonts w:ascii="Arial" w:hAnsi="Arial" w:cs="Arial"/>
        </w:rPr>
        <w:t xml:space="preserve"> - IS-IS inter area, * - candidate default, U - per-user static route, o - ODR, P - periodic downloaded static route, H - NHRP, l – LISP,  + - replicated route, % - next hop override</w:t>
      </w:r>
    </w:p>
    <w:p w14:paraId="738C98D4" w14:textId="77777777" w:rsidR="00404A98" w:rsidRPr="00404A98" w:rsidRDefault="00404A98" w:rsidP="00404A98">
      <w:pPr>
        <w:spacing w:before="0"/>
        <w:rPr>
          <w:rFonts w:ascii="Arial" w:hAnsi="Arial" w:cs="Arial"/>
        </w:rPr>
      </w:pPr>
      <w:r w:rsidRPr="00404A98">
        <w:rPr>
          <w:rFonts w:ascii="Arial" w:hAnsi="Arial" w:cs="Arial"/>
        </w:rPr>
        <w:t>Gateway of last resort is not set</w:t>
      </w:r>
    </w:p>
    <w:p w14:paraId="73CFE5B0" w14:textId="77777777" w:rsidR="00404A98" w:rsidRPr="00404A98" w:rsidRDefault="00404A98" w:rsidP="00404A98">
      <w:pPr>
        <w:spacing w:before="0"/>
        <w:rPr>
          <w:rFonts w:ascii="Arial" w:hAnsi="Arial" w:cs="Arial"/>
        </w:rPr>
      </w:pPr>
      <w:r>
        <w:rPr>
          <w:rFonts w:ascii="Arial" w:hAnsi="Arial" w:cs="Arial"/>
        </w:rPr>
        <w:t xml:space="preserve"> </w:t>
      </w:r>
    </w:p>
    <w:p w14:paraId="09AB87B4" w14:textId="77777777" w:rsidR="00404A98" w:rsidRPr="00404A98" w:rsidRDefault="00404A98" w:rsidP="00404A98">
      <w:pPr>
        <w:spacing w:before="0"/>
        <w:rPr>
          <w:rFonts w:ascii="Arial" w:hAnsi="Arial" w:cs="Arial"/>
        </w:rPr>
      </w:pPr>
      <w:r w:rsidRPr="00404A98">
        <w:rPr>
          <w:rFonts w:ascii="Arial" w:hAnsi="Arial" w:cs="Arial"/>
        </w:rPr>
        <w:t xml:space="preserve">      10.0.0.0/8 is variably </w:t>
      </w:r>
      <w:proofErr w:type="spellStart"/>
      <w:r w:rsidRPr="00404A98">
        <w:rPr>
          <w:rFonts w:ascii="Arial" w:hAnsi="Arial" w:cs="Arial"/>
        </w:rPr>
        <w:t>subnetted</w:t>
      </w:r>
      <w:proofErr w:type="spellEnd"/>
      <w:r w:rsidRPr="00404A98">
        <w:rPr>
          <w:rFonts w:ascii="Arial" w:hAnsi="Arial" w:cs="Arial"/>
        </w:rPr>
        <w:t>, 11 subnets, 2 masks</w:t>
      </w:r>
    </w:p>
    <w:p w14:paraId="1481B41F" w14:textId="77777777" w:rsidR="00404A98" w:rsidRPr="00404A98" w:rsidRDefault="00404A98" w:rsidP="00404A98">
      <w:pPr>
        <w:spacing w:before="0"/>
        <w:rPr>
          <w:rFonts w:ascii="Arial" w:hAnsi="Arial" w:cs="Arial"/>
        </w:rPr>
      </w:pPr>
      <w:r w:rsidRPr="00404A98">
        <w:rPr>
          <w:rFonts w:ascii="Arial" w:hAnsi="Arial" w:cs="Arial"/>
        </w:rPr>
        <w:t>C        10.10.1.0/24 is directly connected, FastEthernet1/0/1</w:t>
      </w:r>
    </w:p>
    <w:p w14:paraId="4EE7D7C9" w14:textId="77777777" w:rsidR="00404A98" w:rsidRPr="00404A98" w:rsidRDefault="00404A98" w:rsidP="00404A98">
      <w:pPr>
        <w:spacing w:before="0"/>
        <w:rPr>
          <w:rFonts w:ascii="Arial" w:hAnsi="Arial" w:cs="Arial"/>
        </w:rPr>
      </w:pPr>
      <w:r w:rsidRPr="00404A98">
        <w:rPr>
          <w:rFonts w:ascii="Arial" w:hAnsi="Arial" w:cs="Arial"/>
        </w:rPr>
        <w:t>L        10.10.1.1/32 is directly connected, FastEthernet1/0/1</w:t>
      </w:r>
    </w:p>
    <w:p w14:paraId="2F4E21A6" w14:textId="77777777" w:rsidR="00404A98" w:rsidRPr="00404A98" w:rsidRDefault="00404A98" w:rsidP="00404A98">
      <w:pPr>
        <w:spacing w:before="0"/>
        <w:rPr>
          <w:rFonts w:ascii="Arial" w:hAnsi="Arial" w:cs="Arial"/>
        </w:rPr>
      </w:pPr>
      <w:r w:rsidRPr="00404A98">
        <w:rPr>
          <w:rFonts w:ascii="Arial" w:hAnsi="Arial" w:cs="Arial"/>
        </w:rPr>
        <w:t>C        10.10.2.0/24 is directly connected, FastEthernet1/0/2</w:t>
      </w:r>
    </w:p>
    <w:p w14:paraId="636D98CC" w14:textId="77777777" w:rsidR="00404A98" w:rsidRPr="00404A98" w:rsidRDefault="00404A98" w:rsidP="00404A98">
      <w:pPr>
        <w:spacing w:before="0"/>
        <w:rPr>
          <w:rFonts w:ascii="Arial" w:hAnsi="Arial" w:cs="Arial"/>
        </w:rPr>
      </w:pPr>
      <w:r w:rsidRPr="00404A98">
        <w:rPr>
          <w:rFonts w:ascii="Arial" w:hAnsi="Arial" w:cs="Arial"/>
        </w:rPr>
        <w:t>L        10.10.2.1/32 is directly connected, FastEthernet1/0/2</w:t>
      </w:r>
    </w:p>
    <w:p w14:paraId="7E8BAC7D" w14:textId="77777777" w:rsidR="00404A98" w:rsidRPr="00404A98" w:rsidRDefault="00404A98" w:rsidP="00404A98">
      <w:pPr>
        <w:spacing w:before="0"/>
        <w:rPr>
          <w:rFonts w:ascii="Arial" w:hAnsi="Arial" w:cs="Arial"/>
        </w:rPr>
      </w:pPr>
      <w:r w:rsidRPr="00404A98">
        <w:rPr>
          <w:rFonts w:ascii="Arial" w:hAnsi="Arial" w:cs="Arial"/>
        </w:rPr>
        <w:t>C        10.10.3.0/24 is directly connected, FastEthernet1/0/3</w:t>
      </w:r>
    </w:p>
    <w:p w14:paraId="4F652435" w14:textId="77777777" w:rsidR="00404A98" w:rsidRPr="00404A98" w:rsidRDefault="00404A98" w:rsidP="00404A98">
      <w:pPr>
        <w:spacing w:before="0"/>
        <w:rPr>
          <w:rFonts w:ascii="Arial" w:hAnsi="Arial" w:cs="Arial"/>
        </w:rPr>
      </w:pPr>
      <w:r w:rsidRPr="00404A98">
        <w:rPr>
          <w:rFonts w:ascii="Arial" w:hAnsi="Arial" w:cs="Arial"/>
        </w:rPr>
        <w:t>L        10.10.3.1/32 is directly connected, FastEthernet1/0/3</w:t>
      </w:r>
    </w:p>
    <w:p w14:paraId="762AD533" w14:textId="77777777" w:rsidR="00404A98" w:rsidRPr="00404A98" w:rsidRDefault="00404A98" w:rsidP="00404A98">
      <w:pPr>
        <w:spacing w:before="0"/>
        <w:rPr>
          <w:rFonts w:ascii="Arial" w:hAnsi="Arial" w:cs="Arial"/>
        </w:rPr>
      </w:pPr>
      <w:r w:rsidRPr="00404A98">
        <w:rPr>
          <w:rFonts w:ascii="Arial" w:hAnsi="Arial" w:cs="Arial"/>
        </w:rPr>
        <w:t>C        10.10.4.0/24 is directly connected, FastEthernet1/0/4</w:t>
      </w:r>
    </w:p>
    <w:p w14:paraId="6441FE76" w14:textId="77777777" w:rsidR="00404A98" w:rsidRPr="00404A98" w:rsidRDefault="00404A98" w:rsidP="00404A98">
      <w:pPr>
        <w:spacing w:before="0"/>
        <w:rPr>
          <w:rFonts w:ascii="Arial" w:hAnsi="Arial" w:cs="Arial"/>
        </w:rPr>
      </w:pPr>
      <w:r w:rsidRPr="00404A98">
        <w:rPr>
          <w:rFonts w:ascii="Arial" w:hAnsi="Arial" w:cs="Arial"/>
        </w:rPr>
        <w:t>L        10.10.4.1/32 is directly connected, FastEthernet1/0/4</w:t>
      </w:r>
    </w:p>
    <w:p w14:paraId="52CBD54D"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IA     10.10.9.0/24 [110/2] </w:t>
      </w:r>
      <w:proofErr w:type="spellStart"/>
      <w:r w:rsidRPr="00C13B09">
        <w:rPr>
          <w:rFonts w:ascii="Arial" w:hAnsi="Arial" w:cs="Arial"/>
          <w:lang w:val="es-419"/>
        </w:rPr>
        <w:t>via</w:t>
      </w:r>
      <w:proofErr w:type="spellEnd"/>
      <w:r w:rsidRPr="00C13B09">
        <w:rPr>
          <w:rFonts w:ascii="Arial" w:hAnsi="Arial" w:cs="Arial"/>
          <w:lang w:val="es-419"/>
        </w:rPr>
        <w:t xml:space="preserve"> 10.10.4.2, 00:19:13, FastEthernet1/0/4</w:t>
      </w:r>
    </w:p>
    <w:p w14:paraId="70C2BC0B"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IA     10.10.33.1/32 [110/2] </w:t>
      </w:r>
      <w:proofErr w:type="spellStart"/>
      <w:r w:rsidRPr="00C13B09">
        <w:rPr>
          <w:rFonts w:ascii="Arial" w:hAnsi="Arial" w:cs="Arial"/>
          <w:lang w:val="es-419"/>
        </w:rPr>
        <w:t>via</w:t>
      </w:r>
      <w:proofErr w:type="spellEnd"/>
      <w:r w:rsidRPr="00C13B09">
        <w:rPr>
          <w:rFonts w:ascii="Arial" w:hAnsi="Arial" w:cs="Arial"/>
          <w:lang w:val="es-419"/>
        </w:rPr>
        <w:t xml:space="preserve"> 10.10.4.2, 00:22:40, FastEthernet1/0/4</w:t>
      </w:r>
    </w:p>
    <w:p w14:paraId="79B4E05D" w14:textId="77777777" w:rsidR="00404A98" w:rsidRPr="00404A98" w:rsidRDefault="00404A98" w:rsidP="00404A98">
      <w:pPr>
        <w:spacing w:before="0"/>
        <w:rPr>
          <w:rFonts w:ascii="Arial" w:hAnsi="Arial" w:cs="Arial"/>
        </w:rPr>
      </w:pPr>
      <w:r w:rsidRPr="00404A98">
        <w:rPr>
          <w:rFonts w:ascii="Arial" w:hAnsi="Arial" w:cs="Arial"/>
        </w:rPr>
        <w:t>O E2     10.10.51.0/24 [110/100] via 10.10.4.2, 00:18:27, FastEthernet1/0/4</w:t>
      </w:r>
    </w:p>
    <w:p w14:paraId="2B103F0E" w14:textId="77777777" w:rsidR="00404A98" w:rsidRPr="00404A98" w:rsidRDefault="00404A98" w:rsidP="00404A98">
      <w:pPr>
        <w:spacing w:before="0"/>
        <w:rPr>
          <w:rFonts w:ascii="Arial" w:hAnsi="Arial" w:cs="Arial"/>
        </w:rPr>
      </w:pPr>
    </w:p>
    <w:p w14:paraId="294FCBE3" w14:textId="77777777" w:rsidR="00404A98" w:rsidRDefault="00750B18" w:rsidP="00404A98">
      <w:pPr>
        <w:spacing w:before="0"/>
        <w:rPr>
          <w:rFonts w:ascii="Arial" w:hAnsi="Arial" w:cs="Arial"/>
        </w:rPr>
      </w:pPr>
      <w:r>
        <w:rPr>
          <w:rFonts w:ascii="Calibri" w:eastAsia="Calibri" w:hAnsi="Calibri" w:cs="Times New Roman"/>
          <w:b/>
          <w:kern w:val="0"/>
          <w:sz w:val="24"/>
          <w:lang w:eastAsia="en-US"/>
          <w14:ligatures w14:val="none"/>
        </w:rPr>
        <w:t>R1</w:t>
      </w:r>
      <w:r w:rsidR="00404A98" w:rsidRPr="000A36C9">
        <w:rPr>
          <w:rFonts w:ascii="Calibri" w:eastAsia="Calibri" w:hAnsi="Calibri" w:cs="Times New Roman"/>
          <w:b/>
          <w:kern w:val="0"/>
          <w:sz w:val="24"/>
          <w:lang w:eastAsia="en-US"/>
          <w14:ligatures w14:val="none"/>
        </w:rPr>
        <w:t>(config)#</w:t>
      </w:r>
      <w:r w:rsidR="00404A98" w:rsidRPr="007808F4">
        <w:rPr>
          <w:rFonts w:ascii="Calibri" w:eastAsia="Calibri" w:hAnsi="Calibri" w:cs="Times New Roman"/>
          <w:kern w:val="0"/>
          <w:sz w:val="24"/>
          <w:lang w:eastAsia="en-US"/>
          <w14:ligatures w14:val="none"/>
        </w:rPr>
        <w:t xml:space="preserve">do show </w:t>
      </w:r>
      <w:proofErr w:type="spellStart"/>
      <w:r w:rsidR="00404A98">
        <w:rPr>
          <w:rFonts w:ascii="Calibri" w:eastAsia="Calibri" w:hAnsi="Calibri" w:cs="Times New Roman"/>
          <w:kern w:val="0"/>
          <w:sz w:val="24"/>
          <w:lang w:eastAsia="en-US"/>
          <w14:ligatures w14:val="none"/>
        </w:rPr>
        <w:t>ip</w:t>
      </w:r>
      <w:proofErr w:type="spellEnd"/>
      <w:r w:rsidR="00404A98">
        <w:rPr>
          <w:rFonts w:ascii="Calibri" w:eastAsia="Calibri" w:hAnsi="Calibri" w:cs="Times New Roman"/>
          <w:kern w:val="0"/>
          <w:sz w:val="24"/>
          <w:lang w:eastAsia="en-US"/>
          <w14:ligatures w14:val="none"/>
        </w:rPr>
        <w:t xml:space="preserve"> routes</w:t>
      </w:r>
      <w:r w:rsidR="00404A98" w:rsidRPr="00404A98">
        <w:rPr>
          <w:rFonts w:ascii="Arial" w:hAnsi="Arial" w:cs="Arial"/>
        </w:rPr>
        <w:t xml:space="preserve">      </w:t>
      </w:r>
    </w:p>
    <w:p w14:paraId="754D8819" w14:textId="77777777" w:rsidR="00404A98" w:rsidRPr="00404A98" w:rsidRDefault="00750B18" w:rsidP="00750B18">
      <w:pPr>
        <w:spacing w:before="0"/>
        <w:rPr>
          <w:rFonts w:ascii="Arial" w:hAnsi="Arial" w:cs="Arial"/>
        </w:rPr>
      </w:pPr>
      <w:r>
        <w:rPr>
          <w:rFonts w:ascii="Calibri" w:eastAsia="Calibri" w:hAnsi="Calibri" w:cs="Times New Roman"/>
          <w:b/>
          <w:kern w:val="0"/>
          <w:sz w:val="24"/>
          <w:lang w:eastAsia="en-US"/>
          <w14:ligatures w14:val="none"/>
        </w:rPr>
        <w:t xml:space="preserve">       </w:t>
      </w:r>
      <w:r w:rsidR="00404A98" w:rsidRPr="00404A98">
        <w:rPr>
          <w:rFonts w:ascii="Arial" w:hAnsi="Arial" w:cs="Arial"/>
        </w:rPr>
        <w:t xml:space="preserve">10.0.0.0/8 is variably </w:t>
      </w:r>
      <w:proofErr w:type="spellStart"/>
      <w:r w:rsidR="00404A98" w:rsidRPr="00404A98">
        <w:rPr>
          <w:rFonts w:ascii="Arial" w:hAnsi="Arial" w:cs="Arial"/>
        </w:rPr>
        <w:t>subnetted</w:t>
      </w:r>
      <w:proofErr w:type="spellEnd"/>
      <w:r w:rsidR="00404A98" w:rsidRPr="00404A98">
        <w:rPr>
          <w:rFonts w:ascii="Arial" w:hAnsi="Arial" w:cs="Arial"/>
        </w:rPr>
        <w:t>, 8 subnets, 2 masks</w:t>
      </w:r>
    </w:p>
    <w:p w14:paraId="3A6B0F9C" w14:textId="77777777" w:rsidR="00404A98" w:rsidRPr="00404A98" w:rsidRDefault="00404A98" w:rsidP="00404A98">
      <w:pPr>
        <w:spacing w:before="0"/>
        <w:rPr>
          <w:rFonts w:ascii="Arial" w:hAnsi="Arial" w:cs="Arial"/>
        </w:rPr>
      </w:pPr>
      <w:r w:rsidRPr="00404A98">
        <w:rPr>
          <w:rFonts w:ascii="Arial" w:hAnsi="Arial" w:cs="Arial"/>
        </w:rPr>
        <w:t>C        10.10.1.0/24 is directly connected, GigabitEthernet0/0</w:t>
      </w:r>
    </w:p>
    <w:p w14:paraId="38429622" w14:textId="77777777" w:rsidR="00404A98" w:rsidRPr="00404A98" w:rsidRDefault="00404A98" w:rsidP="00404A98">
      <w:pPr>
        <w:spacing w:before="0"/>
        <w:rPr>
          <w:rFonts w:ascii="Arial" w:hAnsi="Arial" w:cs="Arial"/>
        </w:rPr>
      </w:pPr>
      <w:r w:rsidRPr="00404A98">
        <w:rPr>
          <w:rFonts w:ascii="Arial" w:hAnsi="Arial" w:cs="Arial"/>
        </w:rPr>
        <w:t>L        10.10.1.2/32 is directly connected, GigabitEthernet0/0</w:t>
      </w:r>
    </w:p>
    <w:p w14:paraId="6D86749C"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10.10.2.0/24 [110/2] </w:t>
      </w:r>
      <w:proofErr w:type="spellStart"/>
      <w:r w:rsidRPr="00C13B09">
        <w:rPr>
          <w:rFonts w:ascii="Arial" w:hAnsi="Arial" w:cs="Arial"/>
          <w:lang w:val="es-419"/>
        </w:rPr>
        <w:t>via</w:t>
      </w:r>
      <w:proofErr w:type="spellEnd"/>
      <w:r w:rsidRPr="00C13B09">
        <w:rPr>
          <w:rFonts w:ascii="Arial" w:hAnsi="Arial" w:cs="Arial"/>
          <w:lang w:val="es-419"/>
        </w:rPr>
        <w:t xml:space="preserve"> 10.10.1.1, 00:08:20, GigabitEthernet0/0</w:t>
      </w:r>
    </w:p>
    <w:p w14:paraId="5A3471D7"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10.10.3.0/24 [110/2] </w:t>
      </w:r>
      <w:proofErr w:type="spellStart"/>
      <w:r w:rsidRPr="00C13B09">
        <w:rPr>
          <w:rFonts w:ascii="Arial" w:hAnsi="Arial" w:cs="Arial"/>
          <w:lang w:val="es-419"/>
        </w:rPr>
        <w:t>via</w:t>
      </w:r>
      <w:proofErr w:type="spellEnd"/>
      <w:r w:rsidRPr="00C13B09">
        <w:rPr>
          <w:rFonts w:ascii="Arial" w:hAnsi="Arial" w:cs="Arial"/>
          <w:lang w:val="es-419"/>
        </w:rPr>
        <w:t xml:space="preserve"> 10.10.1.1, 00:08:20, GigabitEthernet0/0</w:t>
      </w:r>
    </w:p>
    <w:p w14:paraId="290037F9"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10.10.4.0/24 [110/2] </w:t>
      </w:r>
      <w:proofErr w:type="spellStart"/>
      <w:r w:rsidRPr="00C13B09">
        <w:rPr>
          <w:rFonts w:ascii="Arial" w:hAnsi="Arial" w:cs="Arial"/>
          <w:lang w:val="es-419"/>
        </w:rPr>
        <w:t>via</w:t>
      </w:r>
      <w:proofErr w:type="spellEnd"/>
      <w:r w:rsidRPr="00C13B09">
        <w:rPr>
          <w:rFonts w:ascii="Arial" w:hAnsi="Arial" w:cs="Arial"/>
          <w:lang w:val="es-419"/>
        </w:rPr>
        <w:t xml:space="preserve"> 10.10.1.1, 00:08:20, GigabitEthernet0/0</w:t>
      </w:r>
    </w:p>
    <w:p w14:paraId="08701065"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IA     10.10.9.0/24 [110/3] </w:t>
      </w:r>
      <w:proofErr w:type="spellStart"/>
      <w:r w:rsidRPr="00C13B09">
        <w:rPr>
          <w:rFonts w:ascii="Arial" w:hAnsi="Arial" w:cs="Arial"/>
          <w:lang w:val="es-419"/>
        </w:rPr>
        <w:t>via</w:t>
      </w:r>
      <w:proofErr w:type="spellEnd"/>
      <w:r w:rsidRPr="00C13B09">
        <w:rPr>
          <w:rFonts w:ascii="Arial" w:hAnsi="Arial" w:cs="Arial"/>
          <w:lang w:val="es-419"/>
        </w:rPr>
        <w:t xml:space="preserve"> 10.10.1.1, 00:08:20, GigabitEthernet0/0</w:t>
      </w:r>
    </w:p>
    <w:p w14:paraId="4E31AA5D"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IA     10.10.33.1/32 [110/3] </w:t>
      </w:r>
      <w:proofErr w:type="spellStart"/>
      <w:r w:rsidRPr="00C13B09">
        <w:rPr>
          <w:rFonts w:ascii="Arial" w:hAnsi="Arial" w:cs="Arial"/>
          <w:lang w:val="es-419"/>
        </w:rPr>
        <w:t>via</w:t>
      </w:r>
      <w:proofErr w:type="spellEnd"/>
      <w:r w:rsidRPr="00C13B09">
        <w:rPr>
          <w:rFonts w:ascii="Arial" w:hAnsi="Arial" w:cs="Arial"/>
          <w:lang w:val="es-419"/>
        </w:rPr>
        <w:t xml:space="preserve"> 10.10.1.1, 00:08:20, GigabitEthernet0/0</w:t>
      </w:r>
    </w:p>
    <w:p w14:paraId="62618A0D"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E2     10.10.51.0/24 [110/100] </w:t>
      </w:r>
      <w:proofErr w:type="spellStart"/>
      <w:r w:rsidRPr="00C13B09">
        <w:rPr>
          <w:rFonts w:ascii="Arial" w:hAnsi="Arial" w:cs="Arial"/>
          <w:lang w:val="es-419"/>
        </w:rPr>
        <w:t>via</w:t>
      </w:r>
      <w:proofErr w:type="spellEnd"/>
      <w:r w:rsidRPr="00C13B09">
        <w:rPr>
          <w:rFonts w:ascii="Arial" w:hAnsi="Arial" w:cs="Arial"/>
          <w:lang w:val="es-419"/>
        </w:rPr>
        <w:t xml:space="preserve"> 10.10.1.1, 00:08:20, GigabitEthernet0/0</w:t>
      </w:r>
    </w:p>
    <w:p w14:paraId="52F9ED83" w14:textId="77777777" w:rsidR="00404A98" w:rsidRPr="00C13B09" w:rsidRDefault="00404A98" w:rsidP="00404A98">
      <w:pPr>
        <w:spacing w:before="0"/>
        <w:rPr>
          <w:rFonts w:ascii="Arial" w:hAnsi="Arial" w:cs="Arial"/>
          <w:lang w:val="es-419"/>
        </w:rPr>
      </w:pPr>
    </w:p>
    <w:p w14:paraId="59199DCB" w14:textId="77777777" w:rsidR="00750B18" w:rsidRDefault="00750B18" w:rsidP="00750B18">
      <w:pPr>
        <w:spacing w:before="0"/>
        <w:rPr>
          <w:rFonts w:ascii="Arial" w:hAnsi="Arial" w:cs="Arial"/>
        </w:rPr>
      </w:pPr>
      <w:r>
        <w:rPr>
          <w:rFonts w:ascii="Calibri" w:eastAsia="Calibri" w:hAnsi="Calibri" w:cs="Times New Roman"/>
          <w:b/>
          <w:kern w:val="0"/>
          <w:sz w:val="24"/>
          <w:lang w:eastAsia="en-US"/>
          <w14:ligatures w14:val="none"/>
        </w:rPr>
        <w:t>R2</w:t>
      </w:r>
      <w:r w:rsidRPr="000A36C9">
        <w:rPr>
          <w:rFonts w:ascii="Calibri" w:eastAsia="Calibri" w:hAnsi="Calibri" w:cs="Times New Roman"/>
          <w:b/>
          <w:kern w:val="0"/>
          <w:sz w:val="24"/>
          <w:lang w:eastAsia="en-US"/>
          <w14:ligatures w14:val="none"/>
        </w:rPr>
        <w:t>(config)#</w:t>
      </w:r>
      <w:r w:rsidRPr="007808F4">
        <w:rPr>
          <w:rFonts w:ascii="Calibri" w:eastAsia="Calibri" w:hAnsi="Calibri" w:cs="Times New Roman"/>
          <w:kern w:val="0"/>
          <w:sz w:val="24"/>
          <w:lang w:eastAsia="en-US"/>
          <w14:ligatures w14:val="none"/>
        </w:rPr>
        <w:t xml:space="preserve">do show </w:t>
      </w:r>
      <w:proofErr w:type="spellStart"/>
      <w:r>
        <w:rPr>
          <w:rFonts w:ascii="Calibri" w:eastAsia="Calibri" w:hAnsi="Calibri" w:cs="Times New Roman"/>
          <w:kern w:val="0"/>
          <w:sz w:val="24"/>
          <w:lang w:eastAsia="en-US"/>
          <w14:ligatures w14:val="none"/>
        </w:rPr>
        <w:t>ip</w:t>
      </w:r>
      <w:proofErr w:type="spellEnd"/>
      <w:r>
        <w:rPr>
          <w:rFonts w:ascii="Calibri" w:eastAsia="Calibri" w:hAnsi="Calibri" w:cs="Times New Roman"/>
          <w:kern w:val="0"/>
          <w:sz w:val="24"/>
          <w:lang w:eastAsia="en-US"/>
          <w14:ligatures w14:val="none"/>
        </w:rPr>
        <w:t xml:space="preserve"> routes</w:t>
      </w:r>
      <w:r w:rsidRPr="00404A98">
        <w:rPr>
          <w:rFonts w:ascii="Arial" w:hAnsi="Arial" w:cs="Arial"/>
        </w:rPr>
        <w:t xml:space="preserve">      </w:t>
      </w:r>
    </w:p>
    <w:p w14:paraId="46C76178" w14:textId="77777777" w:rsidR="00404A98" w:rsidRPr="00404A98" w:rsidRDefault="00404A98" w:rsidP="00404A98">
      <w:pPr>
        <w:spacing w:before="0"/>
        <w:rPr>
          <w:rFonts w:ascii="Arial" w:hAnsi="Arial" w:cs="Arial"/>
        </w:rPr>
      </w:pPr>
      <w:r w:rsidRPr="00404A98">
        <w:rPr>
          <w:rFonts w:ascii="Arial" w:hAnsi="Arial" w:cs="Arial"/>
        </w:rPr>
        <w:t xml:space="preserve">      10.0.0.0/8 is variably </w:t>
      </w:r>
      <w:proofErr w:type="spellStart"/>
      <w:r w:rsidRPr="00404A98">
        <w:rPr>
          <w:rFonts w:ascii="Arial" w:hAnsi="Arial" w:cs="Arial"/>
        </w:rPr>
        <w:t>subnetted</w:t>
      </w:r>
      <w:proofErr w:type="spellEnd"/>
      <w:r w:rsidRPr="00404A98">
        <w:rPr>
          <w:rFonts w:ascii="Arial" w:hAnsi="Arial" w:cs="Arial"/>
        </w:rPr>
        <w:t>, 8 subnets, 2 masks</w:t>
      </w:r>
    </w:p>
    <w:p w14:paraId="69F30192" w14:textId="77777777" w:rsidR="00404A98" w:rsidRPr="00404A98" w:rsidRDefault="00404A98" w:rsidP="00404A98">
      <w:pPr>
        <w:spacing w:before="0"/>
        <w:rPr>
          <w:rFonts w:ascii="Arial" w:hAnsi="Arial" w:cs="Arial"/>
        </w:rPr>
      </w:pPr>
      <w:r w:rsidRPr="00404A98">
        <w:rPr>
          <w:rFonts w:ascii="Arial" w:hAnsi="Arial" w:cs="Arial"/>
        </w:rPr>
        <w:t>O        10.10.1.0/24 [110/2] via 10.10.2.1, 00:07:53, GigabitEthernet0/0</w:t>
      </w:r>
    </w:p>
    <w:p w14:paraId="2A903B19" w14:textId="77777777" w:rsidR="00404A98" w:rsidRPr="00404A98" w:rsidRDefault="00404A98" w:rsidP="00404A98">
      <w:pPr>
        <w:spacing w:before="0"/>
        <w:rPr>
          <w:rFonts w:ascii="Arial" w:hAnsi="Arial" w:cs="Arial"/>
        </w:rPr>
      </w:pPr>
      <w:r w:rsidRPr="00404A98">
        <w:rPr>
          <w:rFonts w:ascii="Arial" w:hAnsi="Arial" w:cs="Arial"/>
        </w:rPr>
        <w:t>C        10.10.2.0/24 is directly connected, GigabitEthernet0/0</w:t>
      </w:r>
    </w:p>
    <w:p w14:paraId="7A37E7A0" w14:textId="77777777" w:rsidR="00404A98" w:rsidRPr="00404A98" w:rsidRDefault="00404A98" w:rsidP="00404A98">
      <w:pPr>
        <w:spacing w:before="0"/>
        <w:rPr>
          <w:rFonts w:ascii="Arial" w:hAnsi="Arial" w:cs="Arial"/>
        </w:rPr>
      </w:pPr>
      <w:r w:rsidRPr="00404A98">
        <w:rPr>
          <w:rFonts w:ascii="Arial" w:hAnsi="Arial" w:cs="Arial"/>
        </w:rPr>
        <w:t>L        10.10.2.2/32 is directly connected, GigabitEthernet0/0</w:t>
      </w:r>
    </w:p>
    <w:p w14:paraId="4DBDD225"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10.10.3.0/24 [110/2] </w:t>
      </w:r>
      <w:proofErr w:type="spellStart"/>
      <w:r w:rsidRPr="00C13B09">
        <w:rPr>
          <w:rFonts w:ascii="Arial" w:hAnsi="Arial" w:cs="Arial"/>
          <w:lang w:val="es-419"/>
        </w:rPr>
        <w:t>via</w:t>
      </w:r>
      <w:proofErr w:type="spellEnd"/>
      <w:r w:rsidRPr="00C13B09">
        <w:rPr>
          <w:rFonts w:ascii="Arial" w:hAnsi="Arial" w:cs="Arial"/>
          <w:lang w:val="es-419"/>
        </w:rPr>
        <w:t xml:space="preserve"> 10.10.2.1, 00:07:58, GigabitEthernet0/0</w:t>
      </w:r>
    </w:p>
    <w:p w14:paraId="0633BA60"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10.10.4.0/24 [110/2] </w:t>
      </w:r>
      <w:proofErr w:type="spellStart"/>
      <w:r w:rsidRPr="00C13B09">
        <w:rPr>
          <w:rFonts w:ascii="Arial" w:hAnsi="Arial" w:cs="Arial"/>
          <w:lang w:val="es-419"/>
        </w:rPr>
        <w:t>via</w:t>
      </w:r>
      <w:proofErr w:type="spellEnd"/>
      <w:r w:rsidRPr="00C13B09">
        <w:rPr>
          <w:rFonts w:ascii="Arial" w:hAnsi="Arial" w:cs="Arial"/>
          <w:lang w:val="es-419"/>
        </w:rPr>
        <w:t xml:space="preserve"> 10.10.2.1, 00:07:58, GigabitEthernet0/0</w:t>
      </w:r>
    </w:p>
    <w:p w14:paraId="09819BB1"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IA     10.10.9.0/24 [110/3] </w:t>
      </w:r>
      <w:proofErr w:type="spellStart"/>
      <w:r w:rsidRPr="00C13B09">
        <w:rPr>
          <w:rFonts w:ascii="Arial" w:hAnsi="Arial" w:cs="Arial"/>
          <w:lang w:val="es-419"/>
        </w:rPr>
        <w:t>via</w:t>
      </w:r>
      <w:proofErr w:type="spellEnd"/>
      <w:r w:rsidRPr="00C13B09">
        <w:rPr>
          <w:rFonts w:ascii="Arial" w:hAnsi="Arial" w:cs="Arial"/>
          <w:lang w:val="es-419"/>
        </w:rPr>
        <w:t xml:space="preserve"> 10.10.2.1, 00:07:58, GigabitEthernet0/0</w:t>
      </w:r>
    </w:p>
    <w:p w14:paraId="4C3E8C39"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IA     10.10.33.1/32 [110/3] </w:t>
      </w:r>
      <w:proofErr w:type="spellStart"/>
      <w:r w:rsidRPr="00C13B09">
        <w:rPr>
          <w:rFonts w:ascii="Arial" w:hAnsi="Arial" w:cs="Arial"/>
          <w:lang w:val="es-419"/>
        </w:rPr>
        <w:t>via</w:t>
      </w:r>
      <w:proofErr w:type="spellEnd"/>
      <w:r w:rsidRPr="00C13B09">
        <w:rPr>
          <w:rFonts w:ascii="Arial" w:hAnsi="Arial" w:cs="Arial"/>
          <w:lang w:val="es-419"/>
        </w:rPr>
        <w:t xml:space="preserve"> 10.10.2.1, 00:07:58, GigabitEthernet0/0</w:t>
      </w:r>
    </w:p>
    <w:p w14:paraId="16964605" w14:textId="77777777" w:rsidR="00404A98" w:rsidRPr="00404A98" w:rsidRDefault="00404A98" w:rsidP="00404A98">
      <w:pPr>
        <w:spacing w:before="0"/>
        <w:rPr>
          <w:rFonts w:ascii="Arial" w:hAnsi="Arial" w:cs="Arial"/>
        </w:rPr>
      </w:pPr>
      <w:r w:rsidRPr="00404A98">
        <w:rPr>
          <w:rFonts w:ascii="Arial" w:hAnsi="Arial" w:cs="Arial"/>
        </w:rPr>
        <w:t>O E2     10.10.51.0/24 [110/100] via 10.10.2.1, 00:07:58, GigabitEthernet0/0</w:t>
      </w:r>
    </w:p>
    <w:p w14:paraId="1E08E318" w14:textId="77777777" w:rsidR="00404A98" w:rsidRPr="00404A98" w:rsidRDefault="00404A98" w:rsidP="00404A98">
      <w:pPr>
        <w:spacing w:before="0"/>
        <w:rPr>
          <w:rFonts w:ascii="Arial" w:hAnsi="Arial" w:cs="Arial"/>
        </w:rPr>
      </w:pPr>
    </w:p>
    <w:p w14:paraId="55FCC8D0" w14:textId="77777777" w:rsidR="00750B18" w:rsidRDefault="00750B18" w:rsidP="00750B18">
      <w:pPr>
        <w:spacing w:before="0"/>
        <w:rPr>
          <w:rFonts w:ascii="Arial" w:hAnsi="Arial" w:cs="Arial"/>
        </w:rPr>
      </w:pPr>
      <w:r>
        <w:rPr>
          <w:rFonts w:ascii="Calibri" w:eastAsia="Calibri" w:hAnsi="Calibri" w:cs="Times New Roman"/>
          <w:b/>
          <w:kern w:val="0"/>
          <w:sz w:val="24"/>
          <w:lang w:eastAsia="en-US"/>
          <w14:ligatures w14:val="none"/>
        </w:rPr>
        <w:t>R3</w:t>
      </w:r>
      <w:r w:rsidRPr="000A36C9">
        <w:rPr>
          <w:rFonts w:ascii="Calibri" w:eastAsia="Calibri" w:hAnsi="Calibri" w:cs="Times New Roman"/>
          <w:b/>
          <w:kern w:val="0"/>
          <w:sz w:val="24"/>
          <w:lang w:eastAsia="en-US"/>
          <w14:ligatures w14:val="none"/>
        </w:rPr>
        <w:t>(config)#</w:t>
      </w:r>
      <w:r w:rsidRPr="007808F4">
        <w:rPr>
          <w:rFonts w:ascii="Calibri" w:eastAsia="Calibri" w:hAnsi="Calibri" w:cs="Times New Roman"/>
          <w:kern w:val="0"/>
          <w:sz w:val="24"/>
          <w:lang w:eastAsia="en-US"/>
          <w14:ligatures w14:val="none"/>
        </w:rPr>
        <w:t xml:space="preserve">do show </w:t>
      </w:r>
      <w:proofErr w:type="spellStart"/>
      <w:r>
        <w:rPr>
          <w:rFonts w:ascii="Calibri" w:eastAsia="Calibri" w:hAnsi="Calibri" w:cs="Times New Roman"/>
          <w:kern w:val="0"/>
          <w:sz w:val="24"/>
          <w:lang w:eastAsia="en-US"/>
          <w14:ligatures w14:val="none"/>
        </w:rPr>
        <w:t>ip</w:t>
      </w:r>
      <w:proofErr w:type="spellEnd"/>
      <w:r>
        <w:rPr>
          <w:rFonts w:ascii="Calibri" w:eastAsia="Calibri" w:hAnsi="Calibri" w:cs="Times New Roman"/>
          <w:kern w:val="0"/>
          <w:sz w:val="24"/>
          <w:lang w:eastAsia="en-US"/>
          <w14:ligatures w14:val="none"/>
        </w:rPr>
        <w:t xml:space="preserve"> routes</w:t>
      </w:r>
      <w:r w:rsidRPr="00404A98">
        <w:rPr>
          <w:rFonts w:ascii="Arial" w:hAnsi="Arial" w:cs="Arial"/>
        </w:rPr>
        <w:t xml:space="preserve">      </w:t>
      </w:r>
    </w:p>
    <w:p w14:paraId="5DB0BD23" w14:textId="77777777" w:rsidR="00404A98" w:rsidRPr="00404A98" w:rsidRDefault="00404A98" w:rsidP="00404A98">
      <w:pPr>
        <w:spacing w:before="0"/>
        <w:rPr>
          <w:rFonts w:ascii="Arial" w:hAnsi="Arial" w:cs="Arial"/>
        </w:rPr>
      </w:pPr>
      <w:r w:rsidRPr="00404A98">
        <w:rPr>
          <w:rFonts w:ascii="Arial" w:hAnsi="Arial" w:cs="Arial"/>
        </w:rPr>
        <w:t xml:space="preserve">      10.0.0.0/8 is variably </w:t>
      </w:r>
      <w:proofErr w:type="spellStart"/>
      <w:r w:rsidRPr="00404A98">
        <w:rPr>
          <w:rFonts w:ascii="Arial" w:hAnsi="Arial" w:cs="Arial"/>
        </w:rPr>
        <w:t>subnetted</w:t>
      </w:r>
      <w:proofErr w:type="spellEnd"/>
      <w:r w:rsidRPr="00404A98">
        <w:rPr>
          <w:rFonts w:ascii="Arial" w:hAnsi="Arial" w:cs="Arial"/>
        </w:rPr>
        <w:t>, 8 subnets, 2 masks</w:t>
      </w:r>
    </w:p>
    <w:p w14:paraId="6054BEEE" w14:textId="77777777" w:rsidR="00404A98" w:rsidRPr="00404A98" w:rsidRDefault="00404A98" w:rsidP="00404A98">
      <w:pPr>
        <w:spacing w:before="0"/>
        <w:rPr>
          <w:rFonts w:ascii="Arial" w:hAnsi="Arial" w:cs="Arial"/>
        </w:rPr>
      </w:pPr>
      <w:r w:rsidRPr="00404A98">
        <w:rPr>
          <w:rFonts w:ascii="Arial" w:hAnsi="Arial" w:cs="Arial"/>
        </w:rPr>
        <w:t>O        10.10.1.0/24 [110/2] via 10.10.3.1, 00:06:56, GigabitEthernet0/0</w:t>
      </w:r>
    </w:p>
    <w:p w14:paraId="2E2D9AC9" w14:textId="77777777" w:rsidR="00404A98" w:rsidRPr="00404A98" w:rsidRDefault="00404A98" w:rsidP="00404A98">
      <w:pPr>
        <w:spacing w:before="0"/>
        <w:rPr>
          <w:rFonts w:ascii="Arial" w:hAnsi="Arial" w:cs="Arial"/>
        </w:rPr>
      </w:pPr>
      <w:r w:rsidRPr="00404A98">
        <w:rPr>
          <w:rFonts w:ascii="Arial" w:hAnsi="Arial" w:cs="Arial"/>
        </w:rPr>
        <w:lastRenderedPageBreak/>
        <w:t>O        10.10.2.0/24 [110/2] via 10.10.3.1, 00:07:50, GigabitEthernet0/0</w:t>
      </w:r>
    </w:p>
    <w:p w14:paraId="2697E132" w14:textId="77777777" w:rsidR="00404A98" w:rsidRPr="00404A98" w:rsidRDefault="00404A98" w:rsidP="00404A98">
      <w:pPr>
        <w:spacing w:before="0"/>
        <w:rPr>
          <w:rFonts w:ascii="Arial" w:hAnsi="Arial" w:cs="Arial"/>
        </w:rPr>
      </w:pPr>
      <w:r w:rsidRPr="00404A98">
        <w:rPr>
          <w:rFonts w:ascii="Arial" w:hAnsi="Arial" w:cs="Arial"/>
        </w:rPr>
        <w:t>C        10.10.3.0/24 is directly connected, GigabitEthernet0/0</w:t>
      </w:r>
    </w:p>
    <w:p w14:paraId="2BA6FC47" w14:textId="77777777" w:rsidR="00404A98" w:rsidRPr="00404A98" w:rsidRDefault="00404A98" w:rsidP="00404A98">
      <w:pPr>
        <w:spacing w:before="0"/>
        <w:rPr>
          <w:rFonts w:ascii="Arial" w:hAnsi="Arial" w:cs="Arial"/>
        </w:rPr>
      </w:pPr>
      <w:r w:rsidRPr="00404A98">
        <w:rPr>
          <w:rFonts w:ascii="Arial" w:hAnsi="Arial" w:cs="Arial"/>
        </w:rPr>
        <w:t>L        10.10.3.2/32 is directly connected, GigabitEthernet0/0</w:t>
      </w:r>
    </w:p>
    <w:p w14:paraId="402903B7"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10.10.4.0/24 [110/2] </w:t>
      </w:r>
      <w:proofErr w:type="spellStart"/>
      <w:r w:rsidRPr="00C13B09">
        <w:rPr>
          <w:rFonts w:ascii="Arial" w:hAnsi="Arial" w:cs="Arial"/>
          <w:lang w:val="es-419"/>
        </w:rPr>
        <w:t>via</w:t>
      </w:r>
      <w:proofErr w:type="spellEnd"/>
      <w:r w:rsidRPr="00C13B09">
        <w:rPr>
          <w:rFonts w:ascii="Arial" w:hAnsi="Arial" w:cs="Arial"/>
          <w:lang w:val="es-419"/>
        </w:rPr>
        <w:t xml:space="preserve"> 10.10.3.1, 00:08:47, GigabitEthernet0/0</w:t>
      </w:r>
    </w:p>
    <w:p w14:paraId="008047BF"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IA     10.10.9.0/24 [110/3] </w:t>
      </w:r>
      <w:proofErr w:type="spellStart"/>
      <w:r w:rsidRPr="00C13B09">
        <w:rPr>
          <w:rFonts w:ascii="Arial" w:hAnsi="Arial" w:cs="Arial"/>
          <w:lang w:val="es-419"/>
        </w:rPr>
        <w:t>via</w:t>
      </w:r>
      <w:proofErr w:type="spellEnd"/>
      <w:r w:rsidRPr="00C13B09">
        <w:rPr>
          <w:rFonts w:ascii="Arial" w:hAnsi="Arial" w:cs="Arial"/>
          <w:lang w:val="es-419"/>
        </w:rPr>
        <w:t xml:space="preserve"> 10.10.3.1, 00:08:47, GigabitEthernet0/0</w:t>
      </w:r>
    </w:p>
    <w:p w14:paraId="544D09B5"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IA     10.10.33.1/32 [110/3] </w:t>
      </w:r>
      <w:proofErr w:type="spellStart"/>
      <w:r w:rsidRPr="00C13B09">
        <w:rPr>
          <w:rFonts w:ascii="Arial" w:hAnsi="Arial" w:cs="Arial"/>
          <w:lang w:val="es-419"/>
        </w:rPr>
        <w:t>via</w:t>
      </w:r>
      <w:proofErr w:type="spellEnd"/>
      <w:r w:rsidRPr="00C13B09">
        <w:rPr>
          <w:rFonts w:ascii="Arial" w:hAnsi="Arial" w:cs="Arial"/>
          <w:lang w:val="es-419"/>
        </w:rPr>
        <w:t xml:space="preserve"> 10.10.3.1, 00:08:47, GigabitEthernet0/0</w:t>
      </w:r>
    </w:p>
    <w:p w14:paraId="2A7A3BC0"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E2     10.10.51.0/24 [110/100] </w:t>
      </w:r>
      <w:proofErr w:type="spellStart"/>
      <w:r w:rsidRPr="00C13B09">
        <w:rPr>
          <w:rFonts w:ascii="Arial" w:hAnsi="Arial" w:cs="Arial"/>
          <w:lang w:val="es-419"/>
        </w:rPr>
        <w:t>via</w:t>
      </w:r>
      <w:proofErr w:type="spellEnd"/>
      <w:r w:rsidRPr="00C13B09">
        <w:rPr>
          <w:rFonts w:ascii="Arial" w:hAnsi="Arial" w:cs="Arial"/>
          <w:lang w:val="es-419"/>
        </w:rPr>
        <w:t xml:space="preserve"> 10.10.3.1, 00:08:47, GigabitEthernet0/0</w:t>
      </w:r>
    </w:p>
    <w:p w14:paraId="2E52EF45" w14:textId="77777777" w:rsidR="00404A98" w:rsidRPr="00C13B09" w:rsidRDefault="00404A98" w:rsidP="00404A98">
      <w:pPr>
        <w:spacing w:before="0"/>
        <w:rPr>
          <w:rFonts w:ascii="Arial" w:hAnsi="Arial" w:cs="Arial"/>
          <w:lang w:val="es-419"/>
        </w:rPr>
      </w:pPr>
    </w:p>
    <w:p w14:paraId="3EB1FE96" w14:textId="77777777" w:rsidR="00750B18" w:rsidRDefault="00750B18" w:rsidP="00750B18">
      <w:pPr>
        <w:spacing w:before="0"/>
        <w:rPr>
          <w:rFonts w:ascii="Arial" w:hAnsi="Arial" w:cs="Arial"/>
        </w:rPr>
      </w:pPr>
      <w:r>
        <w:rPr>
          <w:rFonts w:ascii="Calibri" w:eastAsia="Calibri" w:hAnsi="Calibri" w:cs="Times New Roman"/>
          <w:b/>
          <w:kern w:val="0"/>
          <w:sz w:val="24"/>
          <w:lang w:eastAsia="en-US"/>
          <w14:ligatures w14:val="none"/>
        </w:rPr>
        <w:t>SwitchR4</w:t>
      </w:r>
      <w:r w:rsidRPr="000A36C9">
        <w:rPr>
          <w:rFonts w:ascii="Calibri" w:eastAsia="Calibri" w:hAnsi="Calibri" w:cs="Times New Roman"/>
          <w:b/>
          <w:kern w:val="0"/>
          <w:sz w:val="24"/>
          <w:lang w:eastAsia="en-US"/>
          <w14:ligatures w14:val="none"/>
        </w:rPr>
        <w:t>(config)#</w:t>
      </w:r>
      <w:r w:rsidRPr="007808F4">
        <w:rPr>
          <w:rFonts w:ascii="Calibri" w:eastAsia="Calibri" w:hAnsi="Calibri" w:cs="Times New Roman"/>
          <w:kern w:val="0"/>
          <w:sz w:val="24"/>
          <w:lang w:eastAsia="en-US"/>
          <w14:ligatures w14:val="none"/>
        </w:rPr>
        <w:t xml:space="preserve">do show </w:t>
      </w:r>
      <w:proofErr w:type="spellStart"/>
      <w:r>
        <w:rPr>
          <w:rFonts w:ascii="Calibri" w:eastAsia="Calibri" w:hAnsi="Calibri" w:cs="Times New Roman"/>
          <w:kern w:val="0"/>
          <w:sz w:val="24"/>
          <w:lang w:eastAsia="en-US"/>
          <w14:ligatures w14:val="none"/>
        </w:rPr>
        <w:t>ip</w:t>
      </w:r>
      <w:proofErr w:type="spellEnd"/>
      <w:r>
        <w:rPr>
          <w:rFonts w:ascii="Calibri" w:eastAsia="Calibri" w:hAnsi="Calibri" w:cs="Times New Roman"/>
          <w:kern w:val="0"/>
          <w:sz w:val="24"/>
          <w:lang w:eastAsia="en-US"/>
          <w14:ligatures w14:val="none"/>
        </w:rPr>
        <w:t xml:space="preserve"> routes</w:t>
      </w:r>
      <w:r w:rsidRPr="00404A98">
        <w:rPr>
          <w:rFonts w:ascii="Arial" w:hAnsi="Arial" w:cs="Arial"/>
        </w:rPr>
        <w:t xml:space="preserve">      </w:t>
      </w:r>
    </w:p>
    <w:p w14:paraId="4D809622" w14:textId="77777777" w:rsidR="00404A98" w:rsidRPr="00404A98" w:rsidRDefault="00404A98" w:rsidP="00404A98">
      <w:pPr>
        <w:spacing w:before="0"/>
        <w:rPr>
          <w:rFonts w:ascii="Arial" w:hAnsi="Arial" w:cs="Arial"/>
        </w:rPr>
      </w:pPr>
      <w:r w:rsidRPr="00404A98">
        <w:rPr>
          <w:rFonts w:ascii="Arial" w:hAnsi="Arial" w:cs="Arial"/>
        </w:rPr>
        <w:t xml:space="preserve">      10.0.0.0/8 is variably </w:t>
      </w:r>
      <w:proofErr w:type="spellStart"/>
      <w:r w:rsidRPr="00404A98">
        <w:rPr>
          <w:rFonts w:ascii="Arial" w:hAnsi="Arial" w:cs="Arial"/>
        </w:rPr>
        <w:t>subnetted</w:t>
      </w:r>
      <w:proofErr w:type="spellEnd"/>
      <w:r w:rsidRPr="00404A98">
        <w:rPr>
          <w:rFonts w:ascii="Arial" w:hAnsi="Arial" w:cs="Arial"/>
        </w:rPr>
        <w:t>, 10 subnets, 2 masks</w:t>
      </w:r>
    </w:p>
    <w:p w14:paraId="590C87CB" w14:textId="77777777" w:rsidR="00404A98" w:rsidRPr="00404A98" w:rsidRDefault="00404A98" w:rsidP="00404A98">
      <w:pPr>
        <w:spacing w:before="0"/>
        <w:rPr>
          <w:rFonts w:ascii="Arial" w:hAnsi="Arial" w:cs="Arial"/>
        </w:rPr>
      </w:pPr>
      <w:r w:rsidRPr="00404A98">
        <w:rPr>
          <w:rFonts w:ascii="Arial" w:hAnsi="Arial" w:cs="Arial"/>
        </w:rPr>
        <w:t>O        10.10.1.0/24 [110/2] via 10.10.4.1, 00:10:01, FastEthernet1/0/1</w:t>
      </w:r>
    </w:p>
    <w:p w14:paraId="50C250BC"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10.10.2.0/24 [110/2] </w:t>
      </w:r>
      <w:proofErr w:type="spellStart"/>
      <w:r w:rsidRPr="00C13B09">
        <w:rPr>
          <w:rFonts w:ascii="Arial" w:hAnsi="Arial" w:cs="Arial"/>
          <w:lang w:val="es-419"/>
        </w:rPr>
        <w:t>via</w:t>
      </w:r>
      <w:proofErr w:type="spellEnd"/>
      <w:r w:rsidRPr="00C13B09">
        <w:rPr>
          <w:rFonts w:ascii="Arial" w:hAnsi="Arial" w:cs="Arial"/>
          <w:lang w:val="es-419"/>
        </w:rPr>
        <w:t xml:space="preserve"> 10.10.4.1, 00:10:55, FastEthernet1/0/1</w:t>
      </w:r>
    </w:p>
    <w:p w14:paraId="49A01BE8"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10.10.3.0/24 [110/2] </w:t>
      </w:r>
      <w:proofErr w:type="spellStart"/>
      <w:r w:rsidRPr="00C13B09">
        <w:rPr>
          <w:rFonts w:ascii="Arial" w:hAnsi="Arial" w:cs="Arial"/>
          <w:lang w:val="es-419"/>
        </w:rPr>
        <w:t>via</w:t>
      </w:r>
      <w:proofErr w:type="spellEnd"/>
      <w:r w:rsidRPr="00C13B09">
        <w:rPr>
          <w:rFonts w:ascii="Arial" w:hAnsi="Arial" w:cs="Arial"/>
          <w:lang w:val="es-419"/>
        </w:rPr>
        <w:t xml:space="preserve"> 10.10.4.1, 00:12:35, FastEthernet1/0/1</w:t>
      </w:r>
    </w:p>
    <w:p w14:paraId="1E5B646E" w14:textId="77777777" w:rsidR="00404A98" w:rsidRPr="00404A98" w:rsidRDefault="00404A98" w:rsidP="00404A98">
      <w:pPr>
        <w:spacing w:before="0"/>
        <w:rPr>
          <w:rFonts w:ascii="Arial" w:hAnsi="Arial" w:cs="Arial"/>
        </w:rPr>
      </w:pPr>
      <w:r w:rsidRPr="00404A98">
        <w:rPr>
          <w:rFonts w:ascii="Arial" w:hAnsi="Arial" w:cs="Arial"/>
        </w:rPr>
        <w:t>C        10.10.4.0/24 is directly connected, FastEthernet1/0/1</w:t>
      </w:r>
    </w:p>
    <w:p w14:paraId="33289EF0" w14:textId="77777777" w:rsidR="00404A98" w:rsidRPr="00404A98" w:rsidRDefault="00404A98" w:rsidP="00404A98">
      <w:pPr>
        <w:spacing w:before="0"/>
        <w:rPr>
          <w:rFonts w:ascii="Arial" w:hAnsi="Arial" w:cs="Arial"/>
        </w:rPr>
      </w:pPr>
      <w:r w:rsidRPr="00404A98">
        <w:rPr>
          <w:rFonts w:ascii="Arial" w:hAnsi="Arial" w:cs="Arial"/>
        </w:rPr>
        <w:t>L        10.10.4.2/32 is directly connected, FastEthernet1/0/1</w:t>
      </w:r>
    </w:p>
    <w:p w14:paraId="386621E6" w14:textId="77777777" w:rsidR="00404A98" w:rsidRPr="00404A98" w:rsidRDefault="00404A98" w:rsidP="00404A98">
      <w:pPr>
        <w:spacing w:before="0"/>
        <w:rPr>
          <w:rFonts w:ascii="Arial" w:hAnsi="Arial" w:cs="Arial"/>
        </w:rPr>
      </w:pPr>
      <w:r w:rsidRPr="00404A98">
        <w:rPr>
          <w:rFonts w:ascii="Arial" w:hAnsi="Arial" w:cs="Arial"/>
        </w:rPr>
        <w:t>C        10.10.9.0/24 is directly connected, FastEthernet1/0/2</w:t>
      </w:r>
    </w:p>
    <w:p w14:paraId="412F3DAF" w14:textId="77777777" w:rsidR="00404A98" w:rsidRPr="00404A98" w:rsidRDefault="00404A98" w:rsidP="00404A98">
      <w:pPr>
        <w:spacing w:before="0"/>
        <w:rPr>
          <w:rFonts w:ascii="Arial" w:hAnsi="Arial" w:cs="Arial"/>
        </w:rPr>
      </w:pPr>
      <w:r w:rsidRPr="00404A98">
        <w:rPr>
          <w:rFonts w:ascii="Arial" w:hAnsi="Arial" w:cs="Arial"/>
        </w:rPr>
        <w:t>L        10.10.9.1/32 is directly connected, FastEthernet1/0/2</w:t>
      </w:r>
    </w:p>
    <w:p w14:paraId="4C5E4734" w14:textId="77777777" w:rsidR="00404A98" w:rsidRPr="00404A98" w:rsidRDefault="00404A98" w:rsidP="00404A98">
      <w:pPr>
        <w:spacing w:before="0"/>
        <w:rPr>
          <w:rFonts w:ascii="Arial" w:hAnsi="Arial" w:cs="Arial"/>
        </w:rPr>
      </w:pPr>
      <w:r w:rsidRPr="00404A98">
        <w:rPr>
          <w:rFonts w:ascii="Arial" w:hAnsi="Arial" w:cs="Arial"/>
        </w:rPr>
        <w:t>C        10.10.33.0/24 is directly connected, Loopback1</w:t>
      </w:r>
    </w:p>
    <w:p w14:paraId="57DE6D8E" w14:textId="77777777" w:rsidR="00404A98" w:rsidRPr="00404A98" w:rsidRDefault="00404A98" w:rsidP="00404A98">
      <w:pPr>
        <w:spacing w:before="0"/>
        <w:rPr>
          <w:rFonts w:ascii="Arial" w:hAnsi="Arial" w:cs="Arial"/>
        </w:rPr>
      </w:pPr>
      <w:r w:rsidRPr="00404A98">
        <w:rPr>
          <w:rFonts w:ascii="Arial" w:hAnsi="Arial" w:cs="Arial"/>
        </w:rPr>
        <w:t>L        10.10.33.1/32 is directly connected, Loopback1</w:t>
      </w:r>
    </w:p>
    <w:p w14:paraId="0B1DCE5C" w14:textId="77777777" w:rsidR="00404A98" w:rsidRPr="00404A98" w:rsidRDefault="00404A98" w:rsidP="00404A98">
      <w:pPr>
        <w:spacing w:before="0"/>
        <w:rPr>
          <w:rFonts w:ascii="Arial" w:hAnsi="Arial" w:cs="Arial"/>
        </w:rPr>
      </w:pPr>
      <w:r w:rsidRPr="00404A98">
        <w:rPr>
          <w:rFonts w:ascii="Arial" w:hAnsi="Arial" w:cs="Arial"/>
        </w:rPr>
        <w:t>D        10.10.51.0/24 [90/156160] via 10.10.9.2, 00:17:27, FastEthernet1/0/2</w:t>
      </w:r>
    </w:p>
    <w:p w14:paraId="118256DF" w14:textId="77777777" w:rsidR="00404A98" w:rsidRPr="00404A98" w:rsidRDefault="00404A98" w:rsidP="00404A98">
      <w:pPr>
        <w:spacing w:before="0"/>
        <w:rPr>
          <w:rFonts w:ascii="Arial" w:hAnsi="Arial" w:cs="Arial"/>
        </w:rPr>
      </w:pPr>
    </w:p>
    <w:p w14:paraId="504B6C5F" w14:textId="77777777" w:rsidR="00750B18" w:rsidRDefault="00750B18" w:rsidP="00750B18">
      <w:pPr>
        <w:spacing w:before="0"/>
        <w:rPr>
          <w:rFonts w:ascii="Arial" w:hAnsi="Arial" w:cs="Arial"/>
        </w:rPr>
      </w:pPr>
      <w:r>
        <w:rPr>
          <w:rFonts w:ascii="Calibri" w:eastAsia="Calibri" w:hAnsi="Calibri" w:cs="Times New Roman"/>
          <w:b/>
          <w:kern w:val="0"/>
          <w:sz w:val="24"/>
          <w:lang w:eastAsia="en-US"/>
          <w14:ligatures w14:val="none"/>
        </w:rPr>
        <w:t>R4</w:t>
      </w:r>
      <w:r w:rsidRPr="000A36C9">
        <w:rPr>
          <w:rFonts w:ascii="Calibri" w:eastAsia="Calibri" w:hAnsi="Calibri" w:cs="Times New Roman"/>
          <w:b/>
          <w:kern w:val="0"/>
          <w:sz w:val="24"/>
          <w:lang w:eastAsia="en-US"/>
          <w14:ligatures w14:val="none"/>
        </w:rPr>
        <w:t>(config)#</w:t>
      </w:r>
      <w:r w:rsidRPr="007808F4">
        <w:rPr>
          <w:rFonts w:ascii="Calibri" w:eastAsia="Calibri" w:hAnsi="Calibri" w:cs="Times New Roman"/>
          <w:kern w:val="0"/>
          <w:sz w:val="24"/>
          <w:lang w:eastAsia="en-US"/>
          <w14:ligatures w14:val="none"/>
        </w:rPr>
        <w:t xml:space="preserve">do show </w:t>
      </w:r>
      <w:proofErr w:type="spellStart"/>
      <w:r>
        <w:rPr>
          <w:rFonts w:ascii="Calibri" w:eastAsia="Calibri" w:hAnsi="Calibri" w:cs="Times New Roman"/>
          <w:kern w:val="0"/>
          <w:sz w:val="24"/>
          <w:lang w:eastAsia="en-US"/>
          <w14:ligatures w14:val="none"/>
        </w:rPr>
        <w:t>ip</w:t>
      </w:r>
      <w:proofErr w:type="spellEnd"/>
      <w:r>
        <w:rPr>
          <w:rFonts w:ascii="Calibri" w:eastAsia="Calibri" w:hAnsi="Calibri" w:cs="Times New Roman"/>
          <w:kern w:val="0"/>
          <w:sz w:val="24"/>
          <w:lang w:eastAsia="en-US"/>
          <w14:ligatures w14:val="none"/>
        </w:rPr>
        <w:t xml:space="preserve"> routes</w:t>
      </w:r>
      <w:r w:rsidRPr="00404A98">
        <w:rPr>
          <w:rFonts w:ascii="Arial" w:hAnsi="Arial" w:cs="Arial"/>
        </w:rPr>
        <w:t xml:space="preserve">      </w:t>
      </w:r>
    </w:p>
    <w:p w14:paraId="78895DA9" w14:textId="77777777" w:rsidR="00404A98" w:rsidRPr="00404A98" w:rsidRDefault="00404A98" w:rsidP="00404A98">
      <w:pPr>
        <w:spacing w:before="0"/>
        <w:rPr>
          <w:rFonts w:ascii="Arial" w:hAnsi="Arial" w:cs="Arial"/>
        </w:rPr>
      </w:pPr>
      <w:r w:rsidRPr="00404A98">
        <w:rPr>
          <w:rFonts w:ascii="Arial" w:hAnsi="Arial" w:cs="Arial"/>
        </w:rPr>
        <w:t xml:space="preserve">      10.0.0.0/8 is variably </w:t>
      </w:r>
      <w:proofErr w:type="spellStart"/>
      <w:r w:rsidRPr="00404A98">
        <w:rPr>
          <w:rFonts w:ascii="Arial" w:hAnsi="Arial" w:cs="Arial"/>
        </w:rPr>
        <w:t>subnetted</w:t>
      </w:r>
      <w:proofErr w:type="spellEnd"/>
      <w:r w:rsidRPr="00404A98">
        <w:rPr>
          <w:rFonts w:ascii="Arial" w:hAnsi="Arial" w:cs="Arial"/>
        </w:rPr>
        <w:t>, 9 subnets, 2 masks</w:t>
      </w:r>
    </w:p>
    <w:p w14:paraId="48DB24D7" w14:textId="77777777" w:rsidR="00404A98" w:rsidRPr="00404A98" w:rsidRDefault="00404A98" w:rsidP="00404A98">
      <w:pPr>
        <w:spacing w:before="0"/>
        <w:rPr>
          <w:rFonts w:ascii="Arial" w:hAnsi="Arial" w:cs="Arial"/>
        </w:rPr>
      </w:pPr>
      <w:r w:rsidRPr="00404A98">
        <w:rPr>
          <w:rFonts w:ascii="Arial" w:hAnsi="Arial" w:cs="Arial"/>
        </w:rPr>
        <w:t>D EX     10.10.1.0/24</w:t>
      </w:r>
    </w:p>
    <w:p w14:paraId="1A211D1B" w14:textId="77777777" w:rsidR="00404A98" w:rsidRPr="00C13B09" w:rsidRDefault="00404A98" w:rsidP="00404A98">
      <w:pPr>
        <w:spacing w:before="0"/>
        <w:rPr>
          <w:rFonts w:ascii="Arial" w:hAnsi="Arial" w:cs="Arial"/>
          <w:lang w:val="es-419"/>
        </w:rPr>
      </w:pPr>
      <w:r w:rsidRPr="00404A98">
        <w:rPr>
          <w:rFonts w:ascii="Arial" w:hAnsi="Arial" w:cs="Arial"/>
        </w:rPr>
        <w:t xml:space="preserve">           </w:t>
      </w:r>
      <w:r w:rsidRPr="00C13B09">
        <w:rPr>
          <w:rFonts w:ascii="Arial" w:hAnsi="Arial" w:cs="Arial"/>
          <w:lang w:val="es-419"/>
        </w:rPr>
        <w:t xml:space="preserve">[170/1711616] </w:t>
      </w:r>
      <w:proofErr w:type="spellStart"/>
      <w:r w:rsidRPr="00C13B09">
        <w:rPr>
          <w:rFonts w:ascii="Arial" w:hAnsi="Arial" w:cs="Arial"/>
          <w:lang w:val="es-419"/>
        </w:rPr>
        <w:t>via</w:t>
      </w:r>
      <w:proofErr w:type="spellEnd"/>
      <w:r w:rsidRPr="00C13B09">
        <w:rPr>
          <w:rFonts w:ascii="Arial" w:hAnsi="Arial" w:cs="Arial"/>
          <w:lang w:val="es-419"/>
        </w:rPr>
        <w:t xml:space="preserve"> 10.10.9.1, 00:02:20, GigabitEthernet0/0</w:t>
      </w:r>
    </w:p>
    <w:p w14:paraId="036655DA" w14:textId="77777777" w:rsidR="00404A98" w:rsidRPr="00C13B09" w:rsidRDefault="00404A98" w:rsidP="00404A98">
      <w:pPr>
        <w:spacing w:before="0"/>
        <w:rPr>
          <w:rFonts w:ascii="Arial" w:hAnsi="Arial" w:cs="Arial"/>
          <w:lang w:val="es-419"/>
        </w:rPr>
      </w:pPr>
      <w:r w:rsidRPr="00C13B09">
        <w:rPr>
          <w:rFonts w:ascii="Arial" w:hAnsi="Arial" w:cs="Arial"/>
          <w:lang w:val="es-419"/>
        </w:rPr>
        <w:t>D EX     10.10.2.0/24</w:t>
      </w:r>
    </w:p>
    <w:p w14:paraId="07F832CA"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           [170/1711616] </w:t>
      </w:r>
      <w:proofErr w:type="spellStart"/>
      <w:r w:rsidRPr="00C13B09">
        <w:rPr>
          <w:rFonts w:ascii="Arial" w:hAnsi="Arial" w:cs="Arial"/>
          <w:lang w:val="es-419"/>
        </w:rPr>
        <w:t>via</w:t>
      </w:r>
      <w:proofErr w:type="spellEnd"/>
      <w:r w:rsidRPr="00C13B09">
        <w:rPr>
          <w:rFonts w:ascii="Arial" w:hAnsi="Arial" w:cs="Arial"/>
          <w:lang w:val="es-419"/>
        </w:rPr>
        <w:t xml:space="preserve"> 10.10.9.1, 00:03:15, GigabitEthernet0/0</w:t>
      </w:r>
    </w:p>
    <w:p w14:paraId="57C11166" w14:textId="77777777" w:rsidR="00404A98" w:rsidRPr="00C13B09" w:rsidRDefault="00404A98" w:rsidP="00404A98">
      <w:pPr>
        <w:spacing w:before="0"/>
        <w:rPr>
          <w:rFonts w:ascii="Arial" w:hAnsi="Arial" w:cs="Arial"/>
          <w:lang w:val="es-419"/>
        </w:rPr>
      </w:pPr>
      <w:r w:rsidRPr="00C13B09">
        <w:rPr>
          <w:rFonts w:ascii="Arial" w:hAnsi="Arial" w:cs="Arial"/>
          <w:lang w:val="es-419"/>
        </w:rPr>
        <w:t>D EX     10.10.3.0/24</w:t>
      </w:r>
    </w:p>
    <w:p w14:paraId="24C561BB"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           [170/1711616] </w:t>
      </w:r>
      <w:proofErr w:type="spellStart"/>
      <w:r w:rsidRPr="00C13B09">
        <w:rPr>
          <w:rFonts w:ascii="Arial" w:hAnsi="Arial" w:cs="Arial"/>
          <w:lang w:val="es-419"/>
        </w:rPr>
        <w:t>via</w:t>
      </w:r>
      <w:proofErr w:type="spellEnd"/>
      <w:r w:rsidRPr="00C13B09">
        <w:rPr>
          <w:rFonts w:ascii="Arial" w:hAnsi="Arial" w:cs="Arial"/>
          <w:lang w:val="es-419"/>
        </w:rPr>
        <w:t xml:space="preserve"> 10.10.9.1, 00:04:55, GigabitEthernet0/0</w:t>
      </w:r>
    </w:p>
    <w:p w14:paraId="4342F715" w14:textId="77777777" w:rsidR="00404A98" w:rsidRPr="00C13B09" w:rsidRDefault="00404A98" w:rsidP="00404A98">
      <w:pPr>
        <w:spacing w:before="0"/>
        <w:rPr>
          <w:rFonts w:ascii="Arial" w:hAnsi="Arial" w:cs="Arial"/>
          <w:lang w:val="es-419"/>
        </w:rPr>
      </w:pPr>
      <w:r w:rsidRPr="00C13B09">
        <w:rPr>
          <w:rFonts w:ascii="Arial" w:hAnsi="Arial" w:cs="Arial"/>
          <w:lang w:val="es-419"/>
        </w:rPr>
        <w:t>D EX     10.10.4.0/24</w:t>
      </w:r>
    </w:p>
    <w:p w14:paraId="7B0DCAA6" w14:textId="77777777" w:rsidR="00404A98" w:rsidRPr="00404A98" w:rsidRDefault="00404A98" w:rsidP="00404A98">
      <w:pPr>
        <w:spacing w:before="0"/>
        <w:rPr>
          <w:rFonts w:ascii="Arial" w:hAnsi="Arial" w:cs="Arial"/>
        </w:rPr>
      </w:pPr>
      <w:r w:rsidRPr="00C13B09">
        <w:rPr>
          <w:rFonts w:ascii="Arial" w:hAnsi="Arial" w:cs="Arial"/>
          <w:lang w:val="es-419"/>
        </w:rPr>
        <w:t xml:space="preserve">           </w:t>
      </w:r>
      <w:r w:rsidRPr="00404A98">
        <w:rPr>
          <w:rFonts w:ascii="Arial" w:hAnsi="Arial" w:cs="Arial"/>
        </w:rPr>
        <w:t>[170/1711616] via 10.10.9.1, 00:09:47, GigabitEthernet0/0</w:t>
      </w:r>
    </w:p>
    <w:p w14:paraId="5B244354" w14:textId="77777777" w:rsidR="00404A98" w:rsidRPr="00404A98" w:rsidRDefault="00404A98" w:rsidP="00404A98">
      <w:pPr>
        <w:spacing w:before="0"/>
        <w:rPr>
          <w:rFonts w:ascii="Arial" w:hAnsi="Arial" w:cs="Arial"/>
        </w:rPr>
      </w:pPr>
      <w:r w:rsidRPr="00404A98">
        <w:rPr>
          <w:rFonts w:ascii="Arial" w:hAnsi="Arial" w:cs="Arial"/>
        </w:rPr>
        <w:t>C        10.10.9.0/24 is directly connected, GigabitEthernet0/0</w:t>
      </w:r>
    </w:p>
    <w:p w14:paraId="1937E5A1" w14:textId="77777777" w:rsidR="00404A98" w:rsidRPr="00404A98" w:rsidRDefault="00404A98" w:rsidP="00404A98">
      <w:pPr>
        <w:spacing w:before="0"/>
        <w:rPr>
          <w:rFonts w:ascii="Arial" w:hAnsi="Arial" w:cs="Arial"/>
        </w:rPr>
      </w:pPr>
      <w:r w:rsidRPr="00404A98">
        <w:rPr>
          <w:rFonts w:ascii="Arial" w:hAnsi="Arial" w:cs="Arial"/>
        </w:rPr>
        <w:t>L        10.10.9.2/32 is directly connected, GigabitEthernet0/0</w:t>
      </w:r>
    </w:p>
    <w:p w14:paraId="10710B7C" w14:textId="77777777" w:rsidR="00404A98" w:rsidRPr="00404A98" w:rsidRDefault="00404A98" w:rsidP="00404A98">
      <w:pPr>
        <w:spacing w:before="0"/>
        <w:rPr>
          <w:rFonts w:ascii="Arial" w:hAnsi="Arial" w:cs="Arial"/>
        </w:rPr>
      </w:pPr>
      <w:r w:rsidRPr="00404A98">
        <w:rPr>
          <w:rFonts w:ascii="Arial" w:hAnsi="Arial" w:cs="Arial"/>
        </w:rPr>
        <w:t>D EX     10.10.33.0/24</w:t>
      </w:r>
    </w:p>
    <w:p w14:paraId="5BD25E26" w14:textId="77777777" w:rsidR="00404A98" w:rsidRPr="00404A98" w:rsidRDefault="00404A98" w:rsidP="00404A98">
      <w:pPr>
        <w:spacing w:before="0"/>
        <w:rPr>
          <w:rFonts w:ascii="Arial" w:hAnsi="Arial" w:cs="Arial"/>
        </w:rPr>
      </w:pPr>
      <w:r w:rsidRPr="00404A98">
        <w:rPr>
          <w:rFonts w:ascii="Arial" w:hAnsi="Arial" w:cs="Arial"/>
        </w:rPr>
        <w:t xml:space="preserve">           [170/1711616] via 10.10.9.1, 00:09:47, GigabitEthernet0/0</w:t>
      </w:r>
    </w:p>
    <w:p w14:paraId="3072CA4C" w14:textId="77777777" w:rsidR="00404A98" w:rsidRPr="00404A98" w:rsidRDefault="00404A98" w:rsidP="00404A98">
      <w:pPr>
        <w:spacing w:before="0"/>
        <w:rPr>
          <w:rFonts w:ascii="Arial" w:hAnsi="Arial" w:cs="Arial"/>
        </w:rPr>
      </w:pPr>
      <w:r w:rsidRPr="00404A98">
        <w:rPr>
          <w:rFonts w:ascii="Arial" w:hAnsi="Arial" w:cs="Arial"/>
        </w:rPr>
        <w:t>C        10.10.51.0/24 is directly connected, Loopback1</w:t>
      </w:r>
    </w:p>
    <w:p w14:paraId="3EC78E11" w14:textId="77777777" w:rsidR="00404A98" w:rsidRPr="00404A98" w:rsidRDefault="00404A98" w:rsidP="00404A98">
      <w:pPr>
        <w:spacing w:before="0"/>
        <w:rPr>
          <w:rFonts w:ascii="Arial" w:hAnsi="Arial" w:cs="Arial"/>
        </w:rPr>
      </w:pPr>
      <w:r w:rsidRPr="00404A98">
        <w:rPr>
          <w:rFonts w:ascii="Arial" w:hAnsi="Arial" w:cs="Arial"/>
        </w:rPr>
        <w:t>L        10.10.51.1/32 is directly connected, Loopback1</w:t>
      </w:r>
    </w:p>
    <w:p w14:paraId="08A1EE75" w14:textId="77777777" w:rsidR="00404A98" w:rsidRPr="007808F4" w:rsidRDefault="00404A98" w:rsidP="00404A98">
      <w:pPr>
        <w:spacing w:before="0" w:line="259" w:lineRule="auto"/>
        <w:ind w:left="0" w:right="0"/>
        <w:rPr>
          <w:rFonts w:ascii="Calibri" w:eastAsia="Calibri" w:hAnsi="Calibri" w:cs="Times New Roman"/>
          <w:kern w:val="0"/>
          <w:sz w:val="24"/>
          <w:lang w:eastAsia="en-US"/>
          <w14:ligatures w14:val="none"/>
        </w:rPr>
      </w:pPr>
    </w:p>
    <w:p w14:paraId="4745AE88" w14:textId="77777777" w:rsidR="00404A98" w:rsidRPr="000A36C9" w:rsidRDefault="00404A98" w:rsidP="00404A98">
      <w:pPr>
        <w:spacing w:before="0" w:line="259" w:lineRule="auto"/>
        <w:ind w:left="0" w:right="0"/>
        <w:rPr>
          <w:rFonts w:ascii="Calibri" w:eastAsia="Calibri" w:hAnsi="Calibri" w:cs="Times New Roman"/>
          <w:kern w:val="0"/>
          <w:sz w:val="24"/>
          <w:lang w:eastAsia="en-US"/>
          <w14:ligatures w14:val="none"/>
        </w:rPr>
      </w:pPr>
    </w:p>
    <w:p w14:paraId="574581CE" w14:textId="77777777" w:rsidR="00FC58C2" w:rsidRPr="007905D1" w:rsidRDefault="00876AC8" w:rsidP="00206D85">
      <w:pPr>
        <w:pStyle w:val="Heading2"/>
        <w:ind w:left="0"/>
        <w:rPr>
          <w:sz w:val="28"/>
        </w:rPr>
      </w:pPr>
      <w:r w:rsidRPr="007905D1">
        <w:rPr>
          <w:sz w:val="28"/>
        </w:rPr>
        <w:lastRenderedPageBreak/>
        <w:t xml:space="preserve">Opsf </w:t>
      </w:r>
      <w:r w:rsidR="00987C7E">
        <w:rPr>
          <w:sz w:val="28"/>
        </w:rPr>
        <w:t>Packet captured with wireshark</w:t>
      </w:r>
    </w:p>
    <w:p w14:paraId="209192FB" w14:textId="77777777" w:rsidR="00E078FA" w:rsidRPr="002607AA" w:rsidRDefault="00E078FA" w:rsidP="00E078FA">
      <w:pPr>
        <w:pStyle w:val="Heading3"/>
        <w:rPr>
          <w:sz w:val="28"/>
        </w:rPr>
      </w:pPr>
      <w:r>
        <w:rPr>
          <w:sz w:val="28"/>
        </w:rPr>
        <w:t>Normal ospf area</w:t>
      </w:r>
    </w:p>
    <w:p w14:paraId="0BC0642E" w14:textId="77777777" w:rsidR="00E078FA" w:rsidRDefault="00FC7A2A" w:rsidP="002607AA">
      <w:pPr>
        <w:pStyle w:val="Heading3"/>
        <w:rPr>
          <w:sz w:val="28"/>
        </w:rPr>
      </w:pPr>
      <w:r w:rsidRPr="00FC7A2A">
        <w:rPr>
          <w:noProof/>
          <w:sz w:val="28"/>
        </w:rPr>
        <w:drawing>
          <wp:inline distT="0" distB="0" distL="0" distR="0" wp14:anchorId="1A9B406D" wp14:editId="510362C6">
            <wp:extent cx="5943600" cy="602615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5943600" cy="6026150"/>
                    </a:xfrm>
                    <a:prstGeom prst="rect">
                      <a:avLst/>
                    </a:prstGeom>
                  </pic:spPr>
                </pic:pic>
              </a:graphicData>
            </a:graphic>
          </wp:inline>
        </w:drawing>
      </w:r>
    </w:p>
    <w:p w14:paraId="6ECFE6A4" w14:textId="77777777" w:rsidR="00FC7A2A" w:rsidRDefault="00FC7A2A" w:rsidP="00FC7A2A">
      <w:pPr>
        <w:rPr>
          <w:sz w:val="24"/>
        </w:rPr>
      </w:pPr>
      <w:r>
        <w:rPr>
          <w:sz w:val="24"/>
        </w:rPr>
        <w:t xml:space="preserve">Legend: yellows are the hello packets, and blacks are anything other than the hellos packets. Type 1-2 LSA for intra-area, type 3 for inter-OSPF areas, and type 4-5 for external networks (in this case, our EIGRP network). </w:t>
      </w:r>
    </w:p>
    <w:p w14:paraId="38D008AE" w14:textId="77777777" w:rsidR="00E078FA" w:rsidRPr="00FC7A2A" w:rsidRDefault="00FC7A2A" w:rsidP="00FC7A2A">
      <w:pPr>
        <w:rPr>
          <w:sz w:val="24"/>
        </w:rPr>
      </w:pPr>
      <w:r>
        <w:rPr>
          <w:sz w:val="24"/>
        </w:rPr>
        <w:tab/>
        <w:t xml:space="preserve">In a normal OSPF area, I found that LSA-type 1 through 5 packets flow freely in OSPF networks, creating lots of traffic. In this specific diagram, type 1-2 LSA are not showed, but I did capture them in other packets. </w:t>
      </w:r>
    </w:p>
    <w:p w14:paraId="1FE9D2A8" w14:textId="77777777" w:rsidR="002607AA" w:rsidRPr="002607AA" w:rsidRDefault="0063193B" w:rsidP="002607AA">
      <w:pPr>
        <w:pStyle w:val="Heading3"/>
        <w:rPr>
          <w:sz w:val="28"/>
        </w:rPr>
      </w:pPr>
      <w:r w:rsidRPr="007905D1">
        <w:rPr>
          <w:sz w:val="28"/>
        </w:rPr>
        <w:lastRenderedPageBreak/>
        <w:t xml:space="preserve">OSPF </w:t>
      </w:r>
      <w:r w:rsidR="00206D85">
        <w:rPr>
          <w:sz w:val="28"/>
        </w:rPr>
        <w:t>stubby</w:t>
      </w:r>
      <w:r w:rsidR="00785E2A">
        <w:rPr>
          <w:sz w:val="28"/>
        </w:rPr>
        <w:t xml:space="preserve"> area</w:t>
      </w:r>
      <w:r w:rsidR="002607AA">
        <w:rPr>
          <w:sz w:val="28"/>
        </w:rPr>
        <w:t xml:space="preserve"> Wireshark Capture</w:t>
      </w:r>
    </w:p>
    <w:p w14:paraId="68432988" w14:textId="77777777" w:rsidR="002607AA" w:rsidRDefault="002607AA" w:rsidP="00D71A34">
      <w:pPr>
        <w:pStyle w:val="Heading3"/>
        <w:rPr>
          <w:sz w:val="28"/>
        </w:rPr>
      </w:pPr>
      <w:r w:rsidRPr="002607AA">
        <w:rPr>
          <w:rFonts w:asciiTheme="minorHAnsi" w:eastAsiaTheme="minorEastAsia" w:hAnsiTheme="minorHAnsi" w:cstheme="minorBidi"/>
          <w:b w:val="0"/>
          <w:bCs w:val="0"/>
          <w:caps w:val="0"/>
          <w:noProof/>
          <w:color w:val="auto"/>
          <w:szCs w:val="22"/>
        </w:rPr>
        <w:drawing>
          <wp:inline distT="0" distB="0" distL="0" distR="0" wp14:anchorId="09F12338" wp14:editId="02E0D44B">
            <wp:extent cx="5943600" cy="582993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5943600" cy="5829935"/>
                    </a:xfrm>
                    <a:prstGeom prst="rect">
                      <a:avLst/>
                    </a:prstGeom>
                  </pic:spPr>
                </pic:pic>
              </a:graphicData>
            </a:graphic>
          </wp:inline>
        </w:drawing>
      </w:r>
    </w:p>
    <w:p w14:paraId="739D3094" w14:textId="77777777" w:rsidR="002607AA" w:rsidRPr="001B4E18" w:rsidRDefault="002607AA" w:rsidP="002607AA">
      <w:pPr>
        <w:ind w:firstLine="648"/>
        <w:rPr>
          <w:sz w:val="24"/>
        </w:rPr>
      </w:pPr>
      <w:r w:rsidRPr="001B4E18">
        <w:rPr>
          <w:sz w:val="24"/>
        </w:rPr>
        <w:t>As you can see for the OSPF picket type summary, only LSA-type 1, 2 and 3 are circulating in this network. Since LSA-type 4 and 5</w:t>
      </w:r>
      <w:r w:rsidR="001B4E18" w:rsidRPr="001B4E18">
        <w:rPr>
          <w:sz w:val="24"/>
        </w:rPr>
        <w:t>—</w:t>
      </w:r>
      <w:r w:rsidRPr="001B4E18">
        <w:rPr>
          <w:sz w:val="24"/>
        </w:rPr>
        <w:t>which are associated</w:t>
      </w:r>
      <w:r w:rsidR="001B4E18" w:rsidRPr="001B4E18">
        <w:rPr>
          <w:sz w:val="24"/>
        </w:rPr>
        <w:t xml:space="preserve"> the propagation of external routes—are filtered, only OSPF area packets (including OSPFs in other areas) are presented in a Stubby OSPF area. </w:t>
      </w:r>
      <w:r w:rsidRPr="001B4E18">
        <w:rPr>
          <w:sz w:val="24"/>
        </w:rPr>
        <w:t xml:space="preserve"> </w:t>
      </w:r>
    </w:p>
    <w:p w14:paraId="705D865D" w14:textId="77777777" w:rsidR="00D71A34" w:rsidRPr="007905D1" w:rsidRDefault="0063193B" w:rsidP="00D71A34">
      <w:pPr>
        <w:pStyle w:val="Heading3"/>
        <w:rPr>
          <w:sz w:val="28"/>
        </w:rPr>
      </w:pPr>
      <w:r w:rsidRPr="007905D1">
        <w:rPr>
          <w:sz w:val="28"/>
        </w:rPr>
        <w:lastRenderedPageBreak/>
        <w:t xml:space="preserve">OSPF totally </w:t>
      </w:r>
      <w:r w:rsidR="00206D85">
        <w:rPr>
          <w:sz w:val="28"/>
        </w:rPr>
        <w:t>stubby</w:t>
      </w:r>
      <w:r w:rsidRPr="007905D1">
        <w:rPr>
          <w:sz w:val="28"/>
        </w:rPr>
        <w:t xml:space="preserve"> </w:t>
      </w:r>
      <w:r w:rsidR="001B4E18">
        <w:rPr>
          <w:sz w:val="28"/>
        </w:rPr>
        <w:t>Wireshark Capture</w:t>
      </w:r>
    </w:p>
    <w:p w14:paraId="4EF88D81" w14:textId="77777777" w:rsidR="001B4E18" w:rsidRDefault="001B4E18" w:rsidP="00D71A34">
      <w:pPr>
        <w:pStyle w:val="Heading3"/>
        <w:rPr>
          <w:rFonts w:asciiTheme="minorHAnsi" w:eastAsiaTheme="minorEastAsia" w:hAnsiTheme="minorHAnsi" w:cstheme="minorBidi"/>
          <w:b w:val="0"/>
          <w:bCs w:val="0"/>
          <w:caps w:val="0"/>
          <w:color w:val="auto"/>
          <w:szCs w:val="22"/>
        </w:rPr>
      </w:pPr>
      <w:r w:rsidRPr="001B4E18">
        <w:rPr>
          <w:rFonts w:asciiTheme="minorHAnsi" w:eastAsiaTheme="minorEastAsia" w:hAnsiTheme="minorHAnsi" w:cstheme="minorBidi"/>
          <w:b w:val="0"/>
          <w:bCs w:val="0"/>
          <w:caps w:val="0"/>
          <w:noProof/>
          <w:color w:val="auto"/>
          <w:szCs w:val="22"/>
        </w:rPr>
        <w:drawing>
          <wp:inline distT="0" distB="0" distL="0" distR="0" wp14:anchorId="063CF686" wp14:editId="6BCA2BC6">
            <wp:extent cx="5943600" cy="58293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8"/>
                    <a:srcRect b="11098"/>
                    <a:stretch/>
                  </pic:blipFill>
                  <pic:spPr bwMode="auto">
                    <a:xfrm>
                      <a:off x="0" y="0"/>
                      <a:ext cx="5943600" cy="5829300"/>
                    </a:xfrm>
                    <a:prstGeom prst="rect">
                      <a:avLst/>
                    </a:prstGeom>
                    <a:ln>
                      <a:noFill/>
                    </a:ln>
                    <a:extLst>
                      <a:ext uri="{53640926-AAD7-44D8-BBD7-CCE9431645EC}">
                        <a14:shadowObscured xmlns:a14="http://schemas.microsoft.com/office/drawing/2010/main"/>
                      </a:ext>
                    </a:extLst>
                  </pic:spPr>
                </pic:pic>
              </a:graphicData>
            </a:graphic>
          </wp:inline>
        </w:drawing>
      </w:r>
      <w:r w:rsidRPr="001B4E18">
        <w:rPr>
          <w:rFonts w:asciiTheme="minorHAnsi" w:eastAsiaTheme="minorEastAsia" w:hAnsiTheme="minorHAnsi" w:cstheme="minorBidi"/>
          <w:b w:val="0"/>
          <w:bCs w:val="0"/>
          <w:caps w:val="0"/>
          <w:color w:val="auto"/>
          <w:szCs w:val="22"/>
        </w:rPr>
        <w:t xml:space="preserve"> </w:t>
      </w:r>
    </w:p>
    <w:p w14:paraId="3059611C" w14:textId="77777777" w:rsidR="001B4E18" w:rsidRDefault="001B4E18" w:rsidP="00D71A34">
      <w:pPr>
        <w:pStyle w:val="Heading3"/>
        <w:rPr>
          <w:rFonts w:asciiTheme="minorHAnsi" w:eastAsiaTheme="minorEastAsia" w:hAnsiTheme="minorHAnsi" w:cstheme="minorBidi"/>
          <w:b w:val="0"/>
          <w:bCs w:val="0"/>
          <w:caps w:val="0"/>
          <w:color w:val="auto"/>
          <w:szCs w:val="22"/>
        </w:rPr>
      </w:pPr>
      <w:r>
        <w:rPr>
          <w:rFonts w:asciiTheme="minorHAnsi" w:eastAsiaTheme="minorEastAsia" w:hAnsiTheme="minorHAnsi" w:cstheme="minorBidi"/>
          <w:b w:val="0"/>
          <w:bCs w:val="0"/>
          <w:caps w:val="0"/>
          <w:color w:val="auto"/>
          <w:szCs w:val="22"/>
        </w:rPr>
        <w:tab/>
        <w:t>Like in Stubby area, no type 4 and 5 LSA are allowed. Type 3 LSAs are only allowed if they are default summary routes. In this packet, only one LSA-type 3 is seemed, so it is probably the default summary routes</w:t>
      </w:r>
      <w:r w:rsidR="00FC7A2A">
        <w:rPr>
          <w:rFonts w:asciiTheme="minorHAnsi" w:eastAsiaTheme="minorEastAsia" w:hAnsiTheme="minorHAnsi" w:cstheme="minorBidi"/>
          <w:b w:val="0"/>
          <w:bCs w:val="0"/>
          <w:caps w:val="0"/>
          <w:color w:val="auto"/>
          <w:szCs w:val="22"/>
        </w:rPr>
        <w:t xml:space="preserve"> that summarized the OSPF networks other areas</w:t>
      </w:r>
      <w:r>
        <w:rPr>
          <w:rFonts w:asciiTheme="minorHAnsi" w:eastAsiaTheme="minorEastAsia" w:hAnsiTheme="minorHAnsi" w:cstheme="minorBidi"/>
          <w:b w:val="0"/>
          <w:bCs w:val="0"/>
          <w:caps w:val="0"/>
          <w:color w:val="auto"/>
          <w:szCs w:val="22"/>
        </w:rPr>
        <w:t xml:space="preserve">. In other packets, we mostly see LSA-type 1 or type 2 alone. Like </w:t>
      </w:r>
      <w:r w:rsidR="00987C7E">
        <w:rPr>
          <w:rFonts w:asciiTheme="minorHAnsi" w:eastAsiaTheme="minorEastAsia" w:hAnsiTheme="minorHAnsi" w:cstheme="minorBidi"/>
          <w:b w:val="0"/>
          <w:bCs w:val="0"/>
          <w:caps w:val="0"/>
          <w:color w:val="auto"/>
          <w:szCs w:val="22"/>
        </w:rPr>
        <w:t>what’s shown below:</w:t>
      </w:r>
    </w:p>
    <w:p w14:paraId="6FEF4171" w14:textId="77777777" w:rsidR="001B4E18" w:rsidRPr="001B4E18" w:rsidRDefault="001B4E18" w:rsidP="001B4E18">
      <w:r w:rsidRPr="001B4E18">
        <w:rPr>
          <w:noProof/>
        </w:rPr>
        <w:lastRenderedPageBreak/>
        <w:drawing>
          <wp:inline distT="0" distB="0" distL="0" distR="0" wp14:anchorId="45FE4B7F" wp14:editId="47A32C84">
            <wp:extent cx="5943600" cy="447675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b="6869"/>
                    <a:stretch/>
                  </pic:blipFill>
                  <pic:spPr bwMode="auto">
                    <a:xfrm>
                      <a:off x="0" y="0"/>
                      <a:ext cx="5943600" cy="4476750"/>
                    </a:xfrm>
                    <a:prstGeom prst="rect">
                      <a:avLst/>
                    </a:prstGeom>
                    <a:ln>
                      <a:noFill/>
                    </a:ln>
                    <a:extLst>
                      <a:ext uri="{53640926-AAD7-44D8-BBD7-CCE9431645EC}">
                        <a14:shadowObscured xmlns:a14="http://schemas.microsoft.com/office/drawing/2010/main"/>
                      </a:ext>
                    </a:extLst>
                  </pic:spPr>
                </pic:pic>
              </a:graphicData>
            </a:graphic>
          </wp:inline>
        </w:drawing>
      </w:r>
    </w:p>
    <w:p w14:paraId="48AE76D3" w14:textId="77777777" w:rsidR="001B4E18" w:rsidRPr="00E078FA" w:rsidRDefault="001B4E18" w:rsidP="00E078FA">
      <w:r w:rsidRPr="001B4E18">
        <w:rPr>
          <w:noProof/>
        </w:rPr>
        <w:drawing>
          <wp:inline distT="0" distB="0" distL="0" distR="0" wp14:anchorId="59EF9493" wp14:editId="5723B653">
            <wp:extent cx="5943600" cy="306959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0"/>
                    <a:srcRect t="34052"/>
                    <a:stretch/>
                  </pic:blipFill>
                  <pic:spPr bwMode="auto">
                    <a:xfrm>
                      <a:off x="0" y="0"/>
                      <a:ext cx="5943600" cy="3069590"/>
                    </a:xfrm>
                    <a:prstGeom prst="rect">
                      <a:avLst/>
                    </a:prstGeom>
                    <a:ln>
                      <a:noFill/>
                    </a:ln>
                    <a:extLst>
                      <a:ext uri="{53640926-AAD7-44D8-BBD7-CCE9431645EC}">
                        <a14:shadowObscured xmlns:a14="http://schemas.microsoft.com/office/drawing/2010/main"/>
                      </a:ext>
                    </a:extLst>
                  </pic:spPr>
                </pic:pic>
              </a:graphicData>
            </a:graphic>
          </wp:inline>
        </w:drawing>
      </w:r>
    </w:p>
    <w:p w14:paraId="68115058" w14:textId="77777777" w:rsidR="00D71A34" w:rsidRDefault="00B55F7F" w:rsidP="00D71A34">
      <w:pPr>
        <w:pStyle w:val="Heading3"/>
        <w:rPr>
          <w:sz w:val="28"/>
        </w:rPr>
      </w:pPr>
      <w:r w:rsidRPr="007905D1">
        <w:rPr>
          <w:sz w:val="28"/>
        </w:rPr>
        <w:lastRenderedPageBreak/>
        <w:t xml:space="preserve">NSSA (no so </w:t>
      </w:r>
      <w:r w:rsidR="00206D85">
        <w:rPr>
          <w:sz w:val="28"/>
        </w:rPr>
        <w:t>stubby</w:t>
      </w:r>
      <w:r w:rsidRPr="007905D1">
        <w:rPr>
          <w:sz w:val="28"/>
        </w:rPr>
        <w:t xml:space="preserve"> area)</w:t>
      </w:r>
    </w:p>
    <w:p w14:paraId="7B443C0C" w14:textId="77777777" w:rsidR="00FC7A2A" w:rsidRPr="00FC7A2A" w:rsidRDefault="00FC7A2A" w:rsidP="00FF42BD">
      <w:r w:rsidRPr="00FC7A2A">
        <w:rPr>
          <w:noProof/>
        </w:rPr>
        <w:drawing>
          <wp:inline distT="0" distB="0" distL="0" distR="0" wp14:anchorId="10166FB6" wp14:editId="47C85FA0">
            <wp:extent cx="5943600" cy="546735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srcRect t="1016" b="15699"/>
                    <a:stretch/>
                  </pic:blipFill>
                  <pic:spPr bwMode="auto">
                    <a:xfrm>
                      <a:off x="0" y="0"/>
                      <a:ext cx="5943600" cy="5467350"/>
                    </a:xfrm>
                    <a:prstGeom prst="rect">
                      <a:avLst/>
                    </a:prstGeom>
                    <a:ln>
                      <a:noFill/>
                    </a:ln>
                    <a:extLst>
                      <a:ext uri="{53640926-AAD7-44D8-BBD7-CCE9431645EC}">
                        <a14:shadowObscured xmlns:a14="http://schemas.microsoft.com/office/drawing/2010/main"/>
                      </a:ext>
                    </a:extLst>
                  </pic:spPr>
                </pic:pic>
              </a:graphicData>
            </a:graphic>
          </wp:inline>
        </w:drawing>
      </w:r>
    </w:p>
    <w:p w14:paraId="03C090C6" w14:textId="77777777" w:rsidR="00D71A34" w:rsidRDefault="00FF42BD" w:rsidP="00D4278C">
      <w:pPr>
        <w:rPr>
          <w:sz w:val="24"/>
        </w:rPr>
      </w:pPr>
      <w:r>
        <w:rPr>
          <w:sz w:val="24"/>
        </w:rPr>
        <w:t xml:space="preserve">In an </w:t>
      </w:r>
      <w:proofErr w:type="spellStart"/>
      <w:r>
        <w:rPr>
          <w:sz w:val="24"/>
        </w:rPr>
        <w:t>nssa</w:t>
      </w:r>
      <w:proofErr w:type="spellEnd"/>
      <w:r>
        <w:rPr>
          <w:sz w:val="24"/>
        </w:rPr>
        <w:t xml:space="preserve"> area, directly connected external routes are transferred, but not processed. It’s like telling a person to pass your note without looking at the content. So, in this way, external routes passed to area 0 the backbone in form of type 7 LSA, occupying much less routers resources in </w:t>
      </w:r>
      <w:proofErr w:type="spellStart"/>
      <w:r>
        <w:rPr>
          <w:sz w:val="24"/>
        </w:rPr>
        <w:t>nssa</w:t>
      </w:r>
      <w:proofErr w:type="spellEnd"/>
      <w:r>
        <w:rPr>
          <w:sz w:val="24"/>
        </w:rPr>
        <w:t xml:space="preserve"> area. </w:t>
      </w:r>
    </w:p>
    <w:p w14:paraId="0D7EAB83" w14:textId="77777777" w:rsidR="00C24A65" w:rsidRDefault="00C24A65">
      <w:pPr>
        <w:rPr>
          <w:sz w:val="24"/>
        </w:rPr>
      </w:pPr>
    </w:p>
    <w:p w14:paraId="4F86812D" w14:textId="77777777" w:rsidR="000900D7" w:rsidRDefault="000900D7">
      <w:pPr>
        <w:rPr>
          <w:sz w:val="24"/>
        </w:rPr>
      </w:pPr>
    </w:p>
    <w:p w14:paraId="76168B36" w14:textId="77777777" w:rsidR="000900D7" w:rsidRDefault="000900D7">
      <w:pPr>
        <w:rPr>
          <w:sz w:val="24"/>
        </w:rPr>
      </w:pPr>
    </w:p>
    <w:p w14:paraId="59E79E16" w14:textId="77777777" w:rsidR="000900D7" w:rsidRDefault="000900D7">
      <w:pPr>
        <w:rPr>
          <w:sz w:val="24"/>
        </w:rPr>
      </w:pPr>
    </w:p>
    <w:p w14:paraId="25A89B6B" w14:textId="77777777" w:rsidR="000900D7" w:rsidRDefault="000900D7">
      <w:pPr>
        <w:rPr>
          <w:sz w:val="24"/>
        </w:rPr>
      </w:pPr>
    </w:p>
    <w:p w14:paraId="505F2126" w14:textId="77777777" w:rsidR="000900D7" w:rsidRDefault="000900D7">
      <w:pPr>
        <w:rPr>
          <w:sz w:val="24"/>
        </w:rPr>
      </w:pPr>
    </w:p>
    <w:p w14:paraId="6C87A15E" w14:textId="77777777" w:rsidR="000900D7" w:rsidRPr="007905D1" w:rsidRDefault="000900D7" w:rsidP="000900D7">
      <w:pPr>
        <w:pStyle w:val="Heading2"/>
        <w:ind w:left="0"/>
        <w:rPr>
          <w:sz w:val="28"/>
        </w:rPr>
      </w:pPr>
      <w:r>
        <w:rPr>
          <w:sz w:val="28"/>
        </w:rPr>
        <w:lastRenderedPageBreak/>
        <w:t>problems encountered</w:t>
      </w:r>
    </w:p>
    <w:p w14:paraId="2A4688F0" w14:textId="77777777" w:rsidR="000900D7" w:rsidRPr="00851AC2" w:rsidRDefault="0063240D" w:rsidP="000900D7">
      <w:pPr>
        <w:pStyle w:val="ListParagraph"/>
        <w:numPr>
          <w:ilvl w:val="0"/>
          <w:numId w:val="19"/>
        </w:numPr>
        <w:rPr>
          <w:b/>
          <w:sz w:val="24"/>
        </w:rPr>
      </w:pPr>
      <w:r w:rsidRPr="00851AC2">
        <w:rPr>
          <w:b/>
          <w:sz w:val="24"/>
        </w:rPr>
        <w:t xml:space="preserve">OSPF and EIGRP network can’t connect to each other. </w:t>
      </w:r>
    </w:p>
    <w:p w14:paraId="6F002757" w14:textId="77777777" w:rsidR="0063240D" w:rsidRPr="00851AC2" w:rsidRDefault="0063240D" w:rsidP="0063240D">
      <w:pPr>
        <w:pStyle w:val="ListParagraph"/>
        <w:ind w:left="432"/>
        <w:rPr>
          <w:i/>
          <w:sz w:val="24"/>
        </w:rPr>
      </w:pPr>
      <w:r w:rsidRPr="00851AC2">
        <w:rPr>
          <w:i/>
          <w:sz w:val="24"/>
        </w:rPr>
        <w:t xml:space="preserve">Solution: OSPF network and EIGRP network need to properly be distributed into each other on ASBR. In practice, I go to OSPF in SwitchR4 and redistribute EIGRP, then go to EIGRP on SwitchR4 and redistribute OSPF. </w:t>
      </w:r>
      <w:r w:rsidR="00851AC2" w:rsidRPr="00851AC2">
        <w:rPr>
          <w:i/>
          <w:sz w:val="24"/>
        </w:rPr>
        <w:t>Note that EIGRP has five constants to calculate distances, so the redistribution statements are very different.</w:t>
      </w:r>
    </w:p>
    <w:p w14:paraId="73F231BC" w14:textId="77777777" w:rsidR="00851AC2" w:rsidRPr="00851AC2" w:rsidRDefault="00851AC2" w:rsidP="00851AC2">
      <w:pPr>
        <w:ind w:left="0"/>
        <w:rPr>
          <w:sz w:val="24"/>
        </w:rPr>
      </w:pPr>
      <w:r>
        <w:rPr>
          <w:sz w:val="24"/>
        </w:rPr>
        <w:t>I used these</w:t>
      </w:r>
      <w:r w:rsidRPr="00851AC2">
        <w:rPr>
          <w:sz w:val="24"/>
        </w:rPr>
        <w:t xml:space="preserve"> command: </w:t>
      </w:r>
    </w:p>
    <w:p w14:paraId="2D6AE053" w14:textId="77777777" w:rsidR="00851AC2" w:rsidRDefault="00851AC2" w:rsidP="00851AC2">
      <w:pPr>
        <w:spacing w:before="0" w:line="259" w:lineRule="auto"/>
        <w:ind w:left="0" w:right="0"/>
        <w:rPr>
          <w:rFonts w:ascii="Calibri" w:eastAsia="Calibri" w:hAnsi="Calibri" w:cs="Times New Roman"/>
          <w:b/>
          <w:kern w:val="0"/>
          <w:sz w:val="24"/>
          <w:lang w:eastAsia="en-US"/>
          <w14:ligatures w14:val="none"/>
        </w:rPr>
      </w:pPr>
      <w:r>
        <w:rPr>
          <w:rFonts w:ascii="Calibri" w:eastAsia="Calibri" w:hAnsi="Calibri" w:cs="Times New Roman"/>
          <w:b/>
          <w:kern w:val="0"/>
          <w:sz w:val="24"/>
          <w:lang w:eastAsia="en-US"/>
          <w14:ligatures w14:val="none"/>
        </w:rPr>
        <w:t>SwitchR4</w:t>
      </w:r>
      <w:r w:rsidRPr="000A36C9">
        <w:rPr>
          <w:rFonts w:ascii="Calibri" w:eastAsia="Calibri" w:hAnsi="Calibri" w:cs="Times New Roman"/>
          <w:b/>
          <w:kern w:val="0"/>
          <w:sz w:val="24"/>
          <w:lang w:eastAsia="en-US"/>
          <w14:ligatures w14:val="none"/>
        </w:rPr>
        <w:t>(config)#</w:t>
      </w:r>
    </w:p>
    <w:p w14:paraId="782CA0B2" w14:textId="77777777" w:rsidR="00851AC2" w:rsidRPr="007808F4" w:rsidRDefault="00851AC2" w:rsidP="00851AC2">
      <w:pPr>
        <w:spacing w:before="0" w:line="259" w:lineRule="auto"/>
        <w:ind w:left="0" w:right="0"/>
        <w:rPr>
          <w:rFonts w:ascii="Calibri" w:eastAsia="Calibri" w:hAnsi="Calibri" w:cs="Times New Roman"/>
          <w:kern w:val="0"/>
          <w:sz w:val="24"/>
          <w:lang w:eastAsia="en-US"/>
          <w14:ligatures w14:val="none"/>
        </w:rPr>
      </w:pPr>
      <w:r w:rsidRPr="007808F4">
        <w:rPr>
          <w:rFonts w:ascii="Calibri" w:eastAsia="Calibri" w:hAnsi="Calibri" w:cs="Times New Roman"/>
          <w:kern w:val="0"/>
          <w:sz w:val="24"/>
          <w:lang w:eastAsia="en-US"/>
          <w14:ligatures w14:val="none"/>
        </w:rPr>
        <w:t xml:space="preserve">router </w:t>
      </w:r>
      <w:proofErr w:type="spellStart"/>
      <w:r w:rsidRPr="007808F4">
        <w:rPr>
          <w:rFonts w:ascii="Calibri" w:eastAsia="Calibri" w:hAnsi="Calibri" w:cs="Times New Roman"/>
          <w:kern w:val="0"/>
          <w:sz w:val="24"/>
          <w:lang w:eastAsia="en-US"/>
          <w14:ligatures w14:val="none"/>
        </w:rPr>
        <w:t>eigrp</w:t>
      </w:r>
      <w:proofErr w:type="spellEnd"/>
      <w:r w:rsidRPr="007808F4">
        <w:rPr>
          <w:rFonts w:ascii="Calibri" w:eastAsia="Calibri" w:hAnsi="Calibri" w:cs="Times New Roman"/>
          <w:kern w:val="0"/>
          <w:sz w:val="24"/>
          <w:lang w:eastAsia="en-US"/>
          <w14:ligatures w14:val="none"/>
        </w:rPr>
        <w:t xml:space="preserve"> 1</w:t>
      </w:r>
    </w:p>
    <w:p w14:paraId="631DD6FB" w14:textId="77777777" w:rsidR="00851AC2" w:rsidRPr="007808F4" w:rsidRDefault="00851AC2" w:rsidP="00851AC2">
      <w:pPr>
        <w:spacing w:before="0" w:line="259" w:lineRule="auto"/>
        <w:ind w:left="0" w:right="0"/>
        <w:rPr>
          <w:rFonts w:ascii="Calibri" w:eastAsia="Calibri" w:hAnsi="Calibri" w:cs="Times New Roman"/>
          <w:kern w:val="0"/>
          <w:sz w:val="24"/>
          <w:lang w:eastAsia="en-US"/>
          <w14:ligatures w14:val="none"/>
        </w:rPr>
      </w:pPr>
      <w:r w:rsidRPr="007808F4">
        <w:rPr>
          <w:rFonts w:ascii="Calibri" w:eastAsia="Calibri" w:hAnsi="Calibri" w:cs="Times New Roman"/>
          <w:kern w:val="0"/>
          <w:sz w:val="24"/>
          <w:lang w:eastAsia="en-US"/>
          <w14:ligatures w14:val="none"/>
        </w:rPr>
        <w:t xml:space="preserve">redistribute </w:t>
      </w:r>
      <w:proofErr w:type="spellStart"/>
      <w:r w:rsidRPr="007808F4">
        <w:rPr>
          <w:rFonts w:ascii="Calibri" w:eastAsia="Calibri" w:hAnsi="Calibri" w:cs="Times New Roman"/>
          <w:kern w:val="0"/>
          <w:sz w:val="24"/>
          <w:lang w:eastAsia="en-US"/>
          <w14:ligatures w14:val="none"/>
        </w:rPr>
        <w:t>ospf</w:t>
      </w:r>
      <w:proofErr w:type="spellEnd"/>
      <w:r w:rsidRPr="007808F4">
        <w:rPr>
          <w:rFonts w:ascii="Calibri" w:eastAsia="Calibri" w:hAnsi="Calibri" w:cs="Times New Roman"/>
          <w:kern w:val="0"/>
          <w:sz w:val="24"/>
          <w:lang w:eastAsia="en-US"/>
          <w14:ligatures w14:val="none"/>
        </w:rPr>
        <w:t xml:space="preserve"> 1 metric 1544 200 255 1 1500</w:t>
      </w:r>
    </w:p>
    <w:p w14:paraId="0ACD4104" w14:textId="77777777" w:rsidR="00851AC2" w:rsidRDefault="00851AC2" w:rsidP="00851AC2">
      <w:pPr>
        <w:spacing w:before="0" w:line="259" w:lineRule="auto"/>
        <w:ind w:left="0" w:right="0"/>
        <w:rPr>
          <w:rFonts w:ascii="Calibri" w:eastAsia="Calibri" w:hAnsi="Calibri" w:cs="Times New Roman"/>
          <w:kern w:val="0"/>
          <w:sz w:val="24"/>
          <w:lang w:eastAsia="en-US"/>
          <w14:ligatures w14:val="none"/>
        </w:rPr>
      </w:pPr>
      <w:r w:rsidRPr="007808F4">
        <w:rPr>
          <w:rFonts w:ascii="Calibri" w:eastAsia="Calibri" w:hAnsi="Calibri" w:cs="Times New Roman"/>
          <w:kern w:val="0"/>
          <w:sz w:val="24"/>
          <w:lang w:eastAsia="en-US"/>
          <w14:ligatures w14:val="none"/>
        </w:rPr>
        <w:t xml:space="preserve">router </w:t>
      </w:r>
      <w:proofErr w:type="spellStart"/>
      <w:r w:rsidRPr="007808F4">
        <w:rPr>
          <w:rFonts w:ascii="Calibri" w:eastAsia="Calibri" w:hAnsi="Calibri" w:cs="Times New Roman"/>
          <w:kern w:val="0"/>
          <w:sz w:val="24"/>
          <w:lang w:eastAsia="en-US"/>
          <w14:ligatures w14:val="none"/>
        </w:rPr>
        <w:t>ospf</w:t>
      </w:r>
      <w:proofErr w:type="spellEnd"/>
      <w:r w:rsidRPr="007808F4">
        <w:rPr>
          <w:rFonts w:ascii="Calibri" w:eastAsia="Calibri" w:hAnsi="Calibri" w:cs="Times New Roman"/>
          <w:kern w:val="0"/>
          <w:sz w:val="24"/>
          <w:lang w:eastAsia="en-US"/>
          <w14:ligatures w14:val="none"/>
        </w:rPr>
        <w:t xml:space="preserve"> 1</w:t>
      </w:r>
    </w:p>
    <w:p w14:paraId="7F43E428" w14:textId="77777777" w:rsidR="00851AC2" w:rsidRDefault="00851AC2" w:rsidP="00851AC2">
      <w:pPr>
        <w:spacing w:before="0" w:line="259" w:lineRule="auto"/>
        <w:ind w:left="0" w:right="0"/>
        <w:rPr>
          <w:rFonts w:ascii="Calibri" w:eastAsia="Calibri" w:hAnsi="Calibri" w:cs="Times New Roman"/>
          <w:kern w:val="0"/>
          <w:sz w:val="24"/>
          <w:lang w:eastAsia="en-US"/>
          <w14:ligatures w14:val="none"/>
        </w:rPr>
      </w:pPr>
      <w:r w:rsidRPr="00851AC2">
        <w:rPr>
          <w:rFonts w:ascii="Calibri" w:eastAsia="Calibri" w:hAnsi="Calibri" w:cs="Times New Roman"/>
          <w:kern w:val="0"/>
          <w:sz w:val="24"/>
          <w:lang w:eastAsia="en-US"/>
          <w14:ligatures w14:val="none"/>
        </w:rPr>
        <w:t xml:space="preserve">redistribute </w:t>
      </w:r>
      <w:proofErr w:type="spellStart"/>
      <w:r w:rsidRPr="00851AC2">
        <w:rPr>
          <w:rFonts w:ascii="Calibri" w:eastAsia="Calibri" w:hAnsi="Calibri" w:cs="Times New Roman"/>
          <w:kern w:val="0"/>
          <w:sz w:val="24"/>
          <w:lang w:eastAsia="en-US"/>
          <w14:ligatures w14:val="none"/>
        </w:rPr>
        <w:t>eigrp</w:t>
      </w:r>
      <w:proofErr w:type="spellEnd"/>
      <w:r w:rsidRPr="00851AC2">
        <w:rPr>
          <w:rFonts w:ascii="Calibri" w:eastAsia="Calibri" w:hAnsi="Calibri" w:cs="Times New Roman"/>
          <w:kern w:val="0"/>
          <w:sz w:val="24"/>
          <w:lang w:eastAsia="en-US"/>
          <w14:ligatures w14:val="none"/>
        </w:rPr>
        <w:t xml:space="preserve"> 1 metric 100 subnets</w:t>
      </w:r>
    </w:p>
    <w:p w14:paraId="6A94CB17" w14:textId="77777777" w:rsidR="00797E6B" w:rsidRPr="00851AC2" w:rsidRDefault="00797E6B" w:rsidP="00851AC2">
      <w:pPr>
        <w:spacing w:before="0" w:line="259" w:lineRule="auto"/>
        <w:ind w:left="0" w:right="0"/>
        <w:rPr>
          <w:rFonts w:ascii="Calibri" w:eastAsia="Calibri" w:hAnsi="Calibri" w:cs="Times New Roman"/>
          <w:kern w:val="0"/>
          <w:sz w:val="24"/>
          <w:lang w:eastAsia="en-US"/>
          <w14:ligatures w14:val="none"/>
        </w:rPr>
      </w:pPr>
    </w:p>
    <w:p w14:paraId="6940153C" w14:textId="77777777" w:rsidR="00851AC2" w:rsidRPr="00851AC2" w:rsidRDefault="00851AC2" w:rsidP="00851AC2">
      <w:pPr>
        <w:pStyle w:val="ListParagraph"/>
        <w:numPr>
          <w:ilvl w:val="0"/>
          <w:numId w:val="19"/>
        </w:numPr>
        <w:rPr>
          <w:b/>
          <w:sz w:val="24"/>
        </w:rPr>
      </w:pPr>
      <w:proofErr w:type="spellStart"/>
      <w:r>
        <w:rPr>
          <w:b/>
          <w:sz w:val="24"/>
        </w:rPr>
        <w:t>WireShark</w:t>
      </w:r>
      <w:proofErr w:type="spellEnd"/>
      <w:r>
        <w:rPr>
          <w:b/>
          <w:sz w:val="24"/>
        </w:rPr>
        <w:t xml:space="preserve"> on PC is not getting any OSPF messages besides hello packets</w:t>
      </w:r>
      <w:r w:rsidRPr="00851AC2">
        <w:rPr>
          <w:b/>
          <w:sz w:val="24"/>
        </w:rPr>
        <w:t>.</w:t>
      </w:r>
      <w:r w:rsidR="00797E6B">
        <w:rPr>
          <w:b/>
          <w:sz w:val="24"/>
        </w:rPr>
        <w:t xml:space="preserve"> </w:t>
      </w:r>
      <w:r w:rsidRPr="00851AC2">
        <w:rPr>
          <w:b/>
          <w:sz w:val="24"/>
        </w:rPr>
        <w:t xml:space="preserve"> </w:t>
      </w:r>
    </w:p>
    <w:p w14:paraId="5A7B7D81" w14:textId="77777777" w:rsidR="00851AC2" w:rsidRPr="00080366" w:rsidRDefault="00851AC2" w:rsidP="00851AC2">
      <w:pPr>
        <w:pStyle w:val="ListParagraph"/>
        <w:ind w:left="432"/>
        <w:rPr>
          <w:i/>
          <w:sz w:val="24"/>
        </w:rPr>
      </w:pPr>
      <w:r w:rsidRPr="00851AC2">
        <w:rPr>
          <w:i/>
          <w:sz w:val="24"/>
        </w:rPr>
        <w:t xml:space="preserve">Solution: </w:t>
      </w:r>
      <w:r w:rsidR="00080366">
        <w:rPr>
          <w:i/>
          <w:sz w:val="24"/>
        </w:rPr>
        <w:t xml:space="preserve">at first, I thought I could get packets by plugging the PC into the router ports, but apparently, I need a switch to do monitor sessions, replicate the traffic to other routers, and forward it to my PC. So, I configured </w:t>
      </w:r>
      <w:r w:rsidR="00080366" w:rsidRPr="00404A98">
        <w:rPr>
          <w:rFonts w:cstheme="minorHAnsi"/>
          <w:b/>
          <w:sz w:val="24"/>
        </w:rPr>
        <w:t>layer3switchOSPFarea</w:t>
      </w:r>
      <w:r w:rsidR="00080366">
        <w:rPr>
          <w:rFonts w:cstheme="minorHAnsi"/>
          <w:b/>
          <w:sz w:val="24"/>
        </w:rPr>
        <w:t xml:space="preserve"># </w:t>
      </w:r>
      <w:r w:rsidR="00080366">
        <w:rPr>
          <w:rFonts w:cstheme="minorHAnsi"/>
          <w:i/>
          <w:sz w:val="24"/>
        </w:rPr>
        <w:t xml:space="preserve">to accomplish this task. </w:t>
      </w:r>
    </w:p>
    <w:p w14:paraId="4E8AAE7B" w14:textId="77777777" w:rsidR="00851AC2" w:rsidRPr="00851AC2" w:rsidRDefault="00080366" w:rsidP="00851AC2">
      <w:pPr>
        <w:ind w:left="0"/>
        <w:rPr>
          <w:sz w:val="24"/>
        </w:rPr>
      </w:pPr>
      <w:r>
        <w:rPr>
          <w:sz w:val="24"/>
        </w:rPr>
        <w:t xml:space="preserve">Commands for </w:t>
      </w:r>
      <w:r w:rsidR="00797E6B">
        <w:rPr>
          <w:sz w:val="24"/>
        </w:rPr>
        <w:t>monitor sessions</w:t>
      </w:r>
      <w:r w:rsidR="00851AC2" w:rsidRPr="00851AC2">
        <w:rPr>
          <w:sz w:val="24"/>
        </w:rPr>
        <w:t xml:space="preserve">: </w:t>
      </w:r>
    </w:p>
    <w:p w14:paraId="39547EC0" w14:textId="77777777" w:rsidR="00851AC2" w:rsidRDefault="00080366" w:rsidP="00851AC2">
      <w:pPr>
        <w:spacing w:before="0" w:line="259" w:lineRule="auto"/>
        <w:ind w:left="0" w:right="0"/>
        <w:rPr>
          <w:rFonts w:ascii="Calibri" w:eastAsia="Calibri" w:hAnsi="Calibri" w:cs="Times New Roman"/>
          <w:b/>
          <w:kern w:val="0"/>
          <w:sz w:val="24"/>
          <w:lang w:eastAsia="en-US"/>
          <w14:ligatures w14:val="none"/>
        </w:rPr>
      </w:pPr>
      <w:r w:rsidRPr="00404A98">
        <w:rPr>
          <w:rFonts w:cstheme="minorHAnsi"/>
          <w:b/>
          <w:sz w:val="24"/>
        </w:rPr>
        <w:t>layer3switchOSPFarea</w:t>
      </w:r>
      <w:r>
        <w:rPr>
          <w:rFonts w:cstheme="minorHAnsi"/>
          <w:b/>
          <w:sz w:val="24"/>
        </w:rPr>
        <w:t>1</w:t>
      </w:r>
      <w:r w:rsidRPr="000A36C9">
        <w:rPr>
          <w:rFonts w:ascii="Calibri" w:eastAsia="Calibri" w:hAnsi="Calibri" w:cs="Times New Roman"/>
          <w:b/>
          <w:kern w:val="0"/>
          <w:sz w:val="24"/>
          <w:lang w:eastAsia="en-US"/>
          <w14:ligatures w14:val="none"/>
        </w:rPr>
        <w:t xml:space="preserve"> </w:t>
      </w:r>
      <w:r w:rsidR="00851AC2" w:rsidRPr="000A36C9">
        <w:rPr>
          <w:rFonts w:ascii="Calibri" w:eastAsia="Calibri" w:hAnsi="Calibri" w:cs="Times New Roman"/>
          <w:b/>
          <w:kern w:val="0"/>
          <w:sz w:val="24"/>
          <w:lang w:eastAsia="en-US"/>
          <w14:ligatures w14:val="none"/>
        </w:rPr>
        <w:t>(config)#</w:t>
      </w:r>
    </w:p>
    <w:p w14:paraId="798F4BF6" w14:textId="77777777" w:rsidR="00797E6B" w:rsidRPr="000A36C9" w:rsidRDefault="00797E6B" w:rsidP="00797E6B">
      <w:pPr>
        <w:spacing w:before="0"/>
        <w:rPr>
          <w:sz w:val="24"/>
        </w:rPr>
      </w:pPr>
      <w:r w:rsidRPr="000A36C9">
        <w:rPr>
          <w:sz w:val="24"/>
        </w:rPr>
        <w:t>monitor session 1 source interface Fa1/0/1</w:t>
      </w:r>
    </w:p>
    <w:p w14:paraId="09620FC3" w14:textId="77777777" w:rsidR="00797E6B" w:rsidRPr="000A36C9" w:rsidRDefault="00797E6B" w:rsidP="00797E6B">
      <w:pPr>
        <w:spacing w:before="0"/>
        <w:rPr>
          <w:sz w:val="24"/>
        </w:rPr>
      </w:pPr>
      <w:r w:rsidRPr="000A36C9">
        <w:rPr>
          <w:sz w:val="24"/>
        </w:rPr>
        <w:t>monitor session 1 destination interface Fa1/0/24</w:t>
      </w:r>
    </w:p>
    <w:p w14:paraId="120354D4" w14:textId="77777777" w:rsidR="00797E6B" w:rsidRPr="007905D1" w:rsidRDefault="00797E6B" w:rsidP="00797E6B">
      <w:pPr>
        <w:ind w:left="0"/>
        <w:rPr>
          <w:sz w:val="24"/>
        </w:rPr>
      </w:pPr>
    </w:p>
    <w:p w14:paraId="24DA0A35" w14:textId="77777777" w:rsidR="00797E6B" w:rsidRPr="00851AC2" w:rsidRDefault="001722D5" w:rsidP="00797E6B">
      <w:pPr>
        <w:pStyle w:val="ListParagraph"/>
        <w:numPr>
          <w:ilvl w:val="0"/>
          <w:numId w:val="19"/>
        </w:numPr>
        <w:rPr>
          <w:b/>
          <w:sz w:val="24"/>
        </w:rPr>
      </w:pPr>
      <w:r>
        <w:rPr>
          <w:b/>
          <w:sz w:val="24"/>
        </w:rPr>
        <w:t xml:space="preserve">There were not enough ports on Router 4 for </w:t>
      </w:r>
      <w:proofErr w:type="spellStart"/>
      <w:r>
        <w:rPr>
          <w:b/>
          <w:sz w:val="24"/>
        </w:rPr>
        <w:t>WireShark</w:t>
      </w:r>
      <w:proofErr w:type="spellEnd"/>
      <w:r>
        <w:rPr>
          <w:b/>
          <w:sz w:val="24"/>
        </w:rPr>
        <w:t xml:space="preserve"> capture.</w:t>
      </w:r>
      <w:r w:rsidR="00797E6B" w:rsidRPr="00851AC2">
        <w:rPr>
          <w:b/>
          <w:sz w:val="24"/>
        </w:rPr>
        <w:t xml:space="preserve"> </w:t>
      </w:r>
    </w:p>
    <w:p w14:paraId="5BC647C7" w14:textId="77777777" w:rsidR="001722D5" w:rsidRDefault="001722D5" w:rsidP="00797E6B">
      <w:pPr>
        <w:pStyle w:val="ListParagraph"/>
        <w:ind w:left="432"/>
        <w:rPr>
          <w:i/>
          <w:sz w:val="24"/>
        </w:rPr>
      </w:pPr>
      <w:r>
        <w:rPr>
          <w:i/>
          <w:sz w:val="24"/>
        </w:rPr>
        <w:t xml:space="preserve">R4, the ASBR between EIGRP network and OSPF network, needs to have three ports for this lab: one connected to OSPF area, one connected to EIGRP area, and another one for </w:t>
      </w:r>
      <w:proofErr w:type="spellStart"/>
      <w:r>
        <w:rPr>
          <w:i/>
          <w:sz w:val="24"/>
        </w:rPr>
        <w:t>WireShark</w:t>
      </w:r>
      <w:proofErr w:type="spellEnd"/>
      <w:r>
        <w:rPr>
          <w:i/>
          <w:sz w:val="24"/>
        </w:rPr>
        <w:t xml:space="preserve"> Capture. However, our routers only have two viable ports.</w:t>
      </w:r>
    </w:p>
    <w:p w14:paraId="60BC83CB" w14:textId="77777777" w:rsidR="00797E6B" w:rsidRPr="00851AC2" w:rsidRDefault="00797E6B" w:rsidP="00797E6B">
      <w:pPr>
        <w:pStyle w:val="ListParagraph"/>
        <w:ind w:left="432"/>
        <w:rPr>
          <w:i/>
          <w:sz w:val="24"/>
        </w:rPr>
      </w:pPr>
      <w:r w:rsidRPr="001722D5">
        <w:rPr>
          <w:b/>
          <w:i/>
          <w:sz w:val="24"/>
        </w:rPr>
        <w:t>Solution</w:t>
      </w:r>
      <w:r w:rsidRPr="00851AC2">
        <w:rPr>
          <w:i/>
          <w:sz w:val="24"/>
        </w:rPr>
        <w:t xml:space="preserve">: </w:t>
      </w:r>
      <w:r w:rsidR="001722D5">
        <w:rPr>
          <w:i/>
          <w:sz w:val="24"/>
        </w:rPr>
        <w:t xml:space="preserve">we turned a layer 3 switch into R4, making SwitchR4. In this way, routing works the same, and we have enough ports for the lab. </w:t>
      </w:r>
    </w:p>
    <w:p w14:paraId="3B18EF2B" w14:textId="77777777" w:rsidR="00C24A65" w:rsidRDefault="00C24A65" w:rsidP="00797E6B">
      <w:pPr>
        <w:pStyle w:val="ListParagraph"/>
        <w:ind w:left="360"/>
        <w:rPr>
          <w:b/>
          <w:sz w:val="24"/>
        </w:rPr>
      </w:pPr>
    </w:p>
    <w:p w14:paraId="469C1817" w14:textId="77777777" w:rsidR="001722D5" w:rsidRPr="00851AC2" w:rsidRDefault="001722D5" w:rsidP="001722D5">
      <w:pPr>
        <w:pStyle w:val="ListParagraph"/>
        <w:numPr>
          <w:ilvl w:val="0"/>
          <w:numId w:val="19"/>
        </w:numPr>
        <w:rPr>
          <w:b/>
          <w:sz w:val="24"/>
        </w:rPr>
      </w:pPr>
      <w:r>
        <w:rPr>
          <w:b/>
          <w:sz w:val="24"/>
        </w:rPr>
        <w:t>We found LSA type 3 in totally stubby OSPF.</w:t>
      </w:r>
      <w:r w:rsidRPr="00851AC2">
        <w:rPr>
          <w:b/>
          <w:sz w:val="24"/>
        </w:rPr>
        <w:t xml:space="preserve"> </w:t>
      </w:r>
    </w:p>
    <w:p w14:paraId="6D551187" w14:textId="77777777" w:rsidR="001722D5" w:rsidRDefault="001722D5" w:rsidP="001722D5">
      <w:pPr>
        <w:pStyle w:val="ListParagraph"/>
        <w:ind w:left="432"/>
        <w:rPr>
          <w:i/>
          <w:sz w:val="24"/>
        </w:rPr>
      </w:pPr>
      <w:r>
        <w:rPr>
          <w:i/>
          <w:sz w:val="24"/>
        </w:rPr>
        <w:t xml:space="preserve">Routers in totally stubby OSPF area should filter out type 3 LSAs, inter-OSPF area LSAs. After checking our configuration, we still captured a type 3 LSA in our packets. </w:t>
      </w:r>
    </w:p>
    <w:p w14:paraId="738E6CD0" w14:textId="77777777" w:rsidR="001722D5" w:rsidRPr="00851AC2" w:rsidRDefault="001722D5" w:rsidP="001722D5">
      <w:pPr>
        <w:pStyle w:val="ListParagraph"/>
        <w:ind w:left="432"/>
        <w:rPr>
          <w:i/>
          <w:sz w:val="24"/>
        </w:rPr>
      </w:pPr>
      <w:r w:rsidRPr="001722D5">
        <w:rPr>
          <w:b/>
          <w:i/>
          <w:sz w:val="24"/>
        </w:rPr>
        <w:t>Solution</w:t>
      </w:r>
      <w:r w:rsidRPr="00851AC2">
        <w:rPr>
          <w:i/>
          <w:sz w:val="24"/>
        </w:rPr>
        <w:t xml:space="preserve">: </w:t>
      </w:r>
      <w:r>
        <w:rPr>
          <w:i/>
          <w:sz w:val="24"/>
        </w:rPr>
        <w:t>Though this is not a “solution”, but it looks like the type 3 LSA packet we captured is a default summary route.</w:t>
      </w:r>
    </w:p>
    <w:p w14:paraId="39F162AC" w14:textId="77777777" w:rsidR="001722D5" w:rsidRDefault="001722D5" w:rsidP="00797E6B">
      <w:pPr>
        <w:pStyle w:val="ListParagraph"/>
        <w:ind w:left="360"/>
        <w:rPr>
          <w:b/>
          <w:sz w:val="24"/>
        </w:rPr>
      </w:pPr>
    </w:p>
    <w:p w14:paraId="7C6324BE" w14:textId="77777777" w:rsidR="001722D5" w:rsidRDefault="001722D5" w:rsidP="00797E6B">
      <w:pPr>
        <w:pStyle w:val="ListParagraph"/>
        <w:ind w:left="360"/>
        <w:rPr>
          <w:b/>
          <w:sz w:val="24"/>
        </w:rPr>
      </w:pPr>
    </w:p>
    <w:p w14:paraId="02857913" w14:textId="77777777" w:rsidR="001722D5" w:rsidRDefault="001722D5" w:rsidP="00797E6B">
      <w:pPr>
        <w:pStyle w:val="ListParagraph"/>
        <w:ind w:left="360"/>
        <w:rPr>
          <w:b/>
          <w:sz w:val="24"/>
        </w:rPr>
      </w:pPr>
    </w:p>
    <w:p w14:paraId="55827EAE" w14:textId="77777777" w:rsidR="001722D5" w:rsidRDefault="001722D5" w:rsidP="00797E6B">
      <w:pPr>
        <w:pStyle w:val="ListParagraph"/>
        <w:ind w:left="360"/>
        <w:rPr>
          <w:b/>
          <w:sz w:val="24"/>
        </w:rPr>
      </w:pPr>
    </w:p>
    <w:p w14:paraId="0A42BC92" w14:textId="77777777" w:rsidR="001722D5" w:rsidRDefault="001722D5" w:rsidP="00797E6B">
      <w:pPr>
        <w:pStyle w:val="ListParagraph"/>
        <w:ind w:left="360"/>
        <w:rPr>
          <w:b/>
          <w:sz w:val="24"/>
        </w:rPr>
      </w:pPr>
    </w:p>
    <w:p w14:paraId="3D48F1F9" w14:textId="77777777" w:rsidR="001722D5" w:rsidRDefault="001722D5" w:rsidP="00797E6B">
      <w:pPr>
        <w:pStyle w:val="ListParagraph"/>
        <w:ind w:left="360"/>
        <w:rPr>
          <w:b/>
          <w:sz w:val="24"/>
        </w:rPr>
      </w:pPr>
    </w:p>
    <w:p w14:paraId="3277BB7E" w14:textId="77777777" w:rsidR="001722D5" w:rsidRPr="007905D1" w:rsidRDefault="001722D5" w:rsidP="001722D5">
      <w:pPr>
        <w:pStyle w:val="Heading2"/>
        <w:ind w:left="0"/>
        <w:rPr>
          <w:sz w:val="28"/>
        </w:rPr>
      </w:pPr>
      <w:r>
        <w:rPr>
          <w:sz w:val="28"/>
        </w:rPr>
        <w:lastRenderedPageBreak/>
        <w:t>conclusion</w:t>
      </w:r>
    </w:p>
    <w:p w14:paraId="3660A90A" w14:textId="77777777" w:rsidR="007A1FFB" w:rsidRDefault="007A1FFB" w:rsidP="00880A39">
      <w:pPr>
        <w:ind w:left="0" w:firstLine="360"/>
        <w:rPr>
          <w:sz w:val="24"/>
        </w:rPr>
      </w:pPr>
      <w:r>
        <w:rPr>
          <w:sz w:val="24"/>
        </w:rPr>
        <w:t xml:space="preserve">OSPF stub area are designed to minimize the router resources that are spent to maintain an OSPF routing table. Different stub flavors provide different levels of concision, without impacting the connectivity of the network. </w:t>
      </w:r>
    </w:p>
    <w:p w14:paraId="3541BD6C" w14:textId="77777777" w:rsidR="00880A39" w:rsidRPr="00880A39" w:rsidRDefault="00880A39" w:rsidP="00880A39">
      <w:pPr>
        <w:ind w:left="0" w:firstLine="360"/>
        <w:rPr>
          <w:sz w:val="24"/>
        </w:rPr>
      </w:pPr>
      <w:r>
        <w:rPr>
          <w:sz w:val="24"/>
        </w:rPr>
        <w:t>A</w:t>
      </w:r>
      <w:r w:rsidR="001722D5" w:rsidRPr="00880A39">
        <w:rPr>
          <w:sz w:val="24"/>
        </w:rPr>
        <w:t xml:space="preserve">lthough I don’t need to configure OSPFv3 in this lab, it was not easy. </w:t>
      </w:r>
      <w:r w:rsidRPr="00880A39">
        <w:rPr>
          <w:sz w:val="24"/>
        </w:rPr>
        <w:t xml:space="preserve">The first obstacle that I need to overcome is the connection between different routing protocols. Each routing protocol use distinct algorithm to calculate route distance, so the redistribution commands are different for different routing protocols. After the connection is established, turning an OSPF area into stub area relatively straight forward. Just make sure all routers in the area are in the same stub mode. The command is: </w:t>
      </w:r>
    </w:p>
    <w:p w14:paraId="360CBB71" w14:textId="77777777" w:rsidR="00880A39" w:rsidRDefault="00880A39" w:rsidP="00880A39">
      <w:pPr>
        <w:pStyle w:val="ListParagraph"/>
        <w:ind w:left="360"/>
        <w:rPr>
          <w:sz w:val="24"/>
        </w:rPr>
      </w:pPr>
    </w:p>
    <w:p w14:paraId="217FA469" w14:textId="77777777" w:rsidR="00880A39" w:rsidRDefault="00880A39" w:rsidP="00880A39">
      <w:pPr>
        <w:pStyle w:val="ListParagraph"/>
        <w:ind w:left="360"/>
        <w:rPr>
          <w:b/>
          <w:sz w:val="24"/>
        </w:rPr>
      </w:pPr>
      <w:r>
        <w:rPr>
          <w:b/>
          <w:sz w:val="24"/>
        </w:rPr>
        <w:t>“</w:t>
      </w:r>
      <w:r w:rsidRPr="00880A39">
        <w:rPr>
          <w:b/>
          <w:sz w:val="24"/>
        </w:rPr>
        <w:t>R1(config-router)#</w:t>
      </w:r>
      <w:r>
        <w:rPr>
          <w:sz w:val="24"/>
        </w:rPr>
        <w:t xml:space="preserve"> area 1</w:t>
      </w:r>
      <w:r w:rsidRPr="00880A39">
        <w:rPr>
          <w:color w:val="808080" w:themeColor="background1" w:themeShade="80"/>
          <w:sz w:val="24"/>
        </w:rPr>
        <w:t xml:space="preserve">(or whatever area) </w:t>
      </w:r>
      <w:r>
        <w:rPr>
          <w:sz w:val="24"/>
        </w:rPr>
        <w:t xml:space="preserve">stub </w:t>
      </w:r>
      <w:r w:rsidRPr="00880A39">
        <w:rPr>
          <w:color w:val="808080" w:themeColor="background1" w:themeShade="80"/>
          <w:sz w:val="24"/>
        </w:rPr>
        <w:t xml:space="preserve">(or </w:t>
      </w:r>
      <w:proofErr w:type="spellStart"/>
      <w:r w:rsidRPr="00880A39">
        <w:rPr>
          <w:color w:val="808080" w:themeColor="background1" w:themeShade="80"/>
          <w:sz w:val="24"/>
        </w:rPr>
        <w:t>nssa</w:t>
      </w:r>
      <w:proofErr w:type="spellEnd"/>
      <w:r w:rsidRPr="00880A39">
        <w:rPr>
          <w:color w:val="808080" w:themeColor="background1" w:themeShade="80"/>
          <w:sz w:val="24"/>
        </w:rPr>
        <w:t xml:space="preserve">) </w:t>
      </w:r>
      <w:r>
        <w:rPr>
          <w:sz w:val="24"/>
        </w:rPr>
        <w:t xml:space="preserve">no-summary </w:t>
      </w:r>
      <w:r w:rsidRPr="00880A39">
        <w:rPr>
          <w:color w:val="808080" w:themeColor="background1" w:themeShade="80"/>
          <w:sz w:val="24"/>
        </w:rPr>
        <w:t xml:space="preserve">(depending </w:t>
      </w:r>
      <w:r>
        <w:rPr>
          <w:color w:val="808080" w:themeColor="background1" w:themeShade="80"/>
          <w:sz w:val="24"/>
        </w:rPr>
        <w:t xml:space="preserve">on </w:t>
      </w:r>
      <w:r w:rsidRPr="00880A39">
        <w:rPr>
          <w:color w:val="808080" w:themeColor="background1" w:themeShade="80"/>
          <w:sz w:val="24"/>
        </w:rPr>
        <w:t xml:space="preserve">whether you want it to be </w:t>
      </w:r>
      <w:r>
        <w:rPr>
          <w:color w:val="808080" w:themeColor="background1" w:themeShade="80"/>
          <w:sz w:val="24"/>
        </w:rPr>
        <w:t>‘</w:t>
      </w:r>
      <w:r w:rsidRPr="00880A39">
        <w:rPr>
          <w:color w:val="808080" w:themeColor="background1" w:themeShade="80"/>
          <w:sz w:val="24"/>
        </w:rPr>
        <w:t>totally</w:t>
      </w:r>
      <w:r>
        <w:rPr>
          <w:color w:val="808080" w:themeColor="background1" w:themeShade="80"/>
          <w:sz w:val="24"/>
        </w:rPr>
        <w:t>’</w:t>
      </w:r>
      <w:r w:rsidRPr="00880A39">
        <w:rPr>
          <w:color w:val="808080" w:themeColor="background1" w:themeShade="80"/>
          <w:sz w:val="24"/>
        </w:rPr>
        <w:t>)</w:t>
      </w:r>
      <w:r w:rsidRPr="00880A39">
        <w:rPr>
          <w:b/>
          <w:sz w:val="24"/>
        </w:rPr>
        <w:t xml:space="preserve"> </w:t>
      </w:r>
      <w:r>
        <w:rPr>
          <w:b/>
          <w:sz w:val="24"/>
        </w:rPr>
        <w:t>”</w:t>
      </w:r>
    </w:p>
    <w:p w14:paraId="38D31920" w14:textId="77777777" w:rsidR="00880A39" w:rsidRDefault="00880A39" w:rsidP="00880A39">
      <w:pPr>
        <w:pStyle w:val="ListParagraph"/>
        <w:ind w:left="360"/>
        <w:rPr>
          <w:b/>
          <w:sz w:val="24"/>
        </w:rPr>
      </w:pPr>
    </w:p>
    <w:p w14:paraId="1577B752" w14:textId="77777777" w:rsidR="00880A39" w:rsidRPr="00880A39" w:rsidRDefault="00880A39" w:rsidP="00880A39">
      <w:pPr>
        <w:ind w:left="0" w:firstLine="360"/>
        <w:rPr>
          <w:sz w:val="24"/>
        </w:rPr>
      </w:pPr>
      <w:r w:rsidRPr="00880A39">
        <w:rPr>
          <w:sz w:val="24"/>
        </w:rPr>
        <w:t>Capturing the packets is another challenging aspect of the lab. Switch can do monitor sessions and forward OSPF packets to PCs. And a layer 3 Switch can act both as a router and a switch.</w:t>
      </w:r>
    </w:p>
    <w:p w14:paraId="2CC07E56" w14:textId="77777777" w:rsidR="00880A39" w:rsidRPr="00880A39" w:rsidRDefault="00880A39" w:rsidP="00880A39">
      <w:pPr>
        <w:pStyle w:val="ListParagraph"/>
        <w:ind w:left="360"/>
        <w:rPr>
          <w:color w:val="808080" w:themeColor="background1" w:themeShade="80"/>
          <w:sz w:val="24"/>
        </w:rPr>
      </w:pPr>
    </w:p>
    <w:sectPr w:rsidR="00880A39" w:rsidRPr="00880A39">
      <w:headerReference w:type="default" r:id="rId22"/>
      <w:footerReference w:type="default" r:id="rId23"/>
      <w:headerReference w:type="first" r:id="rId24"/>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A035F2" w14:textId="77777777" w:rsidR="00F33033" w:rsidRDefault="00F33033">
      <w:r>
        <w:separator/>
      </w:r>
    </w:p>
    <w:p w14:paraId="41427B73" w14:textId="77777777" w:rsidR="00F33033" w:rsidRDefault="00F33033"/>
  </w:endnote>
  <w:endnote w:type="continuationSeparator" w:id="0">
    <w:p w14:paraId="05429B47" w14:textId="77777777" w:rsidR="00F33033" w:rsidRDefault="00F33033">
      <w:r>
        <w:continuationSeparator/>
      </w:r>
    </w:p>
    <w:p w14:paraId="674BAECF" w14:textId="77777777" w:rsidR="00F33033" w:rsidRDefault="00F330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9357324"/>
      <w:docPartObj>
        <w:docPartGallery w:val="Page Numbers (Bottom of Page)"/>
        <w:docPartUnique/>
      </w:docPartObj>
    </w:sdtPr>
    <w:sdtEndPr>
      <w:rPr>
        <w:color w:val="7F7F7F" w:themeColor="background1" w:themeShade="7F"/>
        <w:spacing w:val="60"/>
      </w:rPr>
    </w:sdtEndPr>
    <w:sdtContent>
      <w:p w14:paraId="5B73A8F0" w14:textId="77777777" w:rsidR="00C13B09" w:rsidRDefault="00C13B0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0551ED">
          <w:rPr>
            <w:b/>
            <w:bCs/>
            <w:noProof/>
          </w:rPr>
          <w:t>3</w:t>
        </w:r>
        <w:r>
          <w:rPr>
            <w:b/>
            <w:bCs/>
            <w:noProof/>
          </w:rPr>
          <w:fldChar w:fldCharType="end"/>
        </w:r>
        <w:r>
          <w:rPr>
            <w:b/>
            <w:bCs/>
          </w:rPr>
          <w:t xml:space="preserve"> | </w:t>
        </w:r>
        <w:r>
          <w:rPr>
            <w:color w:val="7F7F7F" w:themeColor="background1" w:themeShade="7F"/>
            <w:spacing w:val="60"/>
          </w:rPr>
          <w:t>Page</w:t>
        </w:r>
      </w:p>
    </w:sdtContent>
  </w:sdt>
  <w:p w14:paraId="7F24D62D" w14:textId="77777777" w:rsidR="00C13B09" w:rsidRDefault="00C13B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4791696"/>
      <w:docPartObj>
        <w:docPartGallery w:val="Page Numbers (Bottom of Page)"/>
        <w:docPartUnique/>
      </w:docPartObj>
    </w:sdtPr>
    <w:sdtEndPr>
      <w:rPr>
        <w:color w:val="7F7F7F" w:themeColor="background1" w:themeShade="7F"/>
        <w:spacing w:val="60"/>
      </w:rPr>
    </w:sdtEndPr>
    <w:sdtContent>
      <w:p w14:paraId="113B5665" w14:textId="77777777" w:rsidR="00C13B09" w:rsidRDefault="00C13B09" w:rsidP="00DD0C7F">
        <w:pPr>
          <w:pStyle w:val="Footer"/>
          <w:pBdr>
            <w:top w:val="single" w:sz="4" w:space="1" w:color="D9D9D9" w:themeColor="background1" w:themeShade="D9"/>
          </w:pBdr>
          <w:ind w:left="0"/>
          <w:rPr>
            <w:b/>
            <w:bCs/>
          </w:rPr>
        </w:pPr>
        <w:r>
          <w:t>1</w:t>
        </w:r>
        <w:r>
          <w:rPr>
            <w:b/>
            <w:bCs/>
          </w:rPr>
          <w:t xml:space="preserve"> | </w:t>
        </w:r>
        <w:r>
          <w:rPr>
            <w:color w:val="7F7F7F" w:themeColor="background1" w:themeShade="7F"/>
            <w:spacing w:val="60"/>
          </w:rPr>
          <w:t>Page</w:t>
        </w:r>
      </w:p>
    </w:sdtContent>
  </w:sdt>
  <w:p w14:paraId="2C6E160B" w14:textId="77777777" w:rsidR="00C13B09" w:rsidRDefault="00C13B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9930060"/>
      <w:docPartObj>
        <w:docPartGallery w:val="Page Numbers (Bottom of Page)"/>
        <w:docPartUnique/>
      </w:docPartObj>
    </w:sdtPr>
    <w:sdtEndPr>
      <w:rPr>
        <w:color w:val="7F7F7F" w:themeColor="background1" w:themeShade="7F"/>
        <w:spacing w:val="60"/>
      </w:rPr>
    </w:sdtEndPr>
    <w:sdtContent>
      <w:p w14:paraId="251B78E7" w14:textId="77777777" w:rsidR="00C13B09" w:rsidRDefault="00C13B09">
        <w:pPr>
          <w:pStyle w:val="Footer"/>
          <w:pBdr>
            <w:top w:val="single" w:sz="4" w:space="1" w:color="D9D9D9" w:themeColor="background1" w:themeShade="D9"/>
          </w:pBdr>
          <w:rPr>
            <w:b/>
            <w:bCs/>
          </w:rPr>
        </w:pPr>
        <w:r>
          <w:t>4</w:t>
        </w:r>
        <w:r>
          <w:rPr>
            <w:b/>
            <w:bCs/>
          </w:rPr>
          <w:t xml:space="preserve"> | </w:t>
        </w:r>
        <w:r>
          <w:rPr>
            <w:color w:val="7F7F7F" w:themeColor="background1" w:themeShade="7F"/>
            <w:spacing w:val="60"/>
          </w:rPr>
          <w:t>Page</w:t>
        </w:r>
      </w:p>
    </w:sdtContent>
  </w:sdt>
  <w:p w14:paraId="29FA0D83" w14:textId="77777777" w:rsidR="00C13B09" w:rsidRDefault="00C13B0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9685849"/>
      <w:docPartObj>
        <w:docPartGallery w:val="Page Numbers (Bottom of Page)"/>
        <w:docPartUnique/>
      </w:docPartObj>
    </w:sdtPr>
    <w:sdtEndPr>
      <w:rPr>
        <w:color w:val="7F7F7F" w:themeColor="background1" w:themeShade="7F"/>
        <w:spacing w:val="60"/>
      </w:rPr>
    </w:sdtEndPr>
    <w:sdtContent>
      <w:p w14:paraId="084ABD7A" w14:textId="77777777" w:rsidR="00C13B09" w:rsidRDefault="00C13B09">
        <w:pPr>
          <w:pStyle w:val="Footer"/>
          <w:pBdr>
            <w:top w:val="single" w:sz="4" w:space="1" w:color="D9D9D9" w:themeColor="background1" w:themeShade="D9"/>
          </w:pBdr>
          <w:rPr>
            <w:b/>
            <w:bCs/>
          </w:rPr>
        </w:pPr>
        <w:r>
          <w:t>5</w:t>
        </w:r>
        <w:r>
          <w:rPr>
            <w:b/>
            <w:bCs/>
          </w:rPr>
          <w:t xml:space="preserve"> | </w:t>
        </w:r>
        <w:r>
          <w:rPr>
            <w:color w:val="7F7F7F" w:themeColor="background1" w:themeShade="7F"/>
            <w:spacing w:val="60"/>
          </w:rPr>
          <w:t>Page</w:t>
        </w:r>
      </w:p>
    </w:sdtContent>
  </w:sdt>
  <w:p w14:paraId="3653B462" w14:textId="77777777" w:rsidR="00C13B09" w:rsidRDefault="00C13B0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620" w:firstRow="1" w:lastRow="0" w:firstColumn="0" w:lastColumn="0" w:noHBand="1" w:noVBand="1"/>
      <w:tblDescription w:val="Footer table with date, document title, and page number"/>
    </w:tblPr>
    <w:tblGrid>
      <w:gridCol w:w="1404"/>
      <w:gridCol w:w="6552"/>
      <w:gridCol w:w="1404"/>
    </w:tblGrid>
    <w:tr w:rsidR="004D068A" w14:paraId="7F670D09" w14:textId="77777777" w:rsidTr="005A54FA">
      <w:tc>
        <w:tcPr>
          <w:tcW w:w="750" w:type="pct"/>
        </w:tcPr>
        <w:p w14:paraId="1EA5E996" w14:textId="77777777" w:rsidR="004D068A" w:rsidRDefault="00F33033" w:rsidP="00547E56">
          <w:pPr>
            <w:pStyle w:val="Footer"/>
          </w:pPr>
          <w:sdt>
            <w:sdtPr>
              <w:alias w:val="Date:"/>
              <w:tag w:val="Date:"/>
              <w:id w:val="-581765881"/>
              <w:placeholder>
                <w:docPart w:val="A4BF1F01A9BC4585B3F5A528A5B353AB"/>
              </w:placeholder>
              <w:dataBinding w:prefixMappings="xmlns:ns0='http://schemas.microsoft.com/office/2006/coverPageProps' " w:xpath="/ns0:CoverPageProperties[1]/ns0:CompanyFax[1]" w:storeItemID="{55AF091B-3C7A-41E3-B477-F2FDAA23CFDA}"/>
              <w15:appearance w15:val="hidden"/>
              <w:text/>
            </w:sdtPr>
            <w:sdtEndPr/>
            <w:sdtContent>
              <w:r w:rsidR="00F00806">
                <w:t>S</w:t>
              </w:r>
              <w:r w:rsidR="004D068A">
                <w:t>ept. 2018</w:t>
              </w:r>
            </w:sdtContent>
          </w:sdt>
        </w:p>
      </w:tc>
      <w:tc>
        <w:tcPr>
          <w:tcW w:w="3500" w:type="pct"/>
        </w:tcPr>
        <w:sdt>
          <w:sdtPr>
            <w:alias w:val="Title:"/>
            <w:tag w:val="Title:"/>
            <w:id w:val="1369803302"/>
            <w:placeholder>
              <w:docPart w:val="29073006EC584A748E0823C6FC1C914A"/>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5DFEE10E" w14:textId="77777777" w:rsidR="004D068A" w:rsidRDefault="00F00806" w:rsidP="00547E56">
              <w:pPr>
                <w:pStyle w:val="Footer"/>
                <w:jc w:val="center"/>
              </w:pPr>
              <w:r>
                <w:t>Juntao Z</w:t>
              </w:r>
              <w:r w:rsidR="004D068A">
                <w:t>hong</w:t>
              </w:r>
            </w:p>
          </w:sdtContent>
        </w:sdt>
      </w:tc>
      <w:tc>
        <w:tcPr>
          <w:tcW w:w="750" w:type="pct"/>
        </w:tcPr>
        <w:p w14:paraId="160CAD75" w14:textId="77777777" w:rsidR="004D068A" w:rsidRDefault="004D068A" w:rsidP="00547E56">
          <w:pPr>
            <w:pStyle w:val="Footer"/>
            <w:jc w:val="right"/>
          </w:pPr>
          <w:r>
            <w:fldChar w:fldCharType="begin"/>
          </w:r>
          <w:r>
            <w:instrText xml:space="preserve"> PAGE   \* MERGEFORMAT </w:instrText>
          </w:r>
          <w:r>
            <w:fldChar w:fldCharType="separate"/>
          </w:r>
          <w:r w:rsidR="00DB6C95">
            <w:rPr>
              <w:noProof/>
            </w:rPr>
            <w:t>1</w:t>
          </w:r>
          <w:r>
            <w:rPr>
              <w:noProof/>
            </w:rPr>
            <w:fldChar w:fldCharType="end"/>
          </w:r>
        </w:p>
      </w:tc>
    </w:tr>
  </w:tbl>
  <w:p w14:paraId="2F6C0091" w14:textId="77777777" w:rsidR="004D068A" w:rsidRDefault="004D068A">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C808F2" w14:textId="77777777" w:rsidR="00F33033" w:rsidRDefault="00F33033">
      <w:r>
        <w:separator/>
      </w:r>
    </w:p>
    <w:p w14:paraId="0F0C0F46" w14:textId="77777777" w:rsidR="00F33033" w:rsidRDefault="00F33033"/>
  </w:footnote>
  <w:footnote w:type="continuationSeparator" w:id="0">
    <w:p w14:paraId="4B721686" w14:textId="77777777" w:rsidR="00F33033" w:rsidRDefault="00F33033">
      <w:r>
        <w:continuationSeparator/>
      </w:r>
    </w:p>
    <w:p w14:paraId="72D6EA1E" w14:textId="77777777" w:rsidR="00F33033" w:rsidRDefault="00F330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32AA99" w14:textId="77777777" w:rsidR="00C13B09" w:rsidRDefault="00C13B09">
    <w:pPr>
      <w:pStyle w:val="Header"/>
    </w:pPr>
    <w:r>
      <w:t>CCNP Lab 1: Multi-Area OSPF</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26687" w14:textId="77777777" w:rsidR="00C13B09" w:rsidRDefault="00C13B09">
    <w:pPr>
      <w:pStyle w:val="Header"/>
    </w:pPr>
    <w:r>
      <w:rPr>
        <w:noProof/>
        <w:lang w:eastAsia="en-US"/>
      </w:rPr>
      <mc:AlternateContent>
        <mc:Choice Requires="wpg">
          <w:drawing>
            <wp:anchor distT="0" distB="0" distL="114300" distR="114300" simplePos="0" relativeHeight="251661312" behindDoc="1" locked="0" layoutInCell="1" allowOverlap="1" wp14:anchorId="4795964E" wp14:editId="50B3FDC2">
              <wp:simplePos x="0" y="0"/>
              <wp:positionH relativeFrom="page">
                <wp:posOffset>352425</wp:posOffset>
              </wp:positionH>
              <wp:positionV relativeFrom="page">
                <wp:posOffset>457200</wp:posOffset>
              </wp:positionV>
              <wp:extent cx="228600" cy="9144000"/>
              <wp:effectExtent l="0" t="0" r="3175" b="635"/>
              <wp:wrapNone/>
              <wp:docPr id="12" name="Group 1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3" name="Rectangle 1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7FD28B0" id="Group 12" o:spid="_x0000_s1026" alt="Decorative sidebar for cover page " style="position:absolute;left:0;text-align:left;margin-left:27.75pt;margin-top:36pt;width:18pt;height:10in;z-index:-251655168;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">
              <v:rect id="Rectangle 1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" fillcolor="#dd8047 [3205]" stroked="f" strokeweight="1pt"/>
              <v:rect id="Rectangle 14"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" fillcolor="#94b6d2 [3204]" stroked="f" strokeweight="1pt">
                <o:lock v:ext="edit" aspectratio="t"/>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036F8" w14:textId="77777777" w:rsidR="004D068A" w:rsidRDefault="00F33033">
    <w:pPr>
      <w:pStyle w:val="Header"/>
    </w:pPr>
    <w:sdt>
      <w:sdtPr>
        <w:alias w:val="Confidential:"/>
        <w:tag w:val="Confidential:"/>
        <w:id w:val="-1822729698"/>
        <w:placeholder>
          <w:docPart w:val="A8469AE1243D418482096CF61F41678E"/>
        </w:placeholder>
        <w:temporary/>
        <w:showingPlcHdr/>
        <w15:appearance w15:val="hidden"/>
      </w:sdtPr>
      <w:sdtEndPr/>
      <w:sdtContent>
        <w:r w:rsidR="004D068A">
          <w:t>Confidential</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8703" w14:textId="77777777" w:rsidR="004D068A" w:rsidRDefault="004D068A">
    <w:pPr>
      <w:pStyle w:val="Header"/>
    </w:pPr>
    <w:r>
      <w:rPr>
        <w:noProof/>
        <w:lang w:eastAsia="en-US"/>
      </w:rPr>
      <mc:AlternateContent>
        <mc:Choice Requires="wpg">
          <w:drawing>
            <wp:anchor distT="0" distB="0" distL="114300" distR="114300" simplePos="0" relativeHeight="251659264" behindDoc="0" locked="1" layoutInCell="1" allowOverlap="1" wp14:anchorId="51BF7463" wp14:editId="38E0D824">
              <wp:simplePos x="0" y="0"/>
              <wp:positionH relativeFrom="page">
                <wp:posOffset>352425</wp:posOffset>
              </wp:positionH>
              <wp:positionV relativeFrom="page">
                <wp:posOffset>457200</wp:posOffset>
              </wp:positionV>
              <wp:extent cx="228600" cy="9144000"/>
              <wp:effectExtent l="0" t="0" r="3175" b="635"/>
              <wp:wrapNone/>
              <wp:docPr id="1" name="Group 1"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Rectangle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4605159" id="Group 1" o:spid="_x0000_s1026" alt="Decorative sidebar"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">
              <v:rect id="Rectangle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angle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06052"/>
    <w:multiLevelType w:val="hybridMultilevel"/>
    <w:tmpl w:val="E2707262"/>
    <w:lvl w:ilvl="0" w:tplc="04090001">
      <w:start w:val="1"/>
      <w:numFmt w:val="bullet"/>
      <w:lvlText w:val=""/>
      <w:lvlJc w:val="left"/>
      <w:pPr>
        <w:ind w:left="792" w:hanging="360"/>
      </w:pPr>
      <w:rPr>
        <w:rFonts w:ascii="Symbol" w:hAnsi="Symbol"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1F69308E"/>
    <w:multiLevelType w:val="hybridMultilevel"/>
    <w:tmpl w:val="70F03A62"/>
    <w:lvl w:ilvl="0" w:tplc="77CE9FC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55F4375A"/>
    <w:multiLevelType w:val="hybridMultilevel"/>
    <w:tmpl w:val="EFE26AD8"/>
    <w:lvl w:ilvl="0" w:tplc="E244FD2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A8A26E4"/>
    <w:multiLevelType w:val="hybridMultilevel"/>
    <w:tmpl w:val="77AEEFF6"/>
    <w:lvl w:ilvl="0" w:tplc="77CE9FC2">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5E4129F7"/>
    <w:multiLevelType w:val="hybridMultilevel"/>
    <w:tmpl w:val="4F48E09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15:restartNumberingAfterBreak="0">
    <w:nsid w:val="790F7D29"/>
    <w:multiLevelType w:val="hybridMultilevel"/>
    <w:tmpl w:val="F1BECEF0"/>
    <w:lvl w:ilvl="0" w:tplc="ECFC27B0">
      <w:numFmt w:val="bullet"/>
      <w:lvlText w:val=""/>
      <w:lvlJc w:val="left"/>
      <w:pPr>
        <w:ind w:left="1080" w:hanging="360"/>
      </w:pPr>
      <w:rPr>
        <w:rFonts w:ascii="Wingdings" w:eastAsiaTheme="minorEastAsia" w:hAnsi="Wingdings"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2"/>
  </w:num>
  <w:num w:numId="3">
    <w:abstractNumId w:val="8"/>
  </w:num>
  <w:num w:numId="4">
    <w:abstractNumId w:val="8"/>
  </w:num>
  <w:num w:numId="5">
    <w:abstractNumId w:val="13"/>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6"/>
  </w:num>
  <w:num w:numId="15">
    <w:abstractNumId w:val="10"/>
  </w:num>
  <w:num w:numId="16">
    <w:abstractNumId w:val="17"/>
  </w:num>
  <w:num w:numId="17">
    <w:abstractNumId w:val="11"/>
  </w:num>
  <w:num w:numId="18">
    <w:abstractNumId w:val="1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AC8"/>
    <w:rsid w:val="00080366"/>
    <w:rsid w:val="000835FF"/>
    <w:rsid w:val="000900D7"/>
    <w:rsid w:val="000A066C"/>
    <w:rsid w:val="000A36C9"/>
    <w:rsid w:val="000B53F8"/>
    <w:rsid w:val="000E3399"/>
    <w:rsid w:val="00121386"/>
    <w:rsid w:val="00122F75"/>
    <w:rsid w:val="00132A7B"/>
    <w:rsid w:val="00133F72"/>
    <w:rsid w:val="0014028D"/>
    <w:rsid w:val="001722D5"/>
    <w:rsid w:val="00177CCB"/>
    <w:rsid w:val="001912B2"/>
    <w:rsid w:val="001B4E18"/>
    <w:rsid w:val="001C344E"/>
    <w:rsid w:val="001F575A"/>
    <w:rsid w:val="00206D85"/>
    <w:rsid w:val="002607AA"/>
    <w:rsid w:val="002626F0"/>
    <w:rsid w:val="002708C4"/>
    <w:rsid w:val="00290347"/>
    <w:rsid w:val="002950DE"/>
    <w:rsid w:val="002A0044"/>
    <w:rsid w:val="00304707"/>
    <w:rsid w:val="003362E9"/>
    <w:rsid w:val="00365929"/>
    <w:rsid w:val="003801F3"/>
    <w:rsid w:val="003A11D0"/>
    <w:rsid w:val="003A445F"/>
    <w:rsid w:val="003A4FE1"/>
    <w:rsid w:val="003C0801"/>
    <w:rsid w:val="003C7C09"/>
    <w:rsid w:val="003E4270"/>
    <w:rsid w:val="003F1DEE"/>
    <w:rsid w:val="003F66FA"/>
    <w:rsid w:val="00404A98"/>
    <w:rsid w:val="00404C22"/>
    <w:rsid w:val="004224CB"/>
    <w:rsid w:val="00466C17"/>
    <w:rsid w:val="00474746"/>
    <w:rsid w:val="00491DB3"/>
    <w:rsid w:val="004A167F"/>
    <w:rsid w:val="004D068A"/>
    <w:rsid w:val="004D4C55"/>
    <w:rsid w:val="004D5282"/>
    <w:rsid w:val="004D6422"/>
    <w:rsid w:val="004F0E9B"/>
    <w:rsid w:val="00503575"/>
    <w:rsid w:val="00547E56"/>
    <w:rsid w:val="005A54FA"/>
    <w:rsid w:val="005B2EAF"/>
    <w:rsid w:val="005B3755"/>
    <w:rsid w:val="0063193B"/>
    <w:rsid w:val="0063240D"/>
    <w:rsid w:val="006629AE"/>
    <w:rsid w:val="00666931"/>
    <w:rsid w:val="006A26A0"/>
    <w:rsid w:val="006E5D71"/>
    <w:rsid w:val="006E67C4"/>
    <w:rsid w:val="006F2718"/>
    <w:rsid w:val="00750B18"/>
    <w:rsid w:val="00775B11"/>
    <w:rsid w:val="007808F4"/>
    <w:rsid w:val="007819D8"/>
    <w:rsid w:val="00785E2A"/>
    <w:rsid w:val="007905D1"/>
    <w:rsid w:val="00797E6B"/>
    <w:rsid w:val="007A1FFB"/>
    <w:rsid w:val="007D770B"/>
    <w:rsid w:val="007F4B9C"/>
    <w:rsid w:val="007F6D58"/>
    <w:rsid w:val="008400AB"/>
    <w:rsid w:val="00851AC2"/>
    <w:rsid w:val="00876AC8"/>
    <w:rsid w:val="00880A39"/>
    <w:rsid w:val="0088371C"/>
    <w:rsid w:val="00896D4E"/>
    <w:rsid w:val="0090428B"/>
    <w:rsid w:val="00987C7E"/>
    <w:rsid w:val="009D3A8D"/>
    <w:rsid w:val="00A53812"/>
    <w:rsid w:val="00A638EC"/>
    <w:rsid w:val="00A94C93"/>
    <w:rsid w:val="00AA133F"/>
    <w:rsid w:val="00B012EB"/>
    <w:rsid w:val="00B43CFB"/>
    <w:rsid w:val="00B55F7F"/>
    <w:rsid w:val="00B93122"/>
    <w:rsid w:val="00BD03EC"/>
    <w:rsid w:val="00BE0195"/>
    <w:rsid w:val="00C13B09"/>
    <w:rsid w:val="00C24A65"/>
    <w:rsid w:val="00CA400A"/>
    <w:rsid w:val="00CE2F7D"/>
    <w:rsid w:val="00D4278C"/>
    <w:rsid w:val="00D5350B"/>
    <w:rsid w:val="00D71A34"/>
    <w:rsid w:val="00DA64A4"/>
    <w:rsid w:val="00DB6C8E"/>
    <w:rsid w:val="00DB6C95"/>
    <w:rsid w:val="00E078FA"/>
    <w:rsid w:val="00E51622"/>
    <w:rsid w:val="00EE560C"/>
    <w:rsid w:val="00EF4106"/>
    <w:rsid w:val="00F00806"/>
    <w:rsid w:val="00F30B96"/>
    <w:rsid w:val="00F33033"/>
    <w:rsid w:val="00F44805"/>
    <w:rsid w:val="00F9069F"/>
    <w:rsid w:val="00FB1D47"/>
    <w:rsid w:val="00FC58C2"/>
    <w:rsid w:val="00FC7A2A"/>
    <w:rsid w:val="00FF42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73EBF1"/>
  <w15:chartTrackingRefBased/>
  <w15:docId w15:val="{CA8A8050-2B6C-4276-BB52-9E3D39C7A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EAF"/>
    <w:pPr>
      <w:spacing w:before="120" w:after="0" w:line="240" w:lineRule="auto"/>
      <w:ind w:left="72" w:right="72"/>
    </w:pPr>
  </w:style>
  <w:style w:type="paragraph" w:styleId="Heading1">
    <w:name w:val="heading 1"/>
    <w:basedOn w:val="Normal"/>
    <w:next w:val="Normal"/>
    <w:link w:val="Heading1Ch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A54FA"/>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5A54FA"/>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99"/>
    <w:pPr>
      <w:spacing w:before="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2"/>
    <w:unhideWhenUsed/>
    <w:pPr>
      <w:tabs>
        <w:tab w:val="center" w:pos="4680"/>
        <w:tab w:val="right" w:pos="9360"/>
      </w:tabs>
      <w:spacing w:before="0"/>
      <w:jc w:val="right"/>
    </w:pPr>
  </w:style>
  <w:style w:type="paragraph" w:styleId="Signature">
    <w:name w:val="Signature"/>
    <w:basedOn w:val="Normal"/>
    <w:link w:val="SignatureCh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sid w:val="006E67C4"/>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2"/>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355D7E"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5A54FA"/>
    <w:rPr>
      <w:i/>
      <w:iCs/>
      <w:color w:val="355D7E" w:themeColor="accent1" w:themeShade="80"/>
    </w:rPr>
  </w:style>
  <w:style w:type="character" w:styleId="IntenseReference">
    <w:name w:val="Intense Reference"/>
    <w:basedOn w:val="DefaultParagraphFont"/>
    <w:uiPriority w:val="32"/>
    <w:semiHidden/>
    <w:unhideWhenUsed/>
    <w:rsid w:val="005A54FA"/>
    <w:rPr>
      <w:b/>
      <w:bCs/>
      <w:caps w:val="0"/>
      <w:smallCaps/>
      <w:color w:val="355D7E" w:themeColor="accent1" w:themeShade="80"/>
      <w:spacing w:val="5"/>
    </w:rPr>
  </w:style>
  <w:style w:type="paragraph" w:styleId="BlockText">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DefaultParagraphFont"/>
    <w:uiPriority w:val="99"/>
    <w:semiHidden/>
    <w:unhideWhenUsed/>
    <w:rsid w:val="005A54FA"/>
    <w:rPr>
      <w:color w:val="7C5F1D" w:themeColor="accent4" w:themeShade="80"/>
      <w:u w:val="single"/>
    </w:rPr>
  </w:style>
  <w:style w:type="character" w:customStyle="1" w:styleId="UnresolvedMention1">
    <w:name w:val="Unresolved Mention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paragraph" w:styleId="ListParagraph">
    <w:name w:val="List Paragraph"/>
    <w:basedOn w:val="Normal"/>
    <w:uiPriority w:val="34"/>
    <w:unhideWhenUsed/>
    <w:qFormat/>
    <w:rsid w:val="00876AC8"/>
    <w:pPr>
      <w:ind w:left="720"/>
      <w:contextualSpacing/>
    </w:pPr>
  </w:style>
  <w:style w:type="paragraph" w:styleId="BalloonText">
    <w:name w:val="Balloon Text"/>
    <w:basedOn w:val="Normal"/>
    <w:link w:val="BalloonTextChar"/>
    <w:uiPriority w:val="99"/>
    <w:semiHidden/>
    <w:unhideWhenUsed/>
    <w:rsid w:val="00D4278C"/>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78C"/>
    <w:rPr>
      <w:rFonts w:ascii="Segoe UI" w:hAnsi="Segoe UI" w:cs="Segoe UI"/>
      <w:sz w:val="18"/>
      <w:szCs w:val="18"/>
    </w:rPr>
  </w:style>
  <w:style w:type="paragraph" w:customStyle="1" w:styleId="Tabletext">
    <w:name w:val="Table text"/>
    <w:basedOn w:val="Normal"/>
    <w:uiPriority w:val="1"/>
    <w:qFormat/>
    <w:rsid w:val="00C13B0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eader" Target="header3.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zhongju\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EE218F4C4140B199627ABB9F191D15"/>
        <w:category>
          <w:name w:val="General"/>
          <w:gallery w:val="placeholder"/>
        </w:category>
        <w:types>
          <w:type w:val="bbPlcHdr"/>
        </w:types>
        <w:behaviors>
          <w:behavior w:val="content"/>
        </w:behaviors>
        <w:guid w:val="{135645AA-71E5-400B-B7C7-DBF4740F143A}"/>
      </w:docPartPr>
      <w:docPartBody>
        <w:p w:rsidR="002C7A74" w:rsidRDefault="002C7A74">
          <w:pPr>
            <w:pStyle w:val="50EE218F4C4140B199627ABB9F191D15"/>
          </w:pPr>
          <w:r w:rsidRPr="002A0044">
            <w:t>Tactical Marketing Plan</w:t>
          </w:r>
        </w:p>
      </w:docPartBody>
    </w:docPart>
    <w:docPart>
      <w:docPartPr>
        <w:name w:val="C3168BE6B9B743979D703B3B7824EE81"/>
        <w:category>
          <w:name w:val="General"/>
          <w:gallery w:val="placeholder"/>
        </w:category>
        <w:types>
          <w:type w:val="bbPlcHdr"/>
        </w:types>
        <w:behaviors>
          <w:behavior w:val="content"/>
        </w:behaviors>
        <w:guid w:val="{91567023-D844-4C8D-9CC2-B383385B3426}"/>
      </w:docPartPr>
      <w:docPartBody>
        <w:p w:rsidR="002C7A74" w:rsidRDefault="002C7A74">
          <w:pPr>
            <w:pStyle w:val="C3168BE6B9B743979D703B3B7824EE81"/>
          </w:pPr>
          <w:r>
            <w:t>Document subtitle</w:t>
          </w:r>
        </w:p>
      </w:docPartBody>
    </w:docPart>
    <w:docPart>
      <w:docPartPr>
        <w:name w:val="08E46CF7A3264F34B79A1B5432B786C8"/>
        <w:category>
          <w:name w:val="General"/>
          <w:gallery w:val="placeholder"/>
        </w:category>
        <w:types>
          <w:type w:val="bbPlcHdr"/>
        </w:types>
        <w:behaviors>
          <w:behavior w:val="content"/>
        </w:behaviors>
        <w:guid w:val="{83E54CCE-5225-4128-BF2C-E34A9067949C}"/>
      </w:docPartPr>
      <w:docPartBody>
        <w:p w:rsidR="002C7A74" w:rsidRDefault="002C7A74">
          <w:pPr>
            <w:pStyle w:val="08E46CF7A3264F34B79A1B5432B786C8"/>
          </w:pPr>
          <w:r w:rsidRPr="004D5282">
            <w:t>company name</w:t>
          </w:r>
        </w:p>
      </w:docPartBody>
    </w:docPart>
    <w:docPart>
      <w:docPartPr>
        <w:name w:val="A4BF1F01A9BC4585B3F5A528A5B353AB"/>
        <w:category>
          <w:name w:val="General"/>
          <w:gallery w:val="placeholder"/>
        </w:category>
        <w:types>
          <w:type w:val="bbPlcHdr"/>
        </w:types>
        <w:behaviors>
          <w:behavior w:val="content"/>
        </w:behaviors>
        <w:guid w:val="{663A922E-BC21-414F-B3BB-4FA0A60C0F14}"/>
      </w:docPartPr>
      <w:docPartBody>
        <w:p w:rsidR="002C7A74" w:rsidRDefault="002C7A74">
          <w:pPr>
            <w:pStyle w:val="A4BF1F01A9BC4585B3F5A528A5B353AB"/>
          </w:pPr>
          <w:r>
            <w:t>Define your pull-through offer.</w:t>
          </w:r>
        </w:p>
      </w:docPartBody>
    </w:docPart>
    <w:docPart>
      <w:docPartPr>
        <w:name w:val="29073006EC584A748E0823C6FC1C914A"/>
        <w:category>
          <w:name w:val="General"/>
          <w:gallery w:val="placeholder"/>
        </w:category>
        <w:types>
          <w:type w:val="bbPlcHdr"/>
        </w:types>
        <w:behaviors>
          <w:behavior w:val="content"/>
        </w:behaviors>
        <w:guid w:val="{AC06E389-BD48-44E1-B38F-EB189E4CF8A6}"/>
      </w:docPartPr>
      <w:docPartBody>
        <w:p w:rsidR="002C7A74" w:rsidRDefault="002C7A74">
          <w:pPr>
            <w:pStyle w:val="29073006EC584A748E0823C6FC1C914A"/>
          </w:pPr>
          <w:r>
            <w:t>Process</w:t>
          </w:r>
        </w:p>
      </w:docPartBody>
    </w:docPart>
    <w:docPart>
      <w:docPartPr>
        <w:name w:val="A8469AE1243D418482096CF61F41678E"/>
        <w:category>
          <w:name w:val="General"/>
          <w:gallery w:val="placeholder"/>
        </w:category>
        <w:types>
          <w:type w:val="bbPlcHdr"/>
        </w:types>
        <w:behaviors>
          <w:behavior w:val="content"/>
        </w:behaviors>
        <w:guid w:val="{4D504160-6D7A-4FAF-9917-53B981F2674E}"/>
      </w:docPartPr>
      <w:docPartBody>
        <w:p w:rsidR="002C7A74" w:rsidRDefault="002C7A74" w:rsidP="002C7A74">
          <w:pPr>
            <w:pStyle w:val="A8469AE1243D418482096CF61F41678E"/>
          </w:pPr>
          <w:r>
            <w:t>Product Demographics</w:t>
          </w:r>
        </w:p>
      </w:docPartBody>
    </w:docPart>
    <w:docPart>
      <w:docPartPr>
        <w:name w:val="D2B9757712BA4ED5ABE8C5BDBBD23C94"/>
        <w:category>
          <w:name w:val="General"/>
          <w:gallery w:val="placeholder"/>
        </w:category>
        <w:types>
          <w:type w:val="bbPlcHdr"/>
        </w:types>
        <w:behaviors>
          <w:behavior w:val="content"/>
        </w:behaviors>
        <w:guid w:val="{467395B4-97F8-4FE3-8823-C91FF7FD3583}"/>
      </w:docPartPr>
      <w:docPartBody>
        <w:p w:rsidR="00AF204D" w:rsidRDefault="00DF4FF9" w:rsidP="00DF4FF9">
          <w:pPr>
            <w:pStyle w:val="D2B9757712BA4ED5ABE8C5BDBBD23C94"/>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A74"/>
    <w:rsid w:val="002C7A74"/>
    <w:rsid w:val="004A2BA1"/>
    <w:rsid w:val="004A5472"/>
    <w:rsid w:val="007743E1"/>
    <w:rsid w:val="00787575"/>
    <w:rsid w:val="007D4BD0"/>
    <w:rsid w:val="00814361"/>
    <w:rsid w:val="00856DAF"/>
    <w:rsid w:val="00981468"/>
    <w:rsid w:val="009E2697"/>
    <w:rsid w:val="00A35C04"/>
    <w:rsid w:val="00AF204D"/>
    <w:rsid w:val="00CF0447"/>
    <w:rsid w:val="00DF4FF9"/>
    <w:rsid w:val="00E35234"/>
    <w:rsid w:val="00F80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439CC905D6496EAC38DD9BE3827D12">
    <w:name w:val="E7439CC905D6496EAC38DD9BE3827D12"/>
  </w:style>
  <w:style w:type="paragraph" w:customStyle="1" w:styleId="255A69238E994009BD0D705948CC5F83">
    <w:name w:val="255A69238E994009BD0D705948CC5F83"/>
  </w:style>
  <w:style w:type="paragraph" w:customStyle="1" w:styleId="294DC02E864640789ED06C8E665C38AA">
    <w:name w:val="294DC02E864640789ED06C8E665C38AA"/>
  </w:style>
  <w:style w:type="paragraph" w:customStyle="1" w:styleId="50EE218F4C4140B199627ABB9F191D15">
    <w:name w:val="50EE218F4C4140B199627ABB9F191D15"/>
  </w:style>
  <w:style w:type="paragraph" w:customStyle="1" w:styleId="C3168BE6B9B743979D703B3B7824EE81">
    <w:name w:val="C3168BE6B9B743979D703B3B7824EE81"/>
  </w:style>
  <w:style w:type="paragraph" w:customStyle="1" w:styleId="08CD43F935254641B194853145A68A4F">
    <w:name w:val="08CD43F935254641B194853145A68A4F"/>
  </w:style>
  <w:style w:type="paragraph" w:customStyle="1" w:styleId="314866EAB32D47CFAA75AAF283C5FA33">
    <w:name w:val="314866EAB32D47CFAA75AAF283C5FA33"/>
  </w:style>
  <w:style w:type="paragraph" w:customStyle="1" w:styleId="08E46CF7A3264F34B79A1B5432B786C8">
    <w:name w:val="08E46CF7A3264F34B79A1B5432B786C8"/>
  </w:style>
  <w:style w:type="paragraph" w:customStyle="1" w:styleId="EB15A8784ED3424580A4D26D2673A96B">
    <w:name w:val="EB15A8784ED3424580A4D26D2673A96B"/>
  </w:style>
  <w:style w:type="paragraph" w:customStyle="1" w:styleId="0C8BEF5D6FB041569BCDEF43E4254279">
    <w:name w:val="0C8BEF5D6FB041569BCDEF43E4254279"/>
  </w:style>
  <w:style w:type="character" w:styleId="Emphasis">
    <w:name w:val="Emphasis"/>
    <w:basedOn w:val="DefaultParagraphFont"/>
    <w:uiPriority w:val="20"/>
    <w:rsid w:val="002C7A74"/>
    <w:rPr>
      <w:i/>
      <w:iCs/>
      <w:color w:val="595959" w:themeColor="text1" w:themeTint="A6"/>
    </w:rPr>
  </w:style>
  <w:style w:type="paragraph" w:customStyle="1" w:styleId="BB73B72FD3324A5B85908D5CBD5D1156">
    <w:name w:val="BB73B72FD3324A5B85908D5CBD5D1156"/>
  </w:style>
  <w:style w:type="paragraph" w:customStyle="1" w:styleId="EA617319D161482E9443EA887BE734D2">
    <w:name w:val="EA617319D161482E9443EA887BE734D2"/>
  </w:style>
  <w:style w:type="paragraph" w:customStyle="1" w:styleId="056BDC6EB8EF436D941A55948C150675">
    <w:name w:val="056BDC6EB8EF436D941A55948C150675"/>
  </w:style>
  <w:style w:type="paragraph" w:customStyle="1" w:styleId="B5B36A267610459390F2FFC712950DEE">
    <w:name w:val="B5B36A267610459390F2FFC712950DEE"/>
  </w:style>
  <w:style w:type="paragraph" w:customStyle="1" w:styleId="E9ED64114586459ABEAAE55D26A3626A">
    <w:name w:val="E9ED64114586459ABEAAE55D26A3626A"/>
  </w:style>
  <w:style w:type="paragraph" w:customStyle="1" w:styleId="F4D1FB8534E7420CA1615D67748840A8">
    <w:name w:val="F4D1FB8534E7420CA1615D67748840A8"/>
  </w:style>
  <w:style w:type="paragraph" w:customStyle="1" w:styleId="A137CC17903E438C9F0E8B86968E96D7">
    <w:name w:val="A137CC17903E438C9F0E8B86968E96D7"/>
  </w:style>
  <w:style w:type="paragraph" w:customStyle="1" w:styleId="2096D567AF3A44A08E60D9C95C22FAEE">
    <w:name w:val="2096D567AF3A44A08E60D9C95C22FAEE"/>
  </w:style>
  <w:style w:type="paragraph" w:customStyle="1" w:styleId="C03A4E0E278E468992AFD40F63A31E85">
    <w:name w:val="C03A4E0E278E468992AFD40F63A31E85"/>
  </w:style>
  <w:style w:type="paragraph" w:customStyle="1" w:styleId="8487E076C88748A4BB3E87B2DCF38119">
    <w:name w:val="8487E076C88748A4BB3E87B2DCF38119"/>
  </w:style>
  <w:style w:type="paragraph" w:customStyle="1" w:styleId="BD1E9FAB811E4EA989FC938595CB57CA">
    <w:name w:val="BD1E9FAB811E4EA989FC938595CB57CA"/>
  </w:style>
  <w:style w:type="paragraph" w:customStyle="1" w:styleId="319AA79EBB754271B5F1EDA66E7D674D">
    <w:name w:val="319AA79EBB754271B5F1EDA66E7D674D"/>
  </w:style>
  <w:style w:type="paragraph" w:customStyle="1" w:styleId="3023E2153B5245A4816F7653FBD88C07">
    <w:name w:val="3023E2153B5245A4816F7653FBD88C07"/>
  </w:style>
  <w:style w:type="paragraph" w:customStyle="1" w:styleId="0DAFFBF9C53B4341922EDBD909B2EB46">
    <w:name w:val="0DAFFBF9C53B4341922EDBD909B2EB46"/>
  </w:style>
  <w:style w:type="paragraph" w:customStyle="1" w:styleId="2E71D99772714157B237DA180780B28C">
    <w:name w:val="2E71D99772714157B237DA180780B28C"/>
  </w:style>
  <w:style w:type="paragraph" w:customStyle="1" w:styleId="0A03650802024E75AB25172315494F97">
    <w:name w:val="0A03650802024E75AB25172315494F97"/>
  </w:style>
  <w:style w:type="paragraph" w:customStyle="1" w:styleId="B8AF6C114A254B899E62EE9A3C75136B">
    <w:name w:val="B8AF6C114A254B899E62EE9A3C75136B"/>
  </w:style>
  <w:style w:type="paragraph" w:customStyle="1" w:styleId="A759E373A8754A44BD8E3105B30028E7">
    <w:name w:val="A759E373A8754A44BD8E3105B30028E7"/>
  </w:style>
  <w:style w:type="paragraph" w:customStyle="1" w:styleId="11E7E6310680430B8D2C15E2E7B430C9">
    <w:name w:val="11E7E6310680430B8D2C15E2E7B430C9"/>
  </w:style>
  <w:style w:type="paragraph" w:customStyle="1" w:styleId="E3EB2644087140A795F4317DFA95DA03">
    <w:name w:val="E3EB2644087140A795F4317DFA95DA03"/>
  </w:style>
  <w:style w:type="paragraph" w:customStyle="1" w:styleId="370CDF5FED8D47F894928035F2F46DC1">
    <w:name w:val="370CDF5FED8D47F894928035F2F46DC1"/>
  </w:style>
  <w:style w:type="paragraph" w:customStyle="1" w:styleId="11C16487B4C94AACB808818EAB2ED8B1">
    <w:name w:val="11C16487B4C94AACB808818EAB2ED8B1"/>
  </w:style>
  <w:style w:type="paragraph" w:customStyle="1" w:styleId="FBC10E4A2CCC48C0BD28481344DBAF81">
    <w:name w:val="FBC10E4A2CCC48C0BD28481344DBAF81"/>
  </w:style>
  <w:style w:type="paragraph" w:customStyle="1" w:styleId="D9EF9F96F2444B2497D8ADF6BD3FCBE3">
    <w:name w:val="D9EF9F96F2444B2497D8ADF6BD3FCBE3"/>
  </w:style>
  <w:style w:type="paragraph" w:customStyle="1" w:styleId="BA3939303FD7435AACF37CED604FA27C">
    <w:name w:val="BA3939303FD7435AACF37CED604FA27C"/>
  </w:style>
  <w:style w:type="paragraph" w:customStyle="1" w:styleId="A4BF1F01A9BC4585B3F5A528A5B353AB">
    <w:name w:val="A4BF1F01A9BC4585B3F5A528A5B353AB"/>
  </w:style>
  <w:style w:type="paragraph" w:customStyle="1" w:styleId="29073006EC584A748E0823C6FC1C914A">
    <w:name w:val="29073006EC584A748E0823C6FC1C914A"/>
  </w:style>
  <w:style w:type="paragraph" w:customStyle="1" w:styleId="5328433E7E3244F7905925CED20919C8">
    <w:name w:val="5328433E7E3244F7905925CED20919C8"/>
  </w:style>
  <w:style w:type="paragraph" w:customStyle="1" w:styleId="6285EEDF225C42AD81CDDFA38B4940F2">
    <w:name w:val="6285EEDF225C42AD81CDDFA38B4940F2"/>
  </w:style>
  <w:style w:type="paragraph" w:customStyle="1" w:styleId="BE1BBA4D59A147A0BCB20D35EA2272F4">
    <w:name w:val="BE1BBA4D59A147A0BCB20D35EA2272F4"/>
  </w:style>
  <w:style w:type="paragraph" w:customStyle="1" w:styleId="4B9A70F182C54A939CDC31AFB723461D">
    <w:name w:val="4B9A70F182C54A939CDC31AFB723461D"/>
  </w:style>
  <w:style w:type="paragraph" w:customStyle="1" w:styleId="2696C19C5411402D8C6236C5C43FE20B">
    <w:name w:val="2696C19C5411402D8C6236C5C43FE20B"/>
  </w:style>
  <w:style w:type="paragraph" w:customStyle="1" w:styleId="A486531566FC40748D5E621632EE0666">
    <w:name w:val="A486531566FC40748D5E621632EE0666"/>
  </w:style>
  <w:style w:type="paragraph" w:customStyle="1" w:styleId="D8BFF9F20AFA41CCADD4E40F7DE011E5">
    <w:name w:val="D8BFF9F20AFA41CCADD4E40F7DE011E5"/>
  </w:style>
  <w:style w:type="paragraph" w:customStyle="1" w:styleId="5E2B61EE807445878A2FC5F551206502">
    <w:name w:val="5E2B61EE807445878A2FC5F551206502"/>
  </w:style>
  <w:style w:type="paragraph" w:customStyle="1" w:styleId="B676B27E72DD4C3893EFE2ED817E1233">
    <w:name w:val="B676B27E72DD4C3893EFE2ED817E1233"/>
  </w:style>
  <w:style w:type="paragraph" w:customStyle="1" w:styleId="930391098150455EA2C4C6F7E2CA3B21">
    <w:name w:val="930391098150455EA2C4C6F7E2CA3B21"/>
  </w:style>
  <w:style w:type="paragraph" w:customStyle="1" w:styleId="0E1E01B873BD4C4E898989981D92E7FE">
    <w:name w:val="0E1E01B873BD4C4E898989981D92E7FE"/>
  </w:style>
  <w:style w:type="paragraph" w:customStyle="1" w:styleId="2B02FADD35294ED1B1CB069CC79556CB">
    <w:name w:val="2B02FADD35294ED1B1CB069CC79556CB"/>
  </w:style>
  <w:style w:type="paragraph" w:customStyle="1" w:styleId="7A201FA4A7DB42A1A886B470F57334B3">
    <w:name w:val="7A201FA4A7DB42A1A886B470F57334B3"/>
  </w:style>
  <w:style w:type="paragraph" w:customStyle="1" w:styleId="B8E506AC0E7A48E392CF835693C47BD6">
    <w:name w:val="B8E506AC0E7A48E392CF835693C47BD6"/>
  </w:style>
  <w:style w:type="paragraph" w:customStyle="1" w:styleId="19A38179FF44420A87FCDEA376E58143">
    <w:name w:val="19A38179FF44420A87FCDEA376E58143"/>
  </w:style>
  <w:style w:type="paragraph" w:customStyle="1" w:styleId="91716151BE7548DE921B496DF30A2C73">
    <w:name w:val="91716151BE7548DE921B496DF30A2C73"/>
  </w:style>
  <w:style w:type="paragraph" w:customStyle="1" w:styleId="44CCF95AEF9A4ACA92B0994ABECADA2E">
    <w:name w:val="44CCF95AEF9A4ACA92B0994ABECADA2E"/>
  </w:style>
  <w:style w:type="paragraph" w:customStyle="1" w:styleId="B196DF6FD0C8499BB6614036B18BAB9B">
    <w:name w:val="B196DF6FD0C8499BB6614036B18BAB9B"/>
  </w:style>
  <w:style w:type="paragraph" w:customStyle="1" w:styleId="5918823988BD4A9EA3C7E24E6865DAD0">
    <w:name w:val="5918823988BD4A9EA3C7E24E6865DAD0"/>
  </w:style>
  <w:style w:type="paragraph" w:customStyle="1" w:styleId="4963823CDC3E4776BE3B3BA0073B9845">
    <w:name w:val="4963823CDC3E4776BE3B3BA0073B9845"/>
  </w:style>
  <w:style w:type="paragraph" w:customStyle="1" w:styleId="E369E1ED8E3747979654887C4B65BC4A">
    <w:name w:val="E369E1ED8E3747979654887C4B65BC4A"/>
  </w:style>
  <w:style w:type="paragraph" w:customStyle="1" w:styleId="26FFFA4965CB47F6833B50E2DAC34F6D">
    <w:name w:val="26FFFA4965CB47F6833B50E2DAC34F6D"/>
  </w:style>
  <w:style w:type="paragraph" w:customStyle="1" w:styleId="0BE080AE50834F1EB6EB4F8C6007A429">
    <w:name w:val="0BE080AE50834F1EB6EB4F8C6007A429"/>
  </w:style>
  <w:style w:type="paragraph" w:customStyle="1" w:styleId="F193F09D8EE8496A886E7DC01D6D2208">
    <w:name w:val="F193F09D8EE8496A886E7DC01D6D2208"/>
  </w:style>
  <w:style w:type="paragraph" w:customStyle="1" w:styleId="BBFC55CE50BF4962B580CA71CA081EF4">
    <w:name w:val="BBFC55CE50BF4962B580CA71CA081EF4"/>
  </w:style>
  <w:style w:type="paragraph" w:customStyle="1" w:styleId="567275ABA21B49EB803EF13AB9192D3C">
    <w:name w:val="567275ABA21B49EB803EF13AB9192D3C"/>
  </w:style>
  <w:style w:type="paragraph" w:customStyle="1" w:styleId="9F5DDB3904F747AD96A0646C1D187CD5">
    <w:name w:val="9F5DDB3904F747AD96A0646C1D187CD5"/>
  </w:style>
  <w:style w:type="paragraph" w:customStyle="1" w:styleId="CB758297E78F4B909847918078E26B55">
    <w:name w:val="CB758297E78F4B909847918078E26B55"/>
  </w:style>
  <w:style w:type="paragraph" w:customStyle="1" w:styleId="FBA6D47406254C5EA1B34A152EB30B80">
    <w:name w:val="FBA6D47406254C5EA1B34A152EB30B80"/>
  </w:style>
  <w:style w:type="paragraph" w:customStyle="1" w:styleId="E1B646AE8D0344FD843E8DDCFAEF132A">
    <w:name w:val="E1B646AE8D0344FD843E8DDCFAEF132A"/>
  </w:style>
  <w:style w:type="paragraph" w:customStyle="1" w:styleId="DEB46082C69244A6A31B164455A7AC59">
    <w:name w:val="DEB46082C69244A6A31B164455A7AC59"/>
  </w:style>
  <w:style w:type="paragraph" w:customStyle="1" w:styleId="6500E22A66334672A2AE7F4515777DA2">
    <w:name w:val="6500E22A66334672A2AE7F4515777DA2"/>
  </w:style>
  <w:style w:type="paragraph" w:customStyle="1" w:styleId="A3BCECA84C65486498CE7D0F586D5E9A">
    <w:name w:val="A3BCECA84C65486498CE7D0F586D5E9A"/>
  </w:style>
  <w:style w:type="paragraph" w:customStyle="1" w:styleId="D0E730A7A259404CABED95FF914ED9AB">
    <w:name w:val="D0E730A7A259404CABED95FF914ED9AB"/>
  </w:style>
  <w:style w:type="paragraph" w:customStyle="1" w:styleId="88DF25A4743442C0B1472103E1A7A5E8">
    <w:name w:val="88DF25A4743442C0B1472103E1A7A5E8"/>
  </w:style>
  <w:style w:type="paragraph" w:customStyle="1" w:styleId="179CE5D11ED04946AF51CE74904972DB">
    <w:name w:val="179CE5D11ED04946AF51CE74904972DB"/>
  </w:style>
  <w:style w:type="paragraph" w:customStyle="1" w:styleId="C51AFE14AC324D6888CCCEC424F9E0AD">
    <w:name w:val="C51AFE14AC324D6888CCCEC424F9E0AD"/>
  </w:style>
  <w:style w:type="paragraph" w:customStyle="1" w:styleId="51DC7A8F98294E919B58AA29E39D08A1">
    <w:name w:val="51DC7A8F98294E919B58AA29E39D08A1"/>
  </w:style>
  <w:style w:type="paragraph" w:customStyle="1" w:styleId="53CEA7D94B954869B124649FFB3AB5EF">
    <w:name w:val="53CEA7D94B954869B124649FFB3AB5EF"/>
  </w:style>
  <w:style w:type="paragraph" w:customStyle="1" w:styleId="A4C59E701C36417DB94992981D3D8BC6">
    <w:name w:val="A4C59E701C36417DB94992981D3D8BC6"/>
  </w:style>
  <w:style w:type="paragraph" w:customStyle="1" w:styleId="73A6162D8CBA41DE9404A142E37F6F4F">
    <w:name w:val="73A6162D8CBA41DE9404A142E37F6F4F"/>
  </w:style>
  <w:style w:type="paragraph" w:customStyle="1" w:styleId="5C86789972A0436AAAE389183EF7F9B4">
    <w:name w:val="5C86789972A0436AAAE389183EF7F9B4"/>
  </w:style>
  <w:style w:type="paragraph" w:customStyle="1" w:styleId="7F8D4DD705D64F2FAFCA9832E8D5DBDC">
    <w:name w:val="7F8D4DD705D64F2FAFCA9832E8D5DBDC"/>
  </w:style>
  <w:style w:type="paragraph" w:customStyle="1" w:styleId="982C0CFCAF294F87A7E9EC887A78C338">
    <w:name w:val="982C0CFCAF294F87A7E9EC887A78C338"/>
  </w:style>
  <w:style w:type="paragraph" w:customStyle="1" w:styleId="C7E3E0C1B16E44E4919002D0863DB9C8">
    <w:name w:val="C7E3E0C1B16E44E4919002D0863DB9C8"/>
  </w:style>
  <w:style w:type="paragraph" w:customStyle="1" w:styleId="397670834670402483444D48ACA14D05">
    <w:name w:val="397670834670402483444D48ACA14D05"/>
  </w:style>
  <w:style w:type="paragraph" w:customStyle="1" w:styleId="92AD152A3B644370B37280E37F121B99">
    <w:name w:val="92AD152A3B644370B37280E37F121B99"/>
  </w:style>
  <w:style w:type="paragraph" w:customStyle="1" w:styleId="7F2BA49AB3DE4E3DBC860FA2BD1CFE28">
    <w:name w:val="7F2BA49AB3DE4E3DBC860FA2BD1CFE28"/>
  </w:style>
  <w:style w:type="paragraph" w:customStyle="1" w:styleId="8A013DAC94B348AC889F21FA425552EF">
    <w:name w:val="8A013DAC94B348AC889F21FA425552EF"/>
  </w:style>
  <w:style w:type="paragraph" w:customStyle="1" w:styleId="5F298F53260447BA9D70C388717C1D0C">
    <w:name w:val="5F298F53260447BA9D70C388717C1D0C"/>
  </w:style>
  <w:style w:type="paragraph" w:customStyle="1" w:styleId="2782B9613E6D4AD99341ECF791E0A631">
    <w:name w:val="2782B9613E6D4AD99341ECF791E0A631"/>
  </w:style>
  <w:style w:type="paragraph" w:customStyle="1" w:styleId="2EBD549C03124FDAB3981E401A9CC363">
    <w:name w:val="2EBD549C03124FDAB3981E401A9CC363"/>
  </w:style>
  <w:style w:type="paragraph" w:customStyle="1" w:styleId="B49A1DD9DC464CF692725E4582FBB3B2">
    <w:name w:val="B49A1DD9DC464CF692725E4582FBB3B2"/>
  </w:style>
  <w:style w:type="paragraph" w:customStyle="1" w:styleId="5E2C54721EE94E30AF43D1D572F2D35A">
    <w:name w:val="5E2C54721EE94E30AF43D1D572F2D35A"/>
  </w:style>
  <w:style w:type="paragraph" w:customStyle="1" w:styleId="6F87841C6CAB47CDBD5075695B3B0550">
    <w:name w:val="6F87841C6CAB47CDBD5075695B3B0550"/>
  </w:style>
  <w:style w:type="paragraph" w:customStyle="1" w:styleId="33A449DE18AF49C0B8C1B9621F1AD7BE">
    <w:name w:val="33A449DE18AF49C0B8C1B9621F1AD7BE"/>
  </w:style>
  <w:style w:type="paragraph" w:customStyle="1" w:styleId="619B9F1F3E9648FBAE78858044E27C43">
    <w:name w:val="619B9F1F3E9648FBAE78858044E27C43"/>
  </w:style>
  <w:style w:type="paragraph" w:customStyle="1" w:styleId="71D1CE771D724BEB9C1444EB39084531">
    <w:name w:val="71D1CE771D724BEB9C1444EB39084531"/>
  </w:style>
  <w:style w:type="paragraph" w:customStyle="1" w:styleId="C09B19334C5B4E22B23600CAF5E3437F">
    <w:name w:val="C09B19334C5B4E22B23600CAF5E3437F"/>
  </w:style>
  <w:style w:type="paragraph" w:customStyle="1" w:styleId="C1D332E019454A1D8D691FDB4DC04F23">
    <w:name w:val="C1D332E019454A1D8D691FDB4DC04F23"/>
  </w:style>
  <w:style w:type="paragraph" w:customStyle="1" w:styleId="3CC6FD10229346F59CB2A6DDCACC591C">
    <w:name w:val="3CC6FD10229346F59CB2A6DDCACC591C"/>
  </w:style>
  <w:style w:type="paragraph" w:customStyle="1" w:styleId="A8F6AC9EF18D42CC931180F124D85437">
    <w:name w:val="A8F6AC9EF18D42CC931180F124D85437"/>
  </w:style>
  <w:style w:type="paragraph" w:customStyle="1" w:styleId="620D91ED4B7F41088552CFF160E05243">
    <w:name w:val="620D91ED4B7F41088552CFF160E05243"/>
  </w:style>
  <w:style w:type="paragraph" w:customStyle="1" w:styleId="A4EBF6A5EF2C4392B28C857152A91163">
    <w:name w:val="A4EBF6A5EF2C4392B28C857152A91163"/>
  </w:style>
  <w:style w:type="character" w:styleId="PlaceholderText">
    <w:name w:val="Placeholder Text"/>
    <w:basedOn w:val="DefaultParagraphFont"/>
    <w:uiPriority w:val="2"/>
    <w:rPr>
      <w:i/>
      <w:iCs/>
      <w:color w:val="808080"/>
    </w:rPr>
  </w:style>
  <w:style w:type="paragraph" w:customStyle="1" w:styleId="C86371BD0C2E4A34B02B30E6C4D4A64C">
    <w:name w:val="C86371BD0C2E4A34B02B30E6C4D4A64C"/>
  </w:style>
  <w:style w:type="paragraph" w:customStyle="1" w:styleId="033BB058782F4F86B576EC54AD5F6F5C">
    <w:name w:val="033BB058782F4F86B576EC54AD5F6F5C"/>
  </w:style>
  <w:style w:type="paragraph" w:customStyle="1" w:styleId="9979714F2A8249FBB5E3778045879A48">
    <w:name w:val="9979714F2A8249FBB5E3778045879A48"/>
  </w:style>
  <w:style w:type="paragraph" w:customStyle="1" w:styleId="A904427606CB4EBA8EBD8C5812DC3E91">
    <w:name w:val="A904427606CB4EBA8EBD8C5812DC3E91"/>
  </w:style>
  <w:style w:type="paragraph" w:customStyle="1" w:styleId="40A9F2B5B7204C669136B3F658D52550">
    <w:name w:val="40A9F2B5B7204C669136B3F658D52550"/>
  </w:style>
  <w:style w:type="paragraph" w:customStyle="1" w:styleId="91DCADED39AB4FA29A320DF862E59EE8">
    <w:name w:val="91DCADED39AB4FA29A320DF862E59EE8"/>
  </w:style>
  <w:style w:type="paragraph" w:customStyle="1" w:styleId="198881A75B4241678A96FCFCC2DBFE7A">
    <w:name w:val="198881A75B4241678A96FCFCC2DBFE7A"/>
  </w:style>
  <w:style w:type="paragraph" w:customStyle="1" w:styleId="903C7AB15BB84A1090562223D24C9BF5">
    <w:name w:val="903C7AB15BB84A1090562223D24C9BF5"/>
  </w:style>
  <w:style w:type="paragraph" w:customStyle="1" w:styleId="E65A0AAD89764E23A6EF542A19372799">
    <w:name w:val="E65A0AAD89764E23A6EF542A19372799"/>
  </w:style>
  <w:style w:type="paragraph" w:customStyle="1" w:styleId="CAF079CB96EE4674B67E6A3EB6BF4726">
    <w:name w:val="CAF079CB96EE4674B67E6A3EB6BF4726"/>
  </w:style>
  <w:style w:type="paragraph" w:customStyle="1" w:styleId="17AD26F52F5B4CE994A9E9E18822DFB0">
    <w:name w:val="17AD26F52F5B4CE994A9E9E18822DFB0"/>
  </w:style>
  <w:style w:type="paragraph" w:customStyle="1" w:styleId="9E4F67F6F2BC4C1FA9A2966C9FAECCE2">
    <w:name w:val="9E4F67F6F2BC4C1FA9A2966C9FAECCE2"/>
  </w:style>
  <w:style w:type="paragraph" w:customStyle="1" w:styleId="AAA968045DB245E7A7183F6ED6702632">
    <w:name w:val="AAA968045DB245E7A7183F6ED6702632"/>
  </w:style>
  <w:style w:type="paragraph" w:customStyle="1" w:styleId="B3D7195A603B4EC0864A8C0101330BF8">
    <w:name w:val="B3D7195A603B4EC0864A8C0101330BF8"/>
  </w:style>
  <w:style w:type="paragraph" w:customStyle="1" w:styleId="47674651CE77423A84AAA198062C164B">
    <w:name w:val="47674651CE77423A84AAA198062C164B"/>
  </w:style>
  <w:style w:type="paragraph" w:customStyle="1" w:styleId="6D9460C403334176BCBFFFEB041795B8">
    <w:name w:val="6D9460C403334176BCBFFFEB041795B8"/>
  </w:style>
  <w:style w:type="paragraph" w:customStyle="1" w:styleId="50F33CE16B9B4D24960C00D961CA20FD">
    <w:name w:val="50F33CE16B9B4D24960C00D961CA20FD"/>
  </w:style>
  <w:style w:type="paragraph" w:customStyle="1" w:styleId="E79EAC06BE604F3986F2322228A2A111">
    <w:name w:val="E79EAC06BE604F3986F2322228A2A111"/>
  </w:style>
  <w:style w:type="paragraph" w:customStyle="1" w:styleId="3C80AECC55274DE4BB6868B7648BDA09">
    <w:name w:val="3C80AECC55274DE4BB6868B7648BDA09"/>
  </w:style>
  <w:style w:type="paragraph" w:customStyle="1" w:styleId="432296F4A58940439928A8BC601C68DE">
    <w:name w:val="432296F4A58940439928A8BC601C68DE"/>
  </w:style>
  <w:style w:type="paragraph" w:customStyle="1" w:styleId="F5A0AD2FA64F408288F7B08BAD4734BD">
    <w:name w:val="F5A0AD2FA64F408288F7B08BAD4734BD"/>
  </w:style>
  <w:style w:type="paragraph" w:customStyle="1" w:styleId="D1E420450F754690B06A590DA42CB04B">
    <w:name w:val="D1E420450F754690B06A590DA42CB04B"/>
  </w:style>
  <w:style w:type="paragraph" w:customStyle="1" w:styleId="60B6C35D49DD411880701572E1EC7212">
    <w:name w:val="60B6C35D49DD411880701572E1EC7212"/>
  </w:style>
  <w:style w:type="paragraph" w:customStyle="1" w:styleId="A5C47FFAEA2A4AD295C65A5989405C2A">
    <w:name w:val="A5C47FFAEA2A4AD295C65A5989405C2A"/>
  </w:style>
  <w:style w:type="paragraph" w:customStyle="1" w:styleId="A1614A6BF90C40D58BFE3F135DA55700">
    <w:name w:val="A1614A6BF90C40D58BFE3F135DA55700"/>
  </w:style>
  <w:style w:type="paragraph" w:customStyle="1" w:styleId="426425CC40254A5990A184F5D29D45F5">
    <w:name w:val="426425CC40254A5990A184F5D29D45F5"/>
  </w:style>
  <w:style w:type="paragraph" w:customStyle="1" w:styleId="6E95016FDF464F4D9D3E502E5E6BCA41">
    <w:name w:val="6E95016FDF464F4D9D3E502E5E6BCA41"/>
  </w:style>
  <w:style w:type="paragraph" w:customStyle="1" w:styleId="609B10270CE54EA498261122A92D3C18">
    <w:name w:val="609B10270CE54EA498261122A92D3C18"/>
  </w:style>
  <w:style w:type="paragraph" w:customStyle="1" w:styleId="4D83256DB6D9449DB55A082AE6269F9E">
    <w:name w:val="4D83256DB6D9449DB55A082AE6269F9E"/>
  </w:style>
  <w:style w:type="paragraph" w:customStyle="1" w:styleId="1BB580A68E5445468489F5CD6EB2B1A5">
    <w:name w:val="1BB580A68E5445468489F5CD6EB2B1A5"/>
  </w:style>
  <w:style w:type="paragraph" w:customStyle="1" w:styleId="FB41E96F033147AA982DB20796F57601">
    <w:name w:val="FB41E96F033147AA982DB20796F57601"/>
  </w:style>
  <w:style w:type="paragraph" w:customStyle="1" w:styleId="3BEE3C45701C4C668D9F28B8934C0C13">
    <w:name w:val="3BEE3C45701C4C668D9F28B8934C0C13"/>
  </w:style>
  <w:style w:type="paragraph" w:customStyle="1" w:styleId="797FC8F2B801460F9BE41004F3258A7E">
    <w:name w:val="797FC8F2B801460F9BE41004F3258A7E"/>
  </w:style>
  <w:style w:type="paragraph" w:customStyle="1" w:styleId="05CF0B03B54C4F418D4F3CC03C289ED5">
    <w:name w:val="05CF0B03B54C4F418D4F3CC03C289ED5"/>
    <w:rsid w:val="002C7A74"/>
  </w:style>
  <w:style w:type="paragraph" w:customStyle="1" w:styleId="49418B98FB624BCDA5A25689FB6483D5">
    <w:name w:val="49418B98FB624BCDA5A25689FB6483D5"/>
    <w:rsid w:val="002C7A74"/>
  </w:style>
  <w:style w:type="paragraph" w:customStyle="1" w:styleId="A8469AE1243D418482096CF61F41678E">
    <w:name w:val="A8469AE1243D418482096CF61F41678E"/>
    <w:rsid w:val="002C7A74"/>
  </w:style>
  <w:style w:type="paragraph" w:customStyle="1" w:styleId="0C7D47E72EEB4E8C96638D267BDAECE8">
    <w:name w:val="0C7D47E72EEB4E8C96638D267BDAECE8"/>
    <w:rsid w:val="002C7A74"/>
  </w:style>
  <w:style w:type="paragraph" w:customStyle="1" w:styleId="768D357CF76E4174BFEB8DAAFE42CA4B">
    <w:name w:val="768D357CF76E4174BFEB8DAAFE42CA4B"/>
    <w:rsid w:val="002C7A74"/>
  </w:style>
  <w:style w:type="paragraph" w:customStyle="1" w:styleId="32ECC8D0ACE4433191C179BBA392F624">
    <w:name w:val="32ECC8D0ACE4433191C179BBA392F624"/>
    <w:rsid w:val="002C7A74"/>
  </w:style>
  <w:style w:type="paragraph" w:customStyle="1" w:styleId="2E0F38B2347742CDAFB434C6DCD8155E">
    <w:name w:val="2E0F38B2347742CDAFB434C6DCD8155E"/>
    <w:rsid w:val="002C7A74"/>
  </w:style>
  <w:style w:type="paragraph" w:customStyle="1" w:styleId="1BD037EDD7DE45498A6D9735AB9BAC10">
    <w:name w:val="1BD037EDD7DE45498A6D9735AB9BAC10"/>
    <w:rsid w:val="002C7A74"/>
  </w:style>
  <w:style w:type="paragraph" w:customStyle="1" w:styleId="9F01CA5F824D4BE789C6B3B0C4F24C1E">
    <w:name w:val="9F01CA5F824D4BE789C6B3B0C4F24C1E"/>
    <w:rsid w:val="002C7A74"/>
  </w:style>
  <w:style w:type="paragraph" w:customStyle="1" w:styleId="E5397BD72EBF45E6B68DB54975060850">
    <w:name w:val="E5397BD72EBF45E6B68DB54975060850"/>
    <w:rsid w:val="002C7A74"/>
  </w:style>
  <w:style w:type="paragraph" w:customStyle="1" w:styleId="754292EBCC164042854FBAED77E473FF">
    <w:name w:val="754292EBCC164042854FBAED77E473FF"/>
    <w:rsid w:val="002C7A74"/>
  </w:style>
  <w:style w:type="paragraph" w:customStyle="1" w:styleId="1ED7E24D92E54A6081832A71E2AEF4CA">
    <w:name w:val="1ED7E24D92E54A6081832A71E2AEF4CA"/>
    <w:rsid w:val="002C7A74"/>
  </w:style>
  <w:style w:type="paragraph" w:customStyle="1" w:styleId="6BF7F342A38D4A6590ACE1B93EE0A727">
    <w:name w:val="6BF7F342A38D4A6590ACE1B93EE0A727"/>
    <w:rsid w:val="007743E1"/>
  </w:style>
  <w:style w:type="paragraph" w:customStyle="1" w:styleId="0080963FFCB040A0B4EC4CB6DB22CD52">
    <w:name w:val="0080963FFCB040A0B4EC4CB6DB22CD52"/>
    <w:rsid w:val="007743E1"/>
  </w:style>
  <w:style w:type="paragraph" w:customStyle="1" w:styleId="13C879BDE2954223B9B79D67BB10D681">
    <w:name w:val="13C879BDE2954223B9B79D67BB10D681"/>
    <w:rsid w:val="007743E1"/>
  </w:style>
  <w:style w:type="paragraph" w:customStyle="1" w:styleId="8A2DD49803544E708808AA15754D2333">
    <w:name w:val="8A2DD49803544E708808AA15754D2333"/>
    <w:rsid w:val="007743E1"/>
  </w:style>
  <w:style w:type="paragraph" w:customStyle="1" w:styleId="B1F510AE7934473D95ED6777D3EB6767">
    <w:name w:val="B1F510AE7934473D95ED6777D3EB6767"/>
    <w:rsid w:val="007743E1"/>
  </w:style>
  <w:style w:type="paragraph" w:customStyle="1" w:styleId="9EBA4C97FBCA445795420FD138BE99A9">
    <w:name w:val="9EBA4C97FBCA445795420FD138BE99A9"/>
    <w:rsid w:val="007743E1"/>
  </w:style>
  <w:style w:type="paragraph" w:customStyle="1" w:styleId="7F926AD41B4C441CB09DD36E3B6A4E6E">
    <w:name w:val="7F926AD41B4C441CB09DD36E3B6A4E6E"/>
    <w:rsid w:val="007743E1"/>
  </w:style>
  <w:style w:type="paragraph" w:customStyle="1" w:styleId="8AAE863328444BAA80565BF00B2D60C9">
    <w:name w:val="8AAE863328444BAA80565BF00B2D60C9"/>
    <w:rsid w:val="007743E1"/>
  </w:style>
  <w:style w:type="paragraph" w:customStyle="1" w:styleId="D2B9757712BA4ED5ABE8C5BDBBD23C94">
    <w:name w:val="D2B9757712BA4ED5ABE8C5BDBBD23C94"/>
    <w:rsid w:val="00DF4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Sept. 2018</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Tactical business marketing plan</Template>
  <TotalTime>1532</TotalTime>
  <Pages>17</Pages>
  <Words>2520</Words>
  <Characters>14367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NEWPORT HIGH SCHOOL, WA</Company>
  <LinksUpToDate>false</LinksUpToDate>
  <CharactersWithSpaces>16854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ccnp (cisco certified network professional)</dc:subject>
  <dc:creator>Zhong, Juntao  (Student)</dc:creator>
  <cp:keywords>Juntao Zhong</cp:keywords>
  <cp:lastModifiedBy>Juntao Zhong</cp:lastModifiedBy>
  <cp:revision>22</cp:revision>
  <cp:lastPrinted>2018-09-20T20:21:00Z</cp:lastPrinted>
  <dcterms:created xsi:type="dcterms:W3CDTF">2018-09-14T20:21:00Z</dcterms:created>
  <dcterms:modified xsi:type="dcterms:W3CDTF">2019-06-14T18:32:00Z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2018-04-07T04:43:58.0549681Z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
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58E6A" w14:textId="27EA6B1A" w:rsidR="00A638EC" w:rsidRPr="00EC2362" w:rsidRDefault="00EC2362" w:rsidP="00EC2362">
      <w:pPr>
        <w:pStyle w:val="Logo"/>
        <w:wordWrap w:val="0"/>
        <w:ind w:right="332"/>
        <w:rPr>
          <w:b/>
          <w:color w:val="auto"/>
          <w:sz w:val="96"/>
        </w:rPr>
      </w:pPr>
      <w:r>
        <w:rPr>
          <w:b/>
          <w:color w:val="auto"/>
          <w:sz w:val="96"/>
        </w:rPr>
        <w:t>Types &amp; Characters of OSPF Stu</w:t>
      </w:r>
      <w:bookmarkStart w:id="0" w:name="_GoBack"/>
      <w:bookmarkEnd w:id="0"/>
      <w:r>
        <w:rPr>
          <w:b/>
          <w:color w:val="auto"/>
          <w:sz w:val="96"/>
        </w:rPr>
        <w:t>bby Areas</w:t>
      </w:r>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53E54FB9" w14:textId="77777777" w:rsidR="00A638EC" w:rsidRPr="007905D1" w:rsidRDefault="00F00806" w:rsidP="00A638EC">
          <w:pPr>
            <w:pStyle w:val="Title"/>
            <w:rPr>
              <w:sz w:val="56"/>
            </w:rPr>
          </w:pPr>
          <w:r>
            <w:rPr>
              <w:sz w:val="56"/>
            </w:rPr>
            <w:t>Juntao Zhong</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F305688"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6A26A0">
            <w:rPr>
              <w:sz w:val="32"/>
            </w:rPr>
            <w:t>)</w:t>
          </w:r>
        </w:p>
      </w:sdtContent>
    </w:sdt>
    <w:p w14:paraId="1C746F95" w14:textId="77777777" w:rsidR="00DA64A4" w:rsidRPr="007905D1" w:rsidRDefault="00DA64A4" w:rsidP="004D5282">
      <w:pPr>
        <w:pStyle w:val="Contactinfo"/>
        <w:rPr>
          <w:sz w:val="24"/>
        </w:rPr>
      </w:pPr>
    </w:p>
    <w:p w14:paraId="39E9683E" w14:textId="77777777" w:rsidR="00DA64A4" w:rsidRPr="007905D1" w:rsidRDefault="00DA64A4" w:rsidP="004D5282">
      <w:pPr>
        <w:pStyle w:val="Contactinfo"/>
        <w:rPr>
          <w:sz w:val="24"/>
        </w:rPr>
      </w:pPr>
    </w:p>
    <w:p w14:paraId="4A50E671" w14:textId="77777777" w:rsidR="00DA64A4" w:rsidRPr="007905D1" w:rsidRDefault="00DA64A4" w:rsidP="004D5282">
      <w:pPr>
        <w:pStyle w:val="Contactinfo"/>
        <w:rPr>
          <w:sz w:val="24"/>
        </w:rPr>
      </w:pPr>
    </w:p>
    <w:p w14:paraId="1CA567AD" w14:textId="77777777"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F00806">
            <w:rPr>
              <w:sz w:val="24"/>
            </w:rPr>
            <w:t>Sept. 2018</w:t>
          </w:r>
        </w:sdtContent>
      </w:sdt>
      <w:r w:rsidR="00DA64A4" w:rsidRPr="007905D1">
        <w:rPr>
          <w:sz w:val="24"/>
        </w:rPr>
        <w:t xml:space="preserve"> </w:t>
      </w:r>
    </w:p>
    <w:p w14:paraId="10871D89" w14:textId="77777777" w:rsidR="00290347" w:rsidRPr="007905D1" w:rsidRDefault="005B70D6"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2A84C166" w14:textId="2FD3B1E1" w:rsidR="00876AC8" w:rsidRPr="007905D1" w:rsidRDefault="00083C69" w:rsidP="00876AC8">
      <w:pPr>
        <w:pStyle w:val="Heading2"/>
        <w:rPr>
          <w:sz w:val="28"/>
        </w:rPr>
      </w:pPr>
      <w:r>
        <w:rPr>
          <w:sz w:val="28"/>
        </w:rPr>
        <w:lastRenderedPageBreak/>
        <w:t>Big Questions:</w:t>
      </w:r>
    </w:p>
    <w:p w14:paraId="1D5A0E64" w14:textId="77777777" w:rsidR="00083C69" w:rsidRPr="007905D1" w:rsidRDefault="00083C69" w:rsidP="00083C69">
      <w:pPr>
        <w:pStyle w:val="ListParagraph"/>
        <w:numPr>
          <w:ilvl w:val="0"/>
          <w:numId w:val="15"/>
        </w:numPr>
        <w:spacing w:line="360" w:lineRule="auto"/>
        <w:rPr>
          <w:sz w:val="24"/>
        </w:rPr>
      </w:pPr>
      <w:r w:rsidRPr="007905D1">
        <w:rPr>
          <w:sz w:val="24"/>
        </w:rPr>
        <w:t xml:space="preserve">Difference between </w:t>
      </w:r>
      <w:r>
        <w:rPr>
          <w:sz w:val="24"/>
        </w:rPr>
        <w:t>stubby</w:t>
      </w:r>
      <w:r w:rsidRPr="007905D1">
        <w:rPr>
          <w:sz w:val="24"/>
        </w:rPr>
        <w:t>, totally s</w:t>
      </w:r>
      <w:r>
        <w:rPr>
          <w:sz w:val="24"/>
        </w:rPr>
        <w:t>t</w:t>
      </w:r>
      <w:r w:rsidRPr="007905D1">
        <w:rPr>
          <w:sz w:val="24"/>
        </w:rPr>
        <w:t xml:space="preserve">ubby, </w:t>
      </w:r>
      <w:proofErr w:type="spellStart"/>
      <w:r w:rsidRPr="007905D1">
        <w:rPr>
          <w:sz w:val="24"/>
        </w:rPr>
        <w:t>nssa</w:t>
      </w:r>
      <w:proofErr w:type="spellEnd"/>
      <w:r w:rsidRPr="007905D1">
        <w:rPr>
          <w:sz w:val="24"/>
        </w:rPr>
        <w:t xml:space="preserve">, totally </w:t>
      </w:r>
      <w:proofErr w:type="spellStart"/>
      <w:r w:rsidRPr="007905D1">
        <w:rPr>
          <w:sz w:val="24"/>
        </w:rPr>
        <w:t>nssa</w:t>
      </w:r>
      <w:proofErr w:type="spellEnd"/>
      <w:r w:rsidRPr="007905D1">
        <w:rPr>
          <w:sz w:val="24"/>
        </w:rPr>
        <w:t xml:space="preserve"> vs. normal network </w:t>
      </w:r>
    </w:p>
    <w:p w14:paraId="22E6DE4F" w14:textId="77777777" w:rsidR="00083C69" w:rsidRDefault="00083C69" w:rsidP="00083C69">
      <w:pPr>
        <w:pStyle w:val="ListParagraph"/>
        <w:numPr>
          <w:ilvl w:val="0"/>
          <w:numId w:val="15"/>
        </w:numPr>
        <w:spacing w:line="360" w:lineRule="auto"/>
        <w:rPr>
          <w:sz w:val="24"/>
        </w:rPr>
      </w:pPr>
      <w:r>
        <w:rPr>
          <w:sz w:val="24"/>
        </w:rPr>
        <w:t>How to distinguish each OSPF modes in an established network</w:t>
      </w:r>
    </w:p>
    <w:p w14:paraId="0DEB3739" w14:textId="6084C78A" w:rsidR="00083C69" w:rsidRDefault="00083C69" w:rsidP="00083C69">
      <w:pPr>
        <w:pStyle w:val="ListParagraph"/>
        <w:numPr>
          <w:ilvl w:val="0"/>
          <w:numId w:val="15"/>
        </w:numPr>
        <w:spacing w:line="360" w:lineRule="auto"/>
        <w:rPr>
          <w:sz w:val="24"/>
        </w:rPr>
      </w:pPr>
      <w:r w:rsidRPr="007905D1">
        <w:rPr>
          <w:sz w:val="24"/>
        </w:rPr>
        <w:t>Difference between LSA types and how they relate between the different networks.</w:t>
      </w:r>
    </w:p>
    <w:p w14:paraId="60E7D31F" w14:textId="4EE9B6DB" w:rsidR="00083C69" w:rsidRPr="00083C69" w:rsidRDefault="00083C69" w:rsidP="00083C69">
      <w:pPr>
        <w:spacing w:line="360" w:lineRule="auto"/>
        <w:ind w:left="432"/>
        <w:rPr>
          <w:rFonts w:eastAsia="MS Gothic"/>
          <w:sz w:val="24"/>
        </w:rPr>
      </w:pPr>
      <w:r>
        <w:rPr>
          <w:rFonts w:eastAsia="MS Gothic" w:hint="eastAsia"/>
          <w:sz w:val="24"/>
        </w:rPr>
        <w:t>T</w:t>
      </w:r>
      <w:r>
        <w:rPr>
          <w:rFonts w:eastAsia="MS Gothic"/>
          <w:sz w:val="24"/>
        </w:rPr>
        <w:t xml:space="preserve">his is a research-based lab. There is no actual on rack configuration in this section. </w:t>
      </w:r>
    </w:p>
    <w:p w14:paraId="04826D7F" w14:textId="479E288B" w:rsidR="00FC58C2" w:rsidRPr="007905D1" w:rsidRDefault="00083C69">
      <w:pPr>
        <w:pStyle w:val="Heading2"/>
        <w:rPr>
          <w:sz w:val="28"/>
        </w:rPr>
      </w:pPr>
      <w:r>
        <w:rPr>
          <w:sz w:val="28"/>
        </w:rPr>
        <w:t>LSA (Link state advertisment) types</w:t>
      </w:r>
    </w:p>
    <w:p w14:paraId="509BB8D0" w14:textId="77777777" w:rsidR="00083C69" w:rsidRPr="007905D1" w:rsidRDefault="00083C69" w:rsidP="00A96F06">
      <w:pPr>
        <w:rPr>
          <w:sz w:val="24"/>
        </w:rPr>
      </w:pPr>
      <w:r w:rsidRPr="007905D1">
        <w:rPr>
          <w:sz w:val="24"/>
        </w:rPr>
        <w:t xml:space="preserve">Link State Advertisement (LSA) is the message that routers send to each other so that they can establish dedicated routes to each other. Imagine each router is a student in a classroom: each router is speaking (broadcasting) their IPs and routing tables to every other router in its OSPF area. </w:t>
      </w:r>
    </w:p>
    <w:p w14:paraId="010DF562" w14:textId="77777777" w:rsidR="00083C69" w:rsidRPr="007905D1" w:rsidRDefault="00083C69" w:rsidP="00A96F06">
      <w:pPr>
        <w:pStyle w:val="Heading3"/>
        <w:rPr>
          <w:sz w:val="28"/>
        </w:rPr>
      </w:pPr>
      <w:r w:rsidRPr="007905D1">
        <w:rPr>
          <w:sz w:val="28"/>
        </w:rPr>
        <w:t>LSA type 1: (router lsa)</w:t>
      </w:r>
    </w:p>
    <w:p w14:paraId="0F8B60B5" w14:textId="77777777" w:rsidR="00083C69" w:rsidRPr="007905D1" w:rsidRDefault="00083C69" w:rsidP="00A96F06">
      <w:pPr>
        <w:rPr>
          <w:sz w:val="24"/>
        </w:rPr>
      </w:pPr>
      <w:r w:rsidRPr="007905D1">
        <w:rPr>
          <w:sz w:val="24"/>
        </w:rPr>
        <w:t xml:space="preserve">Type 1 LSA establishes a list of all directly connected links to this router; it tells the router rather its neighbors are “alive”. If R1 no longer receives LSA type 1 from one of its ports, it knows that his neighbor in that port has been removed, and R1 will modify its OSPF routing table. When a new OSPF running router (R1) enters the area, it sends Type 1 LSA to detect directly connected routers in its area and acknowledge that it runs OSPF. </w:t>
      </w:r>
    </w:p>
    <w:p w14:paraId="7109CAC1" w14:textId="77777777" w:rsidR="00083C69" w:rsidRPr="007905D1" w:rsidRDefault="00083C69" w:rsidP="00A96F06">
      <w:pPr>
        <w:jc w:val="center"/>
        <w:rPr>
          <w:sz w:val="24"/>
        </w:rPr>
      </w:pPr>
      <w:r>
        <w:rPr>
          <w:noProof/>
        </w:rPr>
        <w:drawing>
          <wp:inline distT="0" distB="0" distL="0" distR="0" wp14:anchorId="4CEBD41D" wp14:editId="0E35369A">
            <wp:extent cx="4933950" cy="180964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246"/>
                    <a:stretch/>
                  </pic:blipFill>
                  <pic:spPr bwMode="auto">
                    <a:xfrm>
                      <a:off x="0" y="0"/>
                      <a:ext cx="4958995" cy="1818828"/>
                    </a:xfrm>
                    <a:prstGeom prst="rect">
                      <a:avLst/>
                    </a:prstGeom>
                    <a:ln>
                      <a:noFill/>
                    </a:ln>
                    <a:extLst>
                      <a:ext uri="{53640926-AAD7-44D8-BBD7-CCE9431645EC}">
                        <a14:shadowObscured xmlns:a14="http://schemas.microsoft.com/office/drawing/2010/main"/>
                      </a:ext>
                    </a:extLst>
                  </pic:spPr>
                </pic:pic>
              </a:graphicData>
            </a:graphic>
          </wp:inline>
        </w:drawing>
      </w:r>
    </w:p>
    <w:p w14:paraId="1FB45300" w14:textId="77777777" w:rsidR="00083C69" w:rsidRPr="007905D1" w:rsidRDefault="00083C69" w:rsidP="00A96F06">
      <w:pPr>
        <w:pStyle w:val="Heading3"/>
        <w:rPr>
          <w:sz w:val="28"/>
        </w:rPr>
      </w:pPr>
      <w:r w:rsidRPr="007905D1">
        <w:rPr>
          <w:sz w:val="28"/>
        </w:rPr>
        <w:t>LSA type 2: (network LSA)</w:t>
      </w:r>
    </w:p>
    <w:p w14:paraId="63E0F30D" w14:textId="77777777" w:rsidR="00083C69" w:rsidRPr="007905D1" w:rsidRDefault="00083C69" w:rsidP="00A96F06">
      <w:pPr>
        <w:rPr>
          <w:sz w:val="24"/>
        </w:rPr>
      </w:pPr>
      <w:r w:rsidRPr="007905D1">
        <w:rPr>
          <w:sz w:val="24"/>
        </w:rPr>
        <w:t>Designated Router (DR, in this case R3) tell every router in its area that it is the lead router in Area 1. After an automated DR election (or technician can configure a preempt router), DR router tells other routers in its area that it is the DR (lead) of that area. DR acknowledge its leadership role with LSA type 2. Keep in mind that LSA type 2 is limited in one area—Type 2 LSAs from area 1 DR only stay in area 1, never go beyond area 1.</w:t>
      </w:r>
    </w:p>
    <w:p w14:paraId="47D92193" w14:textId="77777777" w:rsidR="00083C69" w:rsidRPr="007905D1" w:rsidRDefault="00083C69" w:rsidP="00A96F06">
      <w:pPr>
        <w:rPr>
          <w:sz w:val="24"/>
        </w:rPr>
      </w:pPr>
      <w:r w:rsidRPr="007905D1">
        <w:rPr>
          <w:sz w:val="24"/>
        </w:rPr>
        <w:t xml:space="preserve">LSA Type 1 and Type 2 are the basic of OSPF operation and they enable routers in one area to communicated with each other. </w:t>
      </w:r>
    </w:p>
    <w:p w14:paraId="6FE9D4CC" w14:textId="77777777" w:rsidR="00083C69" w:rsidRPr="007905D1" w:rsidRDefault="00083C69" w:rsidP="00A96F06">
      <w:pPr>
        <w:jc w:val="center"/>
        <w:rPr>
          <w:sz w:val="24"/>
        </w:rPr>
      </w:pPr>
      <w:r w:rsidRPr="007905D1">
        <w:rPr>
          <w:noProof/>
          <w:sz w:val="24"/>
        </w:rPr>
        <w:lastRenderedPageBreak/>
        <w:drawing>
          <wp:inline distT="0" distB="0" distL="0" distR="0" wp14:anchorId="2A7C7229" wp14:editId="03345BED">
            <wp:extent cx="4609747" cy="2476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30" b="3446"/>
                    <a:stretch/>
                  </pic:blipFill>
                  <pic:spPr bwMode="auto">
                    <a:xfrm>
                      <a:off x="0" y="0"/>
                      <a:ext cx="4609747" cy="2476500"/>
                    </a:xfrm>
                    <a:prstGeom prst="rect">
                      <a:avLst/>
                    </a:prstGeom>
                    <a:ln>
                      <a:noFill/>
                    </a:ln>
                    <a:extLst>
                      <a:ext uri="{53640926-AAD7-44D8-BBD7-CCE9431645EC}">
                        <a14:shadowObscured xmlns:a14="http://schemas.microsoft.com/office/drawing/2010/main"/>
                      </a:ext>
                    </a:extLst>
                  </pic:spPr>
                </pic:pic>
              </a:graphicData>
            </a:graphic>
          </wp:inline>
        </w:drawing>
      </w:r>
    </w:p>
    <w:p w14:paraId="7895927D" w14:textId="77777777" w:rsidR="00083C69" w:rsidRPr="007905D1" w:rsidRDefault="00083C69" w:rsidP="00A96F06">
      <w:pPr>
        <w:pStyle w:val="Heading3"/>
        <w:rPr>
          <w:sz w:val="28"/>
        </w:rPr>
      </w:pPr>
      <w:r w:rsidRPr="007905D1">
        <w:rPr>
          <w:sz w:val="28"/>
        </w:rPr>
        <w:t>LSA type 3: (summary LSA)</w:t>
      </w:r>
    </w:p>
    <w:p w14:paraId="1D21B355" w14:textId="77777777" w:rsidR="00083C69" w:rsidRPr="007905D1" w:rsidRDefault="00083C69" w:rsidP="00A96F06">
      <w:pPr>
        <w:rPr>
          <w:sz w:val="24"/>
        </w:rPr>
      </w:pPr>
      <w:r w:rsidRPr="007905D1">
        <w:rPr>
          <w:sz w:val="24"/>
        </w:rPr>
        <w:t xml:space="preserve">LSA Type 3 help routers exchange OSPF routing table between areas. R2 (Area border router that connects two areas) stores OSPF routing table from Area 1 and floods it into Area 0 (backbone area) with type 3LSA information. Area 0 forward it to other areas in OSPF network. In another word, routers in backbone area received Type 3 LSAs from an area (say, area 1); they add the routes to their OSPF routing table and forward the routes to other areas in OSPF network. </w:t>
      </w:r>
    </w:p>
    <w:p w14:paraId="30E98957" w14:textId="77777777" w:rsidR="00083C69" w:rsidRPr="007905D1" w:rsidRDefault="00083C69" w:rsidP="00A96F06">
      <w:pPr>
        <w:rPr>
          <w:sz w:val="24"/>
        </w:rPr>
      </w:pPr>
      <w:r w:rsidRPr="007905D1">
        <w:rPr>
          <w:noProof/>
          <w:sz w:val="24"/>
        </w:rPr>
        <w:drawing>
          <wp:inline distT="0" distB="0" distL="0" distR="0" wp14:anchorId="0AB73C16" wp14:editId="3288D92F">
            <wp:extent cx="5935980" cy="33998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907" cy="3407274"/>
                    </a:xfrm>
                    <a:prstGeom prst="rect">
                      <a:avLst/>
                    </a:prstGeom>
                  </pic:spPr>
                </pic:pic>
              </a:graphicData>
            </a:graphic>
          </wp:inline>
        </w:drawing>
      </w:r>
    </w:p>
    <w:p w14:paraId="0A4690B2" w14:textId="77777777" w:rsidR="00083C69" w:rsidRPr="007905D1" w:rsidRDefault="00083C69" w:rsidP="00A96F06">
      <w:pPr>
        <w:pStyle w:val="Heading3"/>
        <w:rPr>
          <w:sz w:val="28"/>
        </w:rPr>
      </w:pPr>
      <w:r w:rsidRPr="007905D1">
        <w:rPr>
          <w:sz w:val="28"/>
        </w:rPr>
        <w:lastRenderedPageBreak/>
        <w:t>LSA type 4: (summary asbr lsa)</w:t>
      </w:r>
    </w:p>
    <w:p w14:paraId="5029B815" w14:textId="77777777" w:rsidR="00083C69" w:rsidRPr="007905D1" w:rsidRDefault="00083C69" w:rsidP="00A96F06">
      <w:pPr>
        <w:rPr>
          <w:sz w:val="24"/>
        </w:rPr>
      </w:pPr>
      <w:r w:rsidRPr="007905D1">
        <w:rPr>
          <w:sz w:val="24"/>
        </w:rPr>
        <w:t xml:space="preserve">So, what about networks that don’t use OSPF? For example, an external network that uses RIP? ASBR (Autonomous System Border Router, in this case R5) connects to an OSPF area and an external network (in this case, RIP network). After R5 detects the external network, it flips a bit in its LSAs and informs its DR (R3) that it is connected to a non-OSPF area. Then, DR creates Type 4 LSAs and flood other areas, so that all routers in the OSPF network can locate R5 in area 1. Though summary ASBR LSA, other routers also learn that R5 is an ASBR and that R5 is connected to an external network. </w:t>
      </w:r>
      <w:r w:rsidRPr="007905D1">
        <w:rPr>
          <w:noProof/>
          <w:sz w:val="24"/>
        </w:rPr>
        <w:drawing>
          <wp:inline distT="0" distB="0" distL="0" distR="0" wp14:anchorId="4700AB98" wp14:editId="7FC3B467">
            <wp:extent cx="5943600" cy="259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60"/>
                    <a:stretch/>
                  </pic:blipFill>
                  <pic:spPr bwMode="auto">
                    <a:xfrm>
                      <a:off x="0" y="0"/>
                      <a:ext cx="5943600" cy="2592070"/>
                    </a:xfrm>
                    <a:prstGeom prst="rect">
                      <a:avLst/>
                    </a:prstGeom>
                    <a:ln>
                      <a:noFill/>
                    </a:ln>
                    <a:extLst>
                      <a:ext uri="{53640926-AAD7-44D8-BBD7-CCE9431645EC}">
                        <a14:shadowObscured xmlns:a14="http://schemas.microsoft.com/office/drawing/2010/main"/>
                      </a:ext>
                    </a:extLst>
                  </pic:spPr>
                </pic:pic>
              </a:graphicData>
            </a:graphic>
          </wp:inline>
        </w:drawing>
      </w:r>
    </w:p>
    <w:p w14:paraId="6B87D90A" w14:textId="77777777" w:rsidR="00083C69" w:rsidRPr="007905D1" w:rsidRDefault="00083C69" w:rsidP="00A96F06">
      <w:pPr>
        <w:pStyle w:val="Heading3"/>
        <w:rPr>
          <w:sz w:val="28"/>
        </w:rPr>
      </w:pPr>
      <w:r w:rsidRPr="007905D1">
        <w:rPr>
          <w:sz w:val="28"/>
        </w:rPr>
        <w:t>LSA type 5: (Autonomous system external LSA)</w:t>
      </w:r>
    </w:p>
    <w:p w14:paraId="559E458C" w14:textId="77777777" w:rsidR="00083C69" w:rsidRPr="007905D1" w:rsidRDefault="00083C69" w:rsidP="00A96F06">
      <w:pPr>
        <w:rPr>
          <w:sz w:val="24"/>
        </w:rPr>
      </w:pPr>
      <w:r w:rsidRPr="007905D1">
        <w:rPr>
          <w:sz w:val="24"/>
        </w:rPr>
        <w:t xml:space="preserve">Now, other routers know ASBR (R5) is connected to an external network, but how can they get to the external network? ASBR (R5) will create a Type 4 LSA, so other routers can also learn the external RIP network and put those routes into their routing table.  </w:t>
      </w:r>
    </w:p>
    <w:p w14:paraId="33DF01DF" w14:textId="77777777" w:rsidR="00083C69" w:rsidRDefault="00083C69" w:rsidP="00A96F06">
      <w:pPr>
        <w:rPr>
          <w:sz w:val="24"/>
        </w:rPr>
      </w:pPr>
      <w:r w:rsidRPr="007905D1">
        <w:rPr>
          <w:sz w:val="24"/>
        </w:rPr>
        <w:t xml:space="preserve">LSA Type 4 and Type 5 are very much linked together, because routers in other areas cannot establish connection to external networks unless they locate ASBR (R5) through LSA type 4. </w:t>
      </w:r>
      <w:r>
        <w:rPr>
          <w:sz w:val="24"/>
        </w:rPr>
        <w:t xml:space="preserve">Type 5 LSAs are filtered in stubby areas. </w:t>
      </w:r>
    </w:p>
    <w:p w14:paraId="0D57A513" w14:textId="77777777" w:rsidR="00083C69" w:rsidRPr="003362E9" w:rsidRDefault="00083C69" w:rsidP="00A96F06">
      <w:pPr>
        <w:pStyle w:val="Heading3"/>
        <w:rPr>
          <w:sz w:val="28"/>
        </w:rPr>
      </w:pPr>
      <w:r>
        <w:rPr>
          <w:sz w:val="28"/>
        </w:rPr>
        <w:t>LSA type 6 and type 8 will not be discussed here</w:t>
      </w:r>
    </w:p>
    <w:p w14:paraId="7664944E" w14:textId="77777777" w:rsidR="00083C69" w:rsidRPr="007905D1" w:rsidRDefault="00083C69" w:rsidP="00A96F06">
      <w:pPr>
        <w:pStyle w:val="Heading3"/>
        <w:rPr>
          <w:sz w:val="28"/>
        </w:rPr>
      </w:pPr>
      <w:r w:rsidRPr="007905D1">
        <w:rPr>
          <w:sz w:val="28"/>
        </w:rPr>
        <w:t>LSA type 7: (NOT-SO-</w:t>
      </w:r>
      <w:r>
        <w:rPr>
          <w:sz w:val="28"/>
        </w:rPr>
        <w:t>STUBBY</w:t>
      </w:r>
      <w:r w:rsidRPr="007905D1">
        <w:rPr>
          <w:sz w:val="28"/>
        </w:rPr>
        <w:t xml:space="preserve"> AREA lsa)</w:t>
      </w:r>
    </w:p>
    <w:p w14:paraId="0B9A5C57" w14:textId="77777777" w:rsidR="00083C69" w:rsidRDefault="00083C69" w:rsidP="00A96F06">
      <w:pPr>
        <w:rPr>
          <w:sz w:val="24"/>
        </w:rPr>
      </w:pPr>
      <w:r w:rsidRPr="007905D1">
        <w:rPr>
          <w:sz w:val="24"/>
        </w:rPr>
        <w:t xml:space="preserve">Type 7 LSA is solely </w:t>
      </w:r>
      <w:r>
        <w:rPr>
          <w:sz w:val="24"/>
        </w:rPr>
        <w:t xml:space="preserve">designed </w:t>
      </w:r>
      <w:r w:rsidRPr="007905D1">
        <w:rPr>
          <w:sz w:val="24"/>
        </w:rPr>
        <w:t xml:space="preserve">for </w:t>
      </w:r>
      <w:proofErr w:type="spellStart"/>
      <w:r w:rsidRPr="007905D1">
        <w:rPr>
          <w:sz w:val="24"/>
        </w:rPr>
        <w:t>nssa</w:t>
      </w:r>
      <w:proofErr w:type="spellEnd"/>
      <w:r w:rsidRPr="007905D1">
        <w:rPr>
          <w:sz w:val="24"/>
        </w:rPr>
        <w:t xml:space="preserve">. </w:t>
      </w:r>
      <w:r>
        <w:rPr>
          <w:sz w:val="24"/>
        </w:rPr>
        <w:t>Stub</w:t>
      </w:r>
      <w:r w:rsidRPr="007905D1">
        <w:rPr>
          <w:sz w:val="24"/>
        </w:rPr>
        <w:t xml:space="preserve">by areas cause problems by prohibiting Type </w:t>
      </w:r>
      <w:r>
        <w:rPr>
          <w:sz w:val="24"/>
        </w:rPr>
        <w:t xml:space="preserve">4, </w:t>
      </w:r>
      <w:r w:rsidRPr="007905D1">
        <w:rPr>
          <w:sz w:val="24"/>
        </w:rPr>
        <w:t>5 LSAs and ASBR routers</w:t>
      </w:r>
      <w:r>
        <w:rPr>
          <w:sz w:val="24"/>
        </w:rPr>
        <w:t>, because the areas are not allowed to process or transverse external routes</w:t>
      </w:r>
      <w:r w:rsidRPr="007905D1">
        <w:rPr>
          <w:sz w:val="24"/>
        </w:rPr>
        <w:t xml:space="preserve">. With Type 7 LSA, ASBR can exist in a </w:t>
      </w:r>
      <w:r>
        <w:rPr>
          <w:sz w:val="24"/>
        </w:rPr>
        <w:t>stubby</w:t>
      </w:r>
      <w:r w:rsidRPr="007905D1">
        <w:rPr>
          <w:sz w:val="24"/>
        </w:rPr>
        <w:t xml:space="preserve"> area and Type 5 LSA can traverse in form of Type 7 LSA. </w:t>
      </w:r>
    </w:p>
    <w:p w14:paraId="3BD52D94" w14:textId="77777777" w:rsidR="00083C69" w:rsidRDefault="00083C69" w:rsidP="00A96F06">
      <w:pPr>
        <w:rPr>
          <w:sz w:val="24"/>
        </w:rPr>
      </w:pPr>
      <w:r>
        <w:rPr>
          <w:sz w:val="24"/>
        </w:rPr>
        <w:t xml:space="preserve">In another word, not-so-stubby area LSAs guiles type 5 LSAs across Area 1 to backbone area without being filtered; it’s not processed by routers in </w:t>
      </w:r>
      <w:proofErr w:type="spellStart"/>
      <w:r>
        <w:rPr>
          <w:sz w:val="24"/>
        </w:rPr>
        <w:t>nssa</w:t>
      </w:r>
      <w:proofErr w:type="spellEnd"/>
      <w:r>
        <w:rPr>
          <w:sz w:val="24"/>
        </w:rPr>
        <w:t xml:space="preserve"> area (other routers don’t need to maintain OSPF routing table for RIP area) </w:t>
      </w:r>
    </w:p>
    <w:p w14:paraId="7C42548A" w14:textId="77777777" w:rsidR="00083C69" w:rsidRDefault="00083C69" w:rsidP="00A96F06">
      <w:pPr>
        <w:rPr>
          <w:sz w:val="24"/>
        </w:rPr>
      </w:pPr>
      <w:r>
        <w:rPr>
          <w:noProof/>
        </w:rPr>
        <w:lastRenderedPageBreak/>
        <w:drawing>
          <wp:inline distT="0" distB="0" distL="0" distR="0" wp14:anchorId="11ECD532" wp14:editId="45BBA9B8">
            <wp:extent cx="594360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2760"/>
                    </a:xfrm>
                    <a:prstGeom prst="rect">
                      <a:avLst/>
                    </a:prstGeom>
                  </pic:spPr>
                </pic:pic>
              </a:graphicData>
            </a:graphic>
          </wp:inline>
        </w:drawing>
      </w:r>
    </w:p>
    <w:p w14:paraId="17B220CE" w14:textId="77777777" w:rsidR="00083C69" w:rsidRPr="007905D1" w:rsidRDefault="00083C69" w:rsidP="00A96F06">
      <w:pPr>
        <w:pStyle w:val="Heading2"/>
        <w:rPr>
          <w:sz w:val="28"/>
        </w:rPr>
      </w:pPr>
      <w:r w:rsidRPr="007905D1">
        <w:rPr>
          <w:sz w:val="28"/>
        </w:rPr>
        <w:t xml:space="preserve">OSPF </w:t>
      </w:r>
      <w:r>
        <w:rPr>
          <w:sz w:val="28"/>
        </w:rPr>
        <w:t>stubby options summary</w:t>
      </w:r>
    </w:p>
    <w:p w14:paraId="27A13D41" w14:textId="77777777" w:rsidR="00083C69" w:rsidRPr="007905D1" w:rsidRDefault="00083C69" w:rsidP="00A96F06">
      <w:pPr>
        <w:ind w:firstLine="648"/>
        <w:rPr>
          <w:sz w:val="24"/>
        </w:rPr>
      </w:pPr>
      <w:r w:rsidRPr="007905D1">
        <w:rPr>
          <w:sz w:val="24"/>
        </w:rPr>
        <w:t xml:space="preserve">LSA data can have substantial size in a large OSPF network, thus taking a lot of router resources and slowing down the network.  </w:t>
      </w:r>
      <w:r>
        <w:rPr>
          <w:sz w:val="24"/>
        </w:rPr>
        <w:t>Stubby</w:t>
      </w:r>
      <w:r w:rsidRPr="007905D1">
        <w:rPr>
          <w:sz w:val="24"/>
        </w:rPr>
        <w:t xml:space="preserve"> OSPF reduces routers’ memory consumption and CPU workload by using default routes inside an area (so instead of letting everyone look for everyone else in a giant room, ABRs direct routers to find other routers). In this way, only 1 router in the area (ABR) needs to maintain the OSPF routing table. In another word, ABRs in </w:t>
      </w:r>
      <w:r>
        <w:rPr>
          <w:sz w:val="24"/>
        </w:rPr>
        <w:t>stubby</w:t>
      </w:r>
      <w:r w:rsidRPr="007905D1">
        <w:rPr>
          <w:sz w:val="24"/>
        </w:rPr>
        <w:t xml:space="preserve"> area advertise a default route into their area, so other routers in the area are freed from OSPF calculation. </w:t>
      </w:r>
    </w:p>
    <w:tbl>
      <w:tblPr>
        <w:tblStyle w:val="GridTable1Light-Accent2"/>
        <w:tblW w:w="5000" w:type="pct"/>
        <w:tblCellMar>
          <w:left w:w="0" w:type="dxa"/>
          <w:right w:w="0" w:type="dxa"/>
        </w:tblCellMar>
        <w:tblLook w:val="04A0" w:firstRow="1" w:lastRow="0" w:firstColumn="1" w:lastColumn="0" w:noHBand="0" w:noVBand="1"/>
        <w:tblDescription w:val="Plan overview"/>
      </w:tblPr>
      <w:tblGrid>
        <w:gridCol w:w="1620"/>
        <w:gridCol w:w="7740"/>
      </w:tblGrid>
      <w:tr w:rsidR="00083C69" w:rsidRPr="007905D1" w14:paraId="251774D8" w14:textId="77777777" w:rsidTr="00A96F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20" w:type="dxa"/>
            <w:tcBorders>
              <w:top w:val="nil"/>
              <w:left w:val="nil"/>
            </w:tcBorders>
          </w:tcPr>
          <w:p w14:paraId="6FB7A5DA" w14:textId="77777777" w:rsidR="00083C69" w:rsidRPr="007905D1" w:rsidRDefault="00083C69" w:rsidP="00083C69">
            <w:pPr>
              <w:rPr>
                <w:sz w:val="24"/>
              </w:rPr>
            </w:pPr>
            <w:r w:rsidRPr="007905D1">
              <w:rPr>
                <w:sz w:val="24"/>
              </w:rPr>
              <w:t xml:space="preserve">Normal </w:t>
            </w:r>
          </w:p>
        </w:tc>
        <w:tc>
          <w:tcPr>
            <w:tcW w:w="7740" w:type="dxa"/>
            <w:tcBorders>
              <w:top w:val="nil"/>
              <w:right w:val="nil"/>
            </w:tcBorders>
          </w:tcPr>
          <w:p w14:paraId="736281B8" w14:textId="77777777" w:rsidR="00083C69" w:rsidRPr="007905D1" w:rsidRDefault="00083C69" w:rsidP="00083C69">
            <w:pPr>
              <w:cnfStyle w:val="100000000000" w:firstRow="1" w:lastRow="0" w:firstColumn="0" w:lastColumn="0" w:oddVBand="0" w:evenVBand="0" w:oddHBand="0" w:evenHBand="0" w:firstRowFirstColumn="0" w:firstRowLastColumn="0" w:lastRowFirstColumn="0" w:lastRowLastColumn="0"/>
              <w:rPr>
                <w:sz w:val="24"/>
              </w:rPr>
            </w:pPr>
            <w:r w:rsidRPr="007905D1">
              <w:rPr>
                <w:sz w:val="24"/>
              </w:rPr>
              <w:t>Any LSA types are allowed</w:t>
            </w:r>
          </w:p>
        </w:tc>
      </w:tr>
      <w:tr w:rsidR="00083C69" w:rsidRPr="007905D1" w14:paraId="0A6A42B5"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0FEA45D5" w14:textId="77777777" w:rsidR="00083C69" w:rsidRPr="007905D1" w:rsidRDefault="00083C69" w:rsidP="00083C69">
            <w:pPr>
              <w:rPr>
                <w:sz w:val="24"/>
              </w:rPr>
            </w:pPr>
            <w:r>
              <w:rPr>
                <w:sz w:val="24"/>
              </w:rPr>
              <w:t>Stubby</w:t>
            </w:r>
          </w:p>
        </w:tc>
        <w:tc>
          <w:tcPr>
            <w:tcW w:w="7740" w:type="dxa"/>
            <w:tcBorders>
              <w:right w:val="nil"/>
            </w:tcBorders>
          </w:tcPr>
          <w:p w14:paraId="2985BB2C"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No Type 4, 5 LSA allowed </w:t>
            </w:r>
          </w:p>
        </w:tc>
      </w:tr>
      <w:tr w:rsidR="00083C69" w:rsidRPr="007905D1" w14:paraId="29F90636"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298DC451" w14:textId="77777777" w:rsidR="00083C69" w:rsidRPr="007905D1" w:rsidRDefault="00083C69" w:rsidP="00083C69">
            <w:pPr>
              <w:rPr>
                <w:sz w:val="24"/>
              </w:rPr>
            </w:pPr>
            <w:r w:rsidRPr="007905D1">
              <w:rPr>
                <w:sz w:val="24"/>
              </w:rPr>
              <w:t xml:space="preserve">Totally </w:t>
            </w:r>
            <w:r>
              <w:rPr>
                <w:sz w:val="24"/>
              </w:rPr>
              <w:t>Stubby</w:t>
            </w:r>
          </w:p>
        </w:tc>
        <w:tc>
          <w:tcPr>
            <w:tcW w:w="7740" w:type="dxa"/>
            <w:tcBorders>
              <w:right w:val="nil"/>
            </w:tcBorders>
          </w:tcPr>
          <w:p w14:paraId="3EB1117F"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No Type 3, </w:t>
            </w:r>
            <w:r>
              <w:rPr>
                <w:sz w:val="24"/>
              </w:rPr>
              <w:t xml:space="preserve">4, or 5 LSA allowed, though </w:t>
            </w:r>
            <w:r w:rsidRPr="007905D1">
              <w:rPr>
                <w:sz w:val="24"/>
              </w:rPr>
              <w:t>default summary route</w:t>
            </w:r>
            <w:r>
              <w:rPr>
                <w:sz w:val="24"/>
              </w:rPr>
              <w:t>s are</w:t>
            </w:r>
            <w:r w:rsidRPr="007905D1">
              <w:rPr>
                <w:sz w:val="24"/>
              </w:rPr>
              <w:t xml:space="preserve"> allowed</w:t>
            </w:r>
          </w:p>
        </w:tc>
      </w:tr>
      <w:tr w:rsidR="00083C69" w:rsidRPr="007905D1" w14:paraId="49EB2EC2"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51700D9F" w14:textId="77777777" w:rsidR="00083C69" w:rsidRPr="007905D1" w:rsidRDefault="00083C69" w:rsidP="00083C69">
            <w:pPr>
              <w:rPr>
                <w:sz w:val="24"/>
              </w:rPr>
            </w:pPr>
            <w:r>
              <w:rPr>
                <w:sz w:val="24"/>
              </w:rPr>
              <w:t>NSSA (No S</w:t>
            </w:r>
            <w:r w:rsidRPr="007905D1">
              <w:rPr>
                <w:sz w:val="24"/>
              </w:rPr>
              <w:t xml:space="preserve">o </w:t>
            </w:r>
            <w:r>
              <w:rPr>
                <w:sz w:val="24"/>
              </w:rPr>
              <w:t>Stubby A</w:t>
            </w:r>
            <w:r w:rsidRPr="007905D1">
              <w:rPr>
                <w:sz w:val="24"/>
              </w:rPr>
              <w:t>rea)</w:t>
            </w:r>
          </w:p>
        </w:tc>
        <w:tc>
          <w:tcPr>
            <w:tcW w:w="7740" w:type="dxa"/>
            <w:tcBorders>
              <w:right w:val="nil"/>
            </w:tcBorders>
          </w:tcPr>
          <w:p w14:paraId="52C77BF4"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No Type 4, 5 LSA allowed,</w:t>
            </w:r>
            <w:r>
              <w:rPr>
                <w:sz w:val="24"/>
              </w:rPr>
              <w:t xml:space="preserve"> </w:t>
            </w:r>
            <w:r w:rsidRPr="007905D1">
              <w:rPr>
                <w:sz w:val="24"/>
              </w:rPr>
              <w:t xml:space="preserve">but </w:t>
            </w:r>
            <w:r w:rsidRPr="007905D1">
              <w:rPr>
                <w:rFonts w:hint="eastAsia"/>
                <w:sz w:val="24"/>
                <w:lang w:eastAsia="zh-CN"/>
              </w:rPr>
              <w:t>Type</w:t>
            </w:r>
            <w:r>
              <w:rPr>
                <w:sz w:val="24"/>
              </w:rPr>
              <w:t xml:space="preserve"> 7 LSAs are </w:t>
            </w:r>
            <w:r w:rsidRPr="007905D1">
              <w:rPr>
                <w:sz w:val="24"/>
              </w:rPr>
              <w:t xml:space="preserve">allowed </w:t>
            </w:r>
            <w:r>
              <w:rPr>
                <w:sz w:val="24"/>
              </w:rPr>
              <w:t>(Type 5 converted</w:t>
            </w:r>
            <w:r w:rsidRPr="007905D1">
              <w:rPr>
                <w:sz w:val="24"/>
              </w:rPr>
              <w:t xml:space="preserve"> by NSSA A</w:t>
            </w:r>
            <w:r>
              <w:rPr>
                <w:sz w:val="24"/>
              </w:rPr>
              <w:t>S</w:t>
            </w:r>
            <w:r w:rsidRPr="007905D1">
              <w:rPr>
                <w:sz w:val="24"/>
              </w:rPr>
              <w:t>BR</w:t>
            </w:r>
            <w:r>
              <w:rPr>
                <w:sz w:val="24"/>
              </w:rPr>
              <w:t>)</w:t>
            </w:r>
          </w:p>
        </w:tc>
      </w:tr>
      <w:tr w:rsidR="00083C69" w:rsidRPr="007905D1" w14:paraId="60B6CC96"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5E6DB0A0" w14:textId="77777777" w:rsidR="00083C69" w:rsidRPr="007905D1" w:rsidRDefault="00083C69" w:rsidP="00083C69">
            <w:pPr>
              <w:rPr>
                <w:sz w:val="24"/>
              </w:rPr>
            </w:pPr>
            <w:r>
              <w:rPr>
                <w:sz w:val="24"/>
              </w:rPr>
              <w:t>Totally</w:t>
            </w:r>
            <w:r w:rsidRPr="007905D1">
              <w:rPr>
                <w:sz w:val="24"/>
              </w:rPr>
              <w:t xml:space="preserve"> NSSA</w:t>
            </w:r>
          </w:p>
        </w:tc>
        <w:tc>
          <w:tcPr>
            <w:tcW w:w="7740" w:type="dxa"/>
            <w:tcBorders>
              <w:right w:val="nil"/>
            </w:tcBorders>
          </w:tcPr>
          <w:p w14:paraId="311DD666"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No Type 3, 4, or 5 LSA Allowed: </w:t>
            </w:r>
            <w:r w:rsidRPr="007905D1">
              <w:rPr>
                <w:sz w:val="24"/>
              </w:rPr>
              <w:t>default summary route</w:t>
            </w:r>
            <w:r>
              <w:rPr>
                <w:sz w:val="24"/>
              </w:rPr>
              <w:t>s and Type 7 LSAs.</w:t>
            </w:r>
          </w:p>
        </w:tc>
      </w:tr>
    </w:tbl>
    <w:p w14:paraId="5FD385E9" w14:textId="77777777" w:rsidR="00083C69" w:rsidRDefault="00083C69" w:rsidP="00A96F06">
      <w:pPr>
        <w:pStyle w:val="Heading2"/>
        <w:ind w:left="0"/>
        <w:rPr>
          <w:sz w:val="28"/>
        </w:rPr>
      </w:pPr>
      <w:r w:rsidRPr="007905D1">
        <w:rPr>
          <w:sz w:val="28"/>
        </w:rPr>
        <w:t>types of packets expected in different ospf modes</w:t>
      </w:r>
    </w:p>
    <w:p w14:paraId="50C5194E" w14:textId="77777777" w:rsidR="00083C69" w:rsidRPr="00CE2F7D" w:rsidRDefault="00083C69" w:rsidP="00A96F06">
      <w:r>
        <w:t xml:space="preserve">If I were to distinguish different OSPF mode in an established network, I would capture the traffic packets in the network. In normal OSPF network, I will see every LSA types except type 7. In a stubby network, I will likely to find Type 1, 2, 3 LSAs, because LSAs for external networks are blocked (Type 4 and 5 are filtered). In a totally stubby area, I can only fine Type 1 and 2, because Type 3 (interarea LSA) is blocked. In a </w:t>
      </w:r>
      <w:proofErr w:type="spellStart"/>
      <w:r>
        <w:t>nssa</w:t>
      </w:r>
      <w:proofErr w:type="spellEnd"/>
      <w:r>
        <w:t xml:space="preserve"> network, 1, 2, 3, and 7 LSA packets would be captured, because </w:t>
      </w:r>
      <w:proofErr w:type="spellStart"/>
      <w:r>
        <w:t>nssa</w:t>
      </w:r>
      <w:proofErr w:type="spellEnd"/>
      <w:r>
        <w:t xml:space="preserve"> turn LSA type 5 into type 7. In a Totally NSSA, interarea Summary LSA is filtered and I will find LSA Type 1, 2, 7. </w:t>
      </w:r>
    </w:p>
    <w:tbl>
      <w:tblPr>
        <w:tblStyle w:val="GridTable1Light-Accent2"/>
        <w:tblW w:w="5000" w:type="pct"/>
        <w:tblCellMar>
          <w:left w:w="0" w:type="dxa"/>
          <w:right w:w="0" w:type="dxa"/>
        </w:tblCellMar>
        <w:tblLook w:val="04A0" w:firstRow="1" w:lastRow="0" w:firstColumn="1" w:lastColumn="0" w:noHBand="0" w:noVBand="1"/>
      </w:tblPr>
      <w:tblGrid>
        <w:gridCol w:w="2790"/>
        <w:gridCol w:w="6570"/>
      </w:tblGrid>
      <w:tr w:rsidR="00083C69" w:rsidRPr="007905D1" w14:paraId="1037815E" w14:textId="77777777" w:rsidTr="00A96F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90" w:type="dxa"/>
            <w:tcBorders>
              <w:top w:val="nil"/>
              <w:left w:val="nil"/>
            </w:tcBorders>
          </w:tcPr>
          <w:p w14:paraId="3468A120" w14:textId="77777777" w:rsidR="00083C69" w:rsidRPr="007905D1" w:rsidRDefault="00083C69" w:rsidP="00083C69">
            <w:pPr>
              <w:rPr>
                <w:sz w:val="24"/>
              </w:rPr>
            </w:pPr>
            <w:r w:rsidRPr="007905D1">
              <w:rPr>
                <w:sz w:val="24"/>
              </w:rPr>
              <w:lastRenderedPageBreak/>
              <w:t>Normal OSPF</w:t>
            </w:r>
          </w:p>
        </w:tc>
        <w:tc>
          <w:tcPr>
            <w:tcW w:w="6570" w:type="dxa"/>
            <w:tcBorders>
              <w:top w:val="nil"/>
              <w:right w:val="nil"/>
            </w:tcBorders>
          </w:tcPr>
          <w:p w14:paraId="2CFA0FA9" w14:textId="77777777" w:rsidR="00083C69" w:rsidRPr="007905D1" w:rsidRDefault="00083C69" w:rsidP="00083C69">
            <w:pPr>
              <w:cnfStyle w:val="100000000000" w:firstRow="1" w:lastRow="0" w:firstColumn="0" w:lastColumn="0" w:oddVBand="0" w:evenVBand="0" w:oddHBand="0" w:evenHBand="0" w:firstRowFirstColumn="0" w:firstRowLastColumn="0" w:lastRowFirstColumn="0" w:lastRowLastColumn="0"/>
              <w:rPr>
                <w:b w:val="0"/>
                <w:sz w:val="24"/>
              </w:rPr>
            </w:pPr>
            <w:r w:rsidRPr="007905D1">
              <w:rPr>
                <w:b w:val="0"/>
                <w:sz w:val="24"/>
              </w:rPr>
              <w:t>LSA type 1, 2, 3, 4, 5</w:t>
            </w:r>
          </w:p>
        </w:tc>
      </w:tr>
      <w:tr w:rsidR="00083C69" w:rsidRPr="007905D1" w14:paraId="2F15293C"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3C6AA4C0" w14:textId="77777777" w:rsidR="00083C69" w:rsidRPr="007905D1" w:rsidRDefault="00083C69" w:rsidP="00083C69">
            <w:pPr>
              <w:rPr>
                <w:sz w:val="24"/>
              </w:rPr>
            </w:pPr>
            <w:r>
              <w:rPr>
                <w:sz w:val="24"/>
              </w:rPr>
              <w:t>Stubby</w:t>
            </w:r>
            <w:r w:rsidRPr="007905D1">
              <w:rPr>
                <w:sz w:val="24"/>
              </w:rPr>
              <w:t xml:space="preserve"> </w:t>
            </w:r>
          </w:p>
        </w:tc>
        <w:tc>
          <w:tcPr>
            <w:tcW w:w="6570" w:type="dxa"/>
            <w:tcBorders>
              <w:right w:val="nil"/>
            </w:tcBorders>
          </w:tcPr>
          <w:p w14:paraId="623F3D07"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LSA type 1, 2, 3 </w:t>
            </w:r>
          </w:p>
        </w:tc>
      </w:tr>
      <w:tr w:rsidR="00083C69" w:rsidRPr="007905D1" w14:paraId="6D392E77"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59DBA7A8" w14:textId="77777777" w:rsidR="00083C69" w:rsidRPr="007905D1" w:rsidRDefault="00083C69" w:rsidP="00083C69">
            <w:pPr>
              <w:rPr>
                <w:sz w:val="24"/>
              </w:rPr>
            </w:pPr>
            <w:r w:rsidRPr="007905D1">
              <w:rPr>
                <w:sz w:val="24"/>
              </w:rPr>
              <w:t xml:space="preserve">Totally </w:t>
            </w:r>
            <w:r>
              <w:rPr>
                <w:sz w:val="24"/>
              </w:rPr>
              <w:t>Stubby</w:t>
            </w:r>
          </w:p>
        </w:tc>
        <w:tc>
          <w:tcPr>
            <w:tcW w:w="6570" w:type="dxa"/>
            <w:tcBorders>
              <w:right w:val="nil"/>
            </w:tcBorders>
          </w:tcPr>
          <w:p w14:paraId="5ABBAF19"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w:t>
            </w:r>
          </w:p>
        </w:tc>
      </w:tr>
      <w:tr w:rsidR="00083C69" w:rsidRPr="007905D1" w14:paraId="56421E1A"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45B88A02" w14:textId="77777777" w:rsidR="00083C69" w:rsidRPr="007905D1" w:rsidRDefault="00083C69" w:rsidP="00083C69">
            <w:pPr>
              <w:rPr>
                <w:sz w:val="24"/>
              </w:rPr>
            </w:pPr>
            <w:r w:rsidRPr="007905D1">
              <w:rPr>
                <w:sz w:val="24"/>
              </w:rPr>
              <w:t xml:space="preserve">NSSA (no so </w:t>
            </w:r>
            <w:r>
              <w:rPr>
                <w:sz w:val="24"/>
              </w:rPr>
              <w:t>stub</w:t>
            </w:r>
            <w:r w:rsidRPr="007905D1">
              <w:rPr>
                <w:sz w:val="24"/>
              </w:rPr>
              <w:t>by area)</w:t>
            </w:r>
          </w:p>
        </w:tc>
        <w:tc>
          <w:tcPr>
            <w:tcW w:w="6570" w:type="dxa"/>
            <w:tcBorders>
              <w:right w:val="nil"/>
            </w:tcBorders>
          </w:tcPr>
          <w:p w14:paraId="53935574"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 3, 7</w:t>
            </w:r>
          </w:p>
        </w:tc>
      </w:tr>
      <w:tr w:rsidR="00083C69" w:rsidRPr="007905D1" w14:paraId="0475978C"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4189B8EA" w14:textId="77777777" w:rsidR="00083C69" w:rsidRPr="007905D1" w:rsidRDefault="00083C69" w:rsidP="00083C69">
            <w:pPr>
              <w:rPr>
                <w:sz w:val="24"/>
              </w:rPr>
            </w:pPr>
            <w:r w:rsidRPr="007905D1">
              <w:rPr>
                <w:sz w:val="24"/>
              </w:rPr>
              <w:t>Totally NSSA</w:t>
            </w:r>
          </w:p>
        </w:tc>
        <w:tc>
          <w:tcPr>
            <w:tcW w:w="6570" w:type="dxa"/>
            <w:tcBorders>
              <w:right w:val="nil"/>
            </w:tcBorders>
          </w:tcPr>
          <w:p w14:paraId="5B87D14E"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 7</w:t>
            </w:r>
          </w:p>
        </w:tc>
      </w:tr>
    </w:tbl>
    <w:p w14:paraId="2E439327" w14:textId="77777777" w:rsidR="00083C69" w:rsidRPr="007905D1" w:rsidRDefault="00083C69" w:rsidP="00A96F06">
      <w:pPr>
        <w:pStyle w:val="Heading2"/>
        <w:ind w:left="0"/>
        <w:rPr>
          <w:sz w:val="28"/>
        </w:rPr>
      </w:pPr>
      <w:r w:rsidRPr="007905D1">
        <w:rPr>
          <w:sz w:val="28"/>
        </w:rPr>
        <w:t xml:space="preserve">Opsf </w:t>
      </w:r>
      <w:r>
        <w:rPr>
          <w:sz w:val="28"/>
        </w:rPr>
        <w:t>stubby</w:t>
      </w:r>
      <w:r w:rsidRPr="007905D1">
        <w:rPr>
          <w:sz w:val="28"/>
        </w:rPr>
        <w:t xml:space="preserve"> options explained</w:t>
      </w:r>
    </w:p>
    <w:p w14:paraId="717108F8" w14:textId="77777777" w:rsidR="00083C69" w:rsidRPr="007905D1" w:rsidRDefault="00083C69" w:rsidP="00A96F06">
      <w:pPr>
        <w:pStyle w:val="Heading3"/>
        <w:rPr>
          <w:sz w:val="28"/>
        </w:rPr>
      </w:pPr>
      <w:r w:rsidRPr="007905D1">
        <w:rPr>
          <w:sz w:val="28"/>
        </w:rPr>
        <w:t xml:space="preserve">OSPF </w:t>
      </w:r>
      <w:r>
        <w:rPr>
          <w:sz w:val="28"/>
        </w:rPr>
        <w:t>stubby area</w:t>
      </w:r>
    </w:p>
    <w:p w14:paraId="18720F14" w14:textId="77777777" w:rsidR="00083C69" w:rsidRPr="007905D1" w:rsidRDefault="00083C69" w:rsidP="00A96F06">
      <w:pPr>
        <w:rPr>
          <w:sz w:val="24"/>
        </w:rPr>
      </w:pPr>
      <w:r w:rsidRPr="007905D1">
        <w:rPr>
          <w:sz w:val="24"/>
        </w:rPr>
        <w:t xml:space="preserve">Routers in </w:t>
      </w:r>
      <w:r>
        <w:rPr>
          <w:sz w:val="24"/>
        </w:rPr>
        <w:t>stubby</w:t>
      </w:r>
      <w:r w:rsidRPr="007905D1">
        <w:rPr>
          <w:sz w:val="24"/>
        </w:rPr>
        <w:t xml:space="preserve"> area filter out type 4 and 5 LSA, which means routers in </w:t>
      </w:r>
      <w:r>
        <w:rPr>
          <w:sz w:val="24"/>
        </w:rPr>
        <w:t>stubby</w:t>
      </w:r>
      <w:r w:rsidRPr="007905D1">
        <w:rPr>
          <w:sz w:val="24"/>
        </w:rPr>
        <w:t xml:space="preserve"> area will not maintain routing table for non-OSPF area. </w:t>
      </w:r>
      <w:r>
        <w:rPr>
          <w:sz w:val="24"/>
        </w:rPr>
        <w:t>Stubby</w:t>
      </w:r>
      <w:r w:rsidRPr="007905D1">
        <w:rPr>
          <w:sz w:val="24"/>
        </w:rPr>
        <w:t xml:space="preserve"> routers can, however, establish connection with non-OSPF network (RIP area for example) via summary routes from designated router (DR). </w:t>
      </w:r>
      <w:r>
        <w:rPr>
          <w:sz w:val="24"/>
        </w:rPr>
        <w:t xml:space="preserve">Simply put, a centralized DR maintains routing tables of external network; then, it distributes summary routes to in the entire OSPF area. In this way, when other routers want to reach the external network, they just need to follow the DR “guide” instead of remembering the routes themselves. </w:t>
      </w:r>
    </w:p>
    <w:p w14:paraId="6AB924D7" w14:textId="77777777" w:rsidR="00083C69" w:rsidRPr="007905D1" w:rsidRDefault="00083C69" w:rsidP="00A96F06">
      <w:pPr>
        <w:pStyle w:val="Heading3"/>
        <w:rPr>
          <w:sz w:val="28"/>
        </w:rPr>
      </w:pPr>
      <w:r w:rsidRPr="007905D1">
        <w:rPr>
          <w:sz w:val="28"/>
        </w:rPr>
        <w:t xml:space="preserve">OSPF totally </w:t>
      </w:r>
      <w:r>
        <w:rPr>
          <w:sz w:val="28"/>
        </w:rPr>
        <w:t>stubby</w:t>
      </w:r>
      <w:r w:rsidRPr="007905D1">
        <w:rPr>
          <w:sz w:val="28"/>
        </w:rPr>
        <w:t xml:space="preserve"> </w:t>
      </w:r>
    </w:p>
    <w:p w14:paraId="5BC73D3F" w14:textId="77777777" w:rsidR="00083C69" w:rsidRPr="007905D1" w:rsidRDefault="00083C69" w:rsidP="00A96F06">
      <w:pPr>
        <w:rPr>
          <w:sz w:val="24"/>
        </w:rPr>
      </w:pPr>
      <w:r w:rsidRPr="007905D1">
        <w:rPr>
          <w:sz w:val="24"/>
        </w:rPr>
        <w:t xml:space="preserve">Like </w:t>
      </w:r>
      <w:r>
        <w:rPr>
          <w:sz w:val="24"/>
        </w:rPr>
        <w:t>stubby</w:t>
      </w:r>
      <w:r w:rsidRPr="007905D1">
        <w:rPr>
          <w:sz w:val="24"/>
        </w:rPr>
        <w:t xml:space="preserve">, routers in totally </w:t>
      </w:r>
      <w:r>
        <w:rPr>
          <w:sz w:val="24"/>
        </w:rPr>
        <w:t>stubby</w:t>
      </w:r>
      <w:r w:rsidRPr="007905D1">
        <w:rPr>
          <w:sz w:val="24"/>
        </w:rPr>
        <w:t xml:space="preserve"> area connect non-OSPF networks through DR’s summary routes. But totally </w:t>
      </w:r>
      <w:r>
        <w:rPr>
          <w:sz w:val="24"/>
        </w:rPr>
        <w:t>stubby</w:t>
      </w:r>
      <w:r w:rsidRPr="007905D1">
        <w:rPr>
          <w:sz w:val="24"/>
        </w:rPr>
        <w:t xml:space="preserve"> goes one step further: routers in totally </w:t>
      </w:r>
      <w:r>
        <w:rPr>
          <w:sz w:val="24"/>
        </w:rPr>
        <w:t>stubby</w:t>
      </w:r>
      <w:r w:rsidRPr="007905D1">
        <w:rPr>
          <w:sz w:val="24"/>
        </w:rPr>
        <w:t xml:space="preserve"> don’t maintain routing table to other OSPF areas. Thus, routers in OSPF area 1 connect with routers in other areas through DR’s summary routes.</w:t>
      </w:r>
      <w:r>
        <w:rPr>
          <w:sz w:val="24"/>
        </w:rPr>
        <w:t xml:space="preserve"> The difference between Stubby and Totally Stubby is that routers (except DR) in a totally stubby area rely on DR to reach other OSPF areas and external networks (Stubby areas need DR to reach only external networks). In this way, routing table is more centralized in DR and less resources are used in other routers in Totally Stubby area. </w:t>
      </w:r>
    </w:p>
    <w:p w14:paraId="05857E5F" w14:textId="77777777" w:rsidR="00083C69" w:rsidRPr="007905D1" w:rsidRDefault="00083C69" w:rsidP="00A96F06">
      <w:pPr>
        <w:pStyle w:val="Heading3"/>
        <w:rPr>
          <w:sz w:val="28"/>
        </w:rPr>
      </w:pPr>
      <w:r w:rsidRPr="007905D1">
        <w:rPr>
          <w:sz w:val="28"/>
        </w:rPr>
        <w:t xml:space="preserve">NSSA (no so </w:t>
      </w:r>
      <w:r>
        <w:rPr>
          <w:sz w:val="28"/>
        </w:rPr>
        <w:t>stubby</w:t>
      </w:r>
      <w:r w:rsidRPr="007905D1">
        <w:rPr>
          <w:sz w:val="28"/>
        </w:rPr>
        <w:t xml:space="preserve"> area)</w:t>
      </w:r>
    </w:p>
    <w:p w14:paraId="6D4DA5E0" w14:textId="77777777" w:rsidR="00083C69" w:rsidRDefault="00083C69" w:rsidP="00A96F06">
      <w:pPr>
        <w:rPr>
          <w:sz w:val="24"/>
        </w:rPr>
      </w:pPr>
      <w:r w:rsidRPr="007905D1">
        <w:rPr>
          <w:sz w:val="24"/>
        </w:rPr>
        <w:t xml:space="preserve">Since traditional </w:t>
      </w:r>
      <w:r>
        <w:rPr>
          <w:sz w:val="24"/>
        </w:rPr>
        <w:t>stubby</w:t>
      </w:r>
      <w:r w:rsidRPr="007905D1">
        <w:rPr>
          <w:sz w:val="24"/>
        </w:rPr>
        <w:t xml:space="preserve"> area filters LSA information from other routing protocols (non-OSPF), problems are generated when an area want to bypass a </w:t>
      </w:r>
      <w:r>
        <w:rPr>
          <w:sz w:val="24"/>
        </w:rPr>
        <w:t>stubby</w:t>
      </w:r>
      <w:r w:rsidRPr="007905D1">
        <w:rPr>
          <w:sz w:val="24"/>
        </w:rPr>
        <w:t xml:space="preserve"> area to learn about external routes. For example, routers i</w:t>
      </w:r>
      <w:r>
        <w:rPr>
          <w:sz w:val="24"/>
        </w:rPr>
        <w:t>n area 0 can’t learn about RIP</w:t>
      </w:r>
      <w:r w:rsidRPr="007905D1">
        <w:rPr>
          <w:sz w:val="24"/>
        </w:rPr>
        <w:t xml:space="preserve"> routes connected </w:t>
      </w:r>
      <w:r>
        <w:rPr>
          <w:sz w:val="24"/>
        </w:rPr>
        <w:t>to routers in RIP network</w:t>
      </w:r>
      <w:r w:rsidRPr="007905D1">
        <w:rPr>
          <w:sz w:val="24"/>
        </w:rPr>
        <w:t>.</w:t>
      </w:r>
      <w:r>
        <w:rPr>
          <w:sz w:val="24"/>
        </w:rPr>
        <w:t xml:space="preserve"> Thus, other OSPF areas cannot learn about RIP network just because area 1 is stub network.</w:t>
      </w:r>
    </w:p>
    <w:p w14:paraId="56E17863" w14:textId="77777777" w:rsidR="00083C69" w:rsidRDefault="00083C69" w:rsidP="00A96F06">
      <w:pPr>
        <w:rPr>
          <w:sz w:val="24"/>
        </w:rPr>
      </w:pPr>
      <w:r>
        <w:rPr>
          <w:sz w:val="24"/>
        </w:rPr>
        <w:t>Is there a way to make area 1 a stub network (no RIP network in routing table), but still let other areas know the RIP network?</w:t>
      </w:r>
      <w:r w:rsidRPr="007905D1">
        <w:rPr>
          <w:sz w:val="24"/>
        </w:rPr>
        <w:t xml:space="preserve"> </w:t>
      </w:r>
      <w:r>
        <w:rPr>
          <w:sz w:val="24"/>
        </w:rPr>
        <w:t xml:space="preserve">By configuring area 1 as </w:t>
      </w:r>
      <w:proofErr w:type="spellStart"/>
      <w:r>
        <w:rPr>
          <w:sz w:val="24"/>
        </w:rPr>
        <w:t>nssa</w:t>
      </w:r>
      <w:proofErr w:type="spellEnd"/>
      <w:r>
        <w:rPr>
          <w:sz w:val="24"/>
        </w:rPr>
        <w:t>, we can have area 1</w:t>
      </w:r>
      <w:r w:rsidRPr="007905D1">
        <w:rPr>
          <w:sz w:val="24"/>
        </w:rPr>
        <w:t xml:space="preserve"> </w:t>
      </w:r>
      <w:r>
        <w:rPr>
          <w:sz w:val="24"/>
        </w:rPr>
        <w:t xml:space="preserve">turn Type 5 LSA into Type 7, and </w:t>
      </w:r>
      <w:r w:rsidRPr="007905D1">
        <w:rPr>
          <w:sz w:val="24"/>
        </w:rPr>
        <w:t xml:space="preserve">send </w:t>
      </w:r>
      <w:r>
        <w:rPr>
          <w:sz w:val="24"/>
        </w:rPr>
        <w:t>Type 7</w:t>
      </w:r>
      <w:r w:rsidRPr="007905D1">
        <w:rPr>
          <w:sz w:val="24"/>
        </w:rPr>
        <w:t xml:space="preserve"> LS</w:t>
      </w:r>
      <w:r>
        <w:rPr>
          <w:sz w:val="24"/>
        </w:rPr>
        <w:t>As to area 0. Routers in area 1</w:t>
      </w:r>
      <w:r w:rsidRPr="007905D1">
        <w:rPr>
          <w:sz w:val="24"/>
        </w:rPr>
        <w:t xml:space="preserve"> only transfer, but do not process, external LSAs into area 0, so that a</w:t>
      </w:r>
      <w:r>
        <w:rPr>
          <w:sz w:val="24"/>
        </w:rPr>
        <w:t>rea 0 can learn external routes (You can refer back to LSA Type 7 for more information).</w:t>
      </w:r>
    </w:p>
    <w:p w14:paraId="22D44B1A" w14:textId="77777777" w:rsidR="00083C69" w:rsidRDefault="00083C69" w:rsidP="00A96F06">
      <w:pPr>
        <w:rPr>
          <w:sz w:val="24"/>
        </w:rPr>
      </w:pPr>
      <w:r>
        <w:rPr>
          <w:noProof/>
        </w:rPr>
        <w:lastRenderedPageBreak/>
        <w:drawing>
          <wp:inline distT="0" distB="0" distL="0" distR="0" wp14:anchorId="4B6AC76B" wp14:editId="5A7129F6">
            <wp:extent cx="5943600" cy="286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39"/>
                    <a:stretch/>
                  </pic:blipFill>
                  <pic:spPr bwMode="auto">
                    <a:xfrm>
                      <a:off x="0" y="0"/>
                      <a:ext cx="5943600" cy="2866390"/>
                    </a:xfrm>
                    <a:prstGeom prst="rect">
                      <a:avLst/>
                    </a:prstGeom>
                    <a:ln>
                      <a:noFill/>
                    </a:ln>
                    <a:extLst>
                      <a:ext uri="{53640926-AAD7-44D8-BBD7-CCE9431645EC}">
                        <a14:shadowObscured xmlns:a14="http://schemas.microsoft.com/office/drawing/2010/main"/>
                      </a:ext>
                    </a:extLst>
                  </pic:spPr>
                </pic:pic>
              </a:graphicData>
            </a:graphic>
          </wp:inline>
        </w:drawing>
      </w:r>
    </w:p>
    <w:p w14:paraId="4551F5D1" w14:textId="77777777" w:rsidR="00083C69" w:rsidRPr="007905D1" w:rsidRDefault="00083C69" w:rsidP="00A96F06">
      <w:pPr>
        <w:rPr>
          <w:sz w:val="24"/>
        </w:rPr>
      </w:pPr>
      <w:r>
        <w:rPr>
          <w:noProof/>
        </w:rPr>
        <w:drawing>
          <wp:inline distT="0" distB="0" distL="0" distR="0" wp14:anchorId="4263B741" wp14:editId="067A203E">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53" b="2795"/>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745036CD" w14:textId="77777777" w:rsidR="00083C69" w:rsidRPr="007905D1" w:rsidRDefault="00083C69" w:rsidP="00A96F06">
      <w:pPr>
        <w:pStyle w:val="Heading3"/>
        <w:rPr>
          <w:sz w:val="28"/>
        </w:rPr>
      </w:pPr>
      <w:r w:rsidRPr="007905D1">
        <w:rPr>
          <w:sz w:val="28"/>
        </w:rPr>
        <w:t>totally NSSA</w:t>
      </w:r>
    </w:p>
    <w:p w14:paraId="44535B8C" w14:textId="77777777" w:rsidR="00083C69" w:rsidRPr="007905D1" w:rsidRDefault="00083C69" w:rsidP="00083C69">
      <w:pPr>
        <w:rPr>
          <w:sz w:val="24"/>
        </w:rPr>
      </w:pPr>
      <w:r w:rsidRPr="007905D1">
        <w:rPr>
          <w:sz w:val="24"/>
        </w:rPr>
        <w:t xml:space="preserve">Term “totally” refers to the blocking of type 3 LSA (inter-area LSA). Routers in totally </w:t>
      </w:r>
      <w:proofErr w:type="spellStart"/>
      <w:r w:rsidRPr="007905D1">
        <w:rPr>
          <w:sz w:val="24"/>
        </w:rPr>
        <w:t>nssa</w:t>
      </w:r>
      <w:proofErr w:type="spellEnd"/>
      <w:r w:rsidRPr="007905D1">
        <w:rPr>
          <w:sz w:val="24"/>
        </w:rPr>
        <w:t xml:space="preserve"> area transfer LSA type 5 in form of LSA type 7, but don’t learn routes from other OSPF areas. </w:t>
      </w:r>
    </w:p>
    <w:sectPr w:rsidR="00083C69" w:rsidRPr="007905D1">
      <w:headerReference w:type="default" r:id="rId15"/>
      <w:footerReference w:type="default" r:id="rId16"/>
      <w:headerReference w:type="first" r:id="rId17"/>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E90BD" w14:textId="77777777" w:rsidR="005B70D6" w:rsidRDefault="005B70D6">
      <w:r>
        <w:separator/>
      </w:r>
    </w:p>
    <w:p w14:paraId="39E3589C" w14:textId="77777777" w:rsidR="005B70D6" w:rsidRDefault="005B70D6"/>
  </w:endnote>
  <w:endnote w:type="continuationSeparator" w:id="0">
    <w:p w14:paraId="4A1BABBF" w14:textId="77777777" w:rsidR="005B70D6" w:rsidRDefault="005B70D6">
      <w:r>
        <w:continuationSeparator/>
      </w:r>
    </w:p>
    <w:p w14:paraId="229898FA" w14:textId="77777777" w:rsidR="005B70D6" w:rsidRDefault="005B70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4D068A" w14:paraId="625D0E86" w14:textId="77777777" w:rsidTr="005A54FA">
      <w:tc>
        <w:tcPr>
          <w:tcW w:w="750" w:type="pct"/>
        </w:tcPr>
        <w:p w14:paraId="7254A373" w14:textId="77777777" w:rsidR="004D068A" w:rsidRDefault="005B70D6"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00806">
                <w:t>S</w:t>
              </w:r>
              <w:r w:rsidR="004D068A">
                <w:t>ept.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340F5D40" w14:textId="77777777" w:rsidR="004D068A" w:rsidRDefault="00F00806" w:rsidP="00547E56">
              <w:pPr>
                <w:pStyle w:val="Footer"/>
                <w:jc w:val="center"/>
              </w:pPr>
              <w:r>
                <w:t>Juntao Z</w:t>
              </w:r>
              <w:r w:rsidR="004D068A">
                <w:t>hong</w:t>
              </w:r>
            </w:p>
          </w:sdtContent>
        </w:sdt>
      </w:tc>
      <w:tc>
        <w:tcPr>
          <w:tcW w:w="750" w:type="pct"/>
        </w:tcPr>
        <w:p w14:paraId="4C793E6F" w14:textId="77777777" w:rsidR="004D068A" w:rsidRDefault="004D068A" w:rsidP="00547E56">
          <w:pPr>
            <w:pStyle w:val="Footer"/>
            <w:jc w:val="right"/>
          </w:pPr>
          <w:r>
            <w:fldChar w:fldCharType="begin"/>
          </w:r>
          <w:r>
            <w:instrText xml:space="preserve"> PAGE   \* MERGEFORMAT </w:instrText>
          </w:r>
          <w:r>
            <w:fldChar w:fldCharType="separate"/>
          </w:r>
          <w:r w:rsidR="00DB6C95">
            <w:rPr>
              <w:noProof/>
            </w:rPr>
            <w:t>1</w:t>
          </w:r>
          <w:r>
            <w:rPr>
              <w:noProof/>
            </w:rPr>
            <w:fldChar w:fldCharType="end"/>
          </w:r>
        </w:p>
      </w:tc>
    </w:tr>
  </w:tbl>
  <w:p w14:paraId="27032198" w14:textId="77777777" w:rsidR="004D068A" w:rsidRDefault="004D068A">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2BDEF" w14:textId="77777777" w:rsidR="005B70D6" w:rsidRDefault="005B70D6">
      <w:r>
        <w:separator/>
      </w:r>
    </w:p>
    <w:p w14:paraId="586D2428" w14:textId="77777777" w:rsidR="005B70D6" w:rsidRDefault="005B70D6"/>
  </w:footnote>
  <w:footnote w:type="continuationSeparator" w:id="0">
    <w:p w14:paraId="1DE397AD" w14:textId="77777777" w:rsidR="005B70D6" w:rsidRDefault="005B70D6">
      <w:r>
        <w:continuationSeparator/>
      </w:r>
    </w:p>
    <w:p w14:paraId="3F3E85D0" w14:textId="77777777" w:rsidR="005B70D6" w:rsidRDefault="005B70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3829B" w14:textId="77777777" w:rsidR="004D068A" w:rsidRDefault="005B70D6">
    <w:pPr>
      <w:pStyle w:val="Header"/>
    </w:pPr>
    <w:sdt>
      <w:sdtPr>
        <w:alias w:val="Confidential:"/>
        <w:tag w:val="Confidential:"/>
        <w:id w:val="-1822729698"/>
        <w:placeholder>
          <w:docPart w:val="A8469AE1243D418482096CF61F41678E"/>
        </w:placeholder>
        <w:temporary/>
        <w:showingPlcHdr/>
        <w15:appearance w15:val="hidden"/>
      </w:sdtPr>
      <w:sdtEndPr/>
      <w:sdtContent>
        <w:r w:rsidR="004D068A">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CC7E0" w14:textId="77777777" w:rsidR="004D068A" w:rsidRDefault="004D068A">
    <w:pPr>
      <w:pStyle w:val="Header"/>
    </w:pPr>
    <w:r>
      <w:rPr>
        <w:noProof/>
        <w:lang w:eastAsia="en-US"/>
      </w:rPr>
      <mc:AlternateContent>
        <mc:Choice Requires="wpg">
          <w:drawing>
            <wp:anchor distT="0" distB="0" distL="114300" distR="114300" simplePos="0" relativeHeight="251659264" behindDoc="0" locked="1" layoutInCell="1" allowOverlap="1" wp14:anchorId="44DC37D5" wp14:editId="4F56C52A">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F69308E"/>
    <w:multiLevelType w:val="hybridMultilevel"/>
    <w:tmpl w:val="70F03A62"/>
    <w:lvl w:ilvl="0" w:tplc="77CE9FC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F4375A"/>
    <w:multiLevelType w:val="hybridMultilevel"/>
    <w:tmpl w:val="EFE26AD8"/>
    <w:lvl w:ilvl="0" w:tplc="E244FD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8A26E4"/>
    <w:multiLevelType w:val="hybridMultilevel"/>
    <w:tmpl w:val="77AEEFF6"/>
    <w:lvl w:ilvl="0" w:tplc="77CE9FC2">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790F7D29"/>
    <w:multiLevelType w:val="hybridMultilevel"/>
    <w:tmpl w:val="F1BECEF0"/>
    <w:lvl w:ilvl="0" w:tplc="ECFC27B0">
      <w:numFmt w:val="bullet"/>
      <w:lvlText w:val=""/>
      <w:lvlJc w:val="left"/>
      <w:pPr>
        <w:ind w:left="1080" w:hanging="360"/>
      </w:pPr>
      <w:rPr>
        <w:rFonts w:ascii="Wingdings" w:eastAsiaTheme="minorEastAsia" w:hAnsi="Wingdings"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7"/>
  </w:num>
  <w:num w:numId="17">
    <w:abstractNumId w:val="11"/>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80366"/>
    <w:rsid w:val="000835FF"/>
    <w:rsid w:val="00083C69"/>
    <w:rsid w:val="000900D7"/>
    <w:rsid w:val="000A066C"/>
    <w:rsid w:val="000A36C9"/>
    <w:rsid w:val="000B53F8"/>
    <w:rsid w:val="000E3399"/>
    <w:rsid w:val="00121386"/>
    <w:rsid w:val="00122F75"/>
    <w:rsid w:val="00132A7B"/>
    <w:rsid w:val="00133F72"/>
    <w:rsid w:val="0014028D"/>
    <w:rsid w:val="001722D5"/>
    <w:rsid w:val="00177CCB"/>
    <w:rsid w:val="001912B2"/>
    <w:rsid w:val="001B4E18"/>
    <w:rsid w:val="001C344E"/>
    <w:rsid w:val="001F575A"/>
    <w:rsid w:val="00206D85"/>
    <w:rsid w:val="002607AA"/>
    <w:rsid w:val="002626F0"/>
    <w:rsid w:val="00290347"/>
    <w:rsid w:val="002950DE"/>
    <w:rsid w:val="002A0044"/>
    <w:rsid w:val="00304707"/>
    <w:rsid w:val="003362E9"/>
    <w:rsid w:val="00365929"/>
    <w:rsid w:val="003801F3"/>
    <w:rsid w:val="003A11D0"/>
    <w:rsid w:val="003A445F"/>
    <w:rsid w:val="003A4FE1"/>
    <w:rsid w:val="003C0801"/>
    <w:rsid w:val="003C7C09"/>
    <w:rsid w:val="003E4270"/>
    <w:rsid w:val="003F66FA"/>
    <w:rsid w:val="00404A98"/>
    <w:rsid w:val="00404C22"/>
    <w:rsid w:val="004224CB"/>
    <w:rsid w:val="00466C17"/>
    <w:rsid w:val="00474746"/>
    <w:rsid w:val="00491DB3"/>
    <w:rsid w:val="004A167F"/>
    <w:rsid w:val="004D068A"/>
    <w:rsid w:val="004D4C55"/>
    <w:rsid w:val="004D5282"/>
    <w:rsid w:val="004D6422"/>
    <w:rsid w:val="004F0E9B"/>
    <w:rsid w:val="00503575"/>
    <w:rsid w:val="00547E56"/>
    <w:rsid w:val="005A54FA"/>
    <w:rsid w:val="005B2EAF"/>
    <w:rsid w:val="005B3755"/>
    <w:rsid w:val="005B70D6"/>
    <w:rsid w:val="005F7C57"/>
    <w:rsid w:val="0063193B"/>
    <w:rsid w:val="0063240D"/>
    <w:rsid w:val="006629AE"/>
    <w:rsid w:val="00666931"/>
    <w:rsid w:val="006A26A0"/>
    <w:rsid w:val="006E5D71"/>
    <w:rsid w:val="006E67C4"/>
    <w:rsid w:val="006F2718"/>
    <w:rsid w:val="00750B18"/>
    <w:rsid w:val="00775B11"/>
    <w:rsid w:val="007808F4"/>
    <w:rsid w:val="007819D8"/>
    <w:rsid w:val="00785E2A"/>
    <w:rsid w:val="007905D1"/>
    <w:rsid w:val="00797E6B"/>
    <w:rsid w:val="007A1FFB"/>
    <w:rsid w:val="007D770B"/>
    <w:rsid w:val="007F4B9C"/>
    <w:rsid w:val="007F6D58"/>
    <w:rsid w:val="008400AB"/>
    <w:rsid w:val="00851AC2"/>
    <w:rsid w:val="00876AC8"/>
    <w:rsid w:val="00880A39"/>
    <w:rsid w:val="0088371C"/>
    <w:rsid w:val="00896D4E"/>
    <w:rsid w:val="0090428B"/>
    <w:rsid w:val="00987C7E"/>
    <w:rsid w:val="009D3A8D"/>
    <w:rsid w:val="00A53812"/>
    <w:rsid w:val="00A638EC"/>
    <w:rsid w:val="00A94C93"/>
    <w:rsid w:val="00AA133F"/>
    <w:rsid w:val="00B012EB"/>
    <w:rsid w:val="00B43CFB"/>
    <w:rsid w:val="00B55F7F"/>
    <w:rsid w:val="00B93122"/>
    <w:rsid w:val="00BD03EC"/>
    <w:rsid w:val="00BE0195"/>
    <w:rsid w:val="00C24A65"/>
    <w:rsid w:val="00CE2F7D"/>
    <w:rsid w:val="00D4278C"/>
    <w:rsid w:val="00D5350B"/>
    <w:rsid w:val="00D71A34"/>
    <w:rsid w:val="00DA64A4"/>
    <w:rsid w:val="00DB6C8E"/>
    <w:rsid w:val="00DB6C95"/>
    <w:rsid w:val="00E078FA"/>
    <w:rsid w:val="00E51622"/>
    <w:rsid w:val="00EC2362"/>
    <w:rsid w:val="00EE560C"/>
    <w:rsid w:val="00EF4106"/>
    <w:rsid w:val="00F00806"/>
    <w:rsid w:val="00F30B96"/>
    <w:rsid w:val="00F44805"/>
    <w:rsid w:val="00F9069F"/>
    <w:rsid w:val="00FB1D47"/>
    <w:rsid w:val="00FC58C2"/>
    <w:rsid w:val="00FC7A2A"/>
    <w:rsid w:val="00FF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5B0F3D"/>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2C7A74"/>
    <w:rsid w:val="00302C0C"/>
    <w:rsid w:val="004A2BA1"/>
    <w:rsid w:val="004A5472"/>
    <w:rsid w:val="00703168"/>
    <w:rsid w:val="007743E1"/>
    <w:rsid w:val="00787575"/>
    <w:rsid w:val="00814361"/>
    <w:rsid w:val="00856DAF"/>
    <w:rsid w:val="00981468"/>
    <w:rsid w:val="009E2697"/>
    <w:rsid w:val="00AF204D"/>
    <w:rsid w:val="00CF0447"/>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Sept.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1521</TotalTime>
  <Pages>7</Pages>
  <Words>1233</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Zhong, Juntao  (Student)</dc:creator>
  <cp:keywords>Juntao Zhong</cp:keywords>
  <cp:lastModifiedBy>Juntao Zhong</cp:lastModifiedBy>
  <cp:revision>22</cp:revision>
  <cp:lastPrinted>2018-09-20T20:21:00Z</cp:lastPrinted>
  <dcterms:created xsi:type="dcterms:W3CDTF">2018-09-14T20:21:00Z</dcterms:created>
  <dcterms:modified xsi:type="dcterms:W3CDTF">2019-06-14T18:31:00Z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
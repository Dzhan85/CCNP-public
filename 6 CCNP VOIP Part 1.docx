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CCC82A" w14:textId="77777777" w:rsidR="00A638EC" w:rsidRPr="0070796C" w:rsidRDefault="0070796C" w:rsidP="0070796C">
      <w:pPr>
        <w:pStyle w:val="Logo"/>
        <w:ind w:right="332"/>
        <w:rPr>
          <w:b/>
          <w:noProof/>
          <w:color w:val="auto"/>
          <w:sz w:val="80"/>
          <w:szCs w:val="80"/>
          <w:lang w:eastAsia="en-US"/>
        </w:rPr>
      </w:pPr>
      <w:r w:rsidRPr="0070796C">
        <w:rPr>
          <w:b/>
          <w:noProof/>
          <w:color w:val="auto"/>
          <w:sz w:val="80"/>
          <w:szCs w:val="80"/>
          <w:lang w:eastAsia="en-US"/>
        </w:rPr>
        <w:t xml:space="preserve">Part 1: Cisco </w:t>
      </w:r>
      <w:r w:rsidR="00C424DB" w:rsidRPr="0070796C">
        <w:rPr>
          <w:b/>
          <w:noProof/>
          <w:color w:val="auto"/>
          <w:sz w:val="80"/>
          <w:szCs w:val="80"/>
          <w:lang w:eastAsia="en-US"/>
        </w:rPr>
        <w:t xml:space="preserve">Unified Communication (CUCM) </w:t>
      </w:r>
      <w:r w:rsidRPr="0070796C">
        <w:rPr>
          <w:b/>
          <w:noProof/>
          <w:color w:val="auto"/>
          <w:sz w:val="80"/>
          <w:szCs w:val="80"/>
          <w:lang w:eastAsia="en-US"/>
        </w:rPr>
        <w:t>&amp; Voice Over IP (</w:t>
      </w:r>
      <w:r w:rsidR="00C424DB" w:rsidRPr="0070796C">
        <w:rPr>
          <w:b/>
          <w:noProof/>
          <w:color w:val="auto"/>
          <w:sz w:val="80"/>
          <w:szCs w:val="80"/>
          <w:lang w:eastAsia="en-US"/>
        </w:rPr>
        <w:t>VOIP</w:t>
      </w:r>
      <w:r w:rsidRPr="0070796C">
        <w:rPr>
          <w:b/>
          <w:noProof/>
          <w:color w:val="auto"/>
          <w:sz w:val="80"/>
          <w:szCs w:val="80"/>
          <w:lang w:eastAsia="en-US"/>
        </w:rPr>
        <w:t>)</w:t>
      </w:r>
    </w:p>
    <w:sdt>
      <w:sdtPr>
        <w:rPr>
          <w:sz w:val="56"/>
        </w:rPr>
        <w:alias w:val="Enter title:"/>
        <w:tag w:val=""/>
        <w:id w:val="390237733"/>
        <w:placeholder>
          <w:docPart w:val="50EE218F4C4140B199627ABB9F191D15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15:appearance w15:val="hidden"/>
        <w:text/>
      </w:sdtPr>
      <w:sdtEndPr/>
      <w:sdtContent>
        <w:p w14:paraId="4927BB30" w14:textId="77777777" w:rsidR="00A638EC" w:rsidRPr="007905D1" w:rsidRDefault="00F00806" w:rsidP="00A638EC">
          <w:pPr>
            <w:pStyle w:val="Title"/>
            <w:rPr>
              <w:sz w:val="56"/>
            </w:rPr>
          </w:pPr>
          <w:r>
            <w:rPr>
              <w:sz w:val="56"/>
            </w:rPr>
            <w:t>Juntao Zhong</w:t>
          </w:r>
        </w:p>
      </w:sdtContent>
    </w:sdt>
    <w:sdt>
      <w:sdtPr>
        <w:rPr>
          <w:sz w:val="32"/>
        </w:rPr>
        <w:alias w:val="Enter subtitle:"/>
        <w:tag w:val="Enter subtitle:"/>
        <w:id w:val="1134748392"/>
        <w:placeholder>
          <w:docPart w:val="C3168BE6B9B743979D703B3B7824EE8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EndPr/>
      <w:sdtContent>
        <w:p w14:paraId="144508AA" w14:textId="77777777" w:rsidR="00DA64A4" w:rsidRPr="0070796C" w:rsidRDefault="00DA64A4" w:rsidP="0070796C">
          <w:pPr>
            <w:pStyle w:val="Subtitle"/>
            <w:rPr>
              <w:sz w:val="32"/>
            </w:rPr>
          </w:pPr>
          <w:r w:rsidRPr="007905D1">
            <w:rPr>
              <w:sz w:val="32"/>
            </w:rPr>
            <w:t>ccnp (cisco</w:t>
          </w:r>
          <w:r w:rsidR="006629AE">
            <w:rPr>
              <w:sz w:val="32"/>
            </w:rPr>
            <w:t xml:space="preserve"> certified network professional</w:t>
          </w:r>
          <w:r w:rsidR="008B5D87">
            <w:rPr>
              <w:sz w:val="32"/>
            </w:rPr>
            <w:t>)</w:t>
          </w:r>
        </w:p>
      </w:sdtContent>
    </w:sdt>
    <w:p w14:paraId="376A2EA3" w14:textId="77777777" w:rsidR="00DA64A4" w:rsidRPr="007905D1" w:rsidRDefault="00DA64A4" w:rsidP="004D5282">
      <w:pPr>
        <w:pStyle w:val="Contactinfo"/>
        <w:rPr>
          <w:sz w:val="24"/>
        </w:rPr>
      </w:pPr>
    </w:p>
    <w:p w14:paraId="7F8BE4A0" w14:textId="35B7D13C" w:rsidR="00A638EC" w:rsidRPr="007905D1" w:rsidRDefault="00A638EC" w:rsidP="004D5282">
      <w:pPr>
        <w:pStyle w:val="Contactinfo"/>
        <w:rPr>
          <w:sz w:val="24"/>
        </w:rPr>
      </w:pPr>
      <w:r w:rsidRPr="007905D1">
        <w:rPr>
          <w:sz w:val="24"/>
        </w:rPr>
        <w:t xml:space="preserve"> </w:t>
      </w:r>
      <w:sdt>
        <w:sdtPr>
          <w:rPr>
            <w:rFonts w:hint="eastAsia"/>
            <w:sz w:val="24"/>
            <w:lang w:eastAsia="zh-CN"/>
          </w:rPr>
          <w:alias w:val="Enter date:"/>
          <w:tag w:val="Enter date:"/>
          <w:id w:val="-664086759"/>
          <w:placeholder>
            <w:docPart w:val="D2B9757712BA4ED5ABE8C5BDBBD23C94"/>
          </w:placeholder>
          <w:dataBinding w:prefixMappings="xmlns:ns0='http://schemas.microsoft.com/office/2006/coverPageProps' " w:xpath="/ns0:CoverPageProperties[1]/ns0:CompanyFax[1]" w:storeItemID="{55AF091B-3C7A-41E3-B477-F2FDAA23CFDA}"/>
          <w15:appearance w15:val="hidden"/>
          <w:text/>
        </w:sdtPr>
        <w:sdtEndPr/>
        <w:sdtContent>
          <w:r w:rsidR="007346D0">
            <w:rPr>
              <w:rFonts w:hint="eastAsia"/>
              <w:sz w:val="24"/>
              <w:lang w:eastAsia="zh-CN"/>
            </w:rPr>
            <w:t>jan</w:t>
          </w:r>
          <w:r w:rsidR="00C424DB">
            <w:rPr>
              <w:rFonts w:hint="eastAsia"/>
              <w:sz w:val="24"/>
              <w:lang w:eastAsia="zh-CN"/>
            </w:rPr>
            <w:t>. 2019</w:t>
          </w:r>
        </w:sdtContent>
      </w:sdt>
      <w:r w:rsidR="00DA64A4" w:rsidRPr="007905D1">
        <w:rPr>
          <w:sz w:val="24"/>
        </w:rPr>
        <w:t xml:space="preserve"> </w:t>
      </w:r>
    </w:p>
    <w:p w14:paraId="34CEBDEB" w14:textId="77777777" w:rsidR="00290347" w:rsidRPr="007905D1" w:rsidRDefault="00E34008" w:rsidP="00DA64A4">
      <w:pPr>
        <w:pStyle w:val="Contactinfo"/>
        <w:rPr>
          <w:sz w:val="24"/>
        </w:rPr>
      </w:pPr>
      <w:sdt>
        <w:sdtPr>
          <w:rPr>
            <w:sz w:val="24"/>
          </w:rPr>
          <w:alias w:val="Enter company name:"/>
          <w:tag w:val=""/>
          <w:id w:val="-874304286"/>
          <w:placeholder>
            <w:docPart w:val="08E46CF7A3264F34B79A1B5432B786C8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DA64A4" w:rsidRPr="007905D1">
            <w:rPr>
              <w:sz w:val="24"/>
            </w:rPr>
            <w:t>NEWPORT HIGH SCHOOL, WA</w:t>
          </w:r>
        </w:sdtContent>
      </w:sdt>
    </w:p>
    <w:p w14:paraId="7A58BA82" w14:textId="77777777" w:rsidR="00530E5A" w:rsidRDefault="00530E5A" w:rsidP="006C27C7">
      <w:pPr>
        <w:pStyle w:val="Heading2"/>
      </w:pPr>
      <w:r>
        <w:lastRenderedPageBreak/>
        <w:t>Purpose</w:t>
      </w:r>
    </w:p>
    <w:p w14:paraId="38F7FAC6" w14:textId="77777777" w:rsidR="00530E5A" w:rsidRPr="0018506C" w:rsidRDefault="00530E5A" w:rsidP="00530E5A">
      <w:pPr>
        <w:rPr>
          <w:sz w:val="24"/>
          <w:szCs w:val="24"/>
        </w:rPr>
      </w:pPr>
      <w:r>
        <w:tab/>
      </w:r>
      <w:r w:rsidRPr="0018506C">
        <w:rPr>
          <w:sz w:val="24"/>
          <w:szCs w:val="24"/>
        </w:rPr>
        <w:t>The pur</w:t>
      </w:r>
      <w:r w:rsidR="00C424DB">
        <w:rPr>
          <w:sz w:val="24"/>
          <w:szCs w:val="24"/>
        </w:rPr>
        <w:t xml:space="preserve">pose of this lab is to configure a Cisco Unified Communication Manager (CUCM) server and connect two phones using Voice Over IP (VOIP). </w:t>
      </w:r>
    </w:p>
    <w:p w14:paraId="1C5C46FD" w14:textId="77777777" w:rsidR="002A0044" w:rsidRPr="007905D1" w:rsidRDefault="008B5D87" w:rsidP="006C27C7">
      <w:pPr>
        <w:pStyle w:val="Heading2"/>
      </w:pPr>
      <w:r>
        <w:t>Backgroud:</w:t>
      </w:r>
    </w:p>
    <w:p w14:paraId="1B1C0F36" w14:textId="77777777" w:rsidR="00530E5A" w:rsidRPr="0070796C" w:rsidRDefault="00C424DB" w:rsidP="00530E5A">
      <w:pPr>
        <w:ind w:firstLine="648"/>
        <w:rPr>
          <w:sz w:val="24"/>
          <w:szCs w:val="24"/>
        </w:rPr>
      </w:pPr>
      <w:r>
        <w:rPr>
          <w:sz w:val="24"/>
          <w:szCs w:val="24"/>
        </w:rPr>
        <w:t>Sim</w:t>
      </w:r>
      <w:r w:rsidR="0070796C">
        <w:rPr>
          <w:sz w:val="24"/>
          <w:szCs w:val="24"/>
        </w:rPr>
        <w:t xml:space="preserve">ple configuration on Cisco router via VoIP Call Manager Express can easily connect two phones. </w:t>
      </w:r>
      <w:r w:rsidR="0070796C" w:rsidRPr="0070796C">
        <w:rPr>
          <w:b/>
          <w:sz w:val="24"/>
          <w:szCs w:val="24"/>
        </w:rPr>
        <w:t>Cisco Unified Communication Manager</w:t>
      </w:r>
      <w:r w:rsidR="0070796C">
        <w:rPr>
          <w:sz w:val="24"/>
          <w:szCs w:val="24"/>
        </w:rPr>
        <w:t xml:space="preserve"> (</w:t>
      </w:r>
      <w:r w:rsidR="0070796C">
        <w:rPr>
          <w:b/>
          <w:sz w:val="24"/>
          <w:szCs w:val="24"/>
        </w:rPr>
        <w:t>CUCM)</w:t>
      </w:r>
      <w:r w:rsidR="0070796C">
        <w:rPr>
          <w:sz w:val="24"/>
          <w:szCs w:val="24"/>
        </w:rPr>
        <w:t xml:space="preserve"> is capable of more than simple voice connection. </w:t>
      </w:r>
      <w:r w:rsidR="00232684">
        <w:rPr>
          <w:sz w:val="24"/>
          <w:szCs w:val="24"/>
        </w:rPr>
        <w:t xml:space="preserve">Functions such as voice mails, transfer and conference are available. It stores and backups user information on a separate server, providing extra resilience to </w:t>
      </w:r>
      <w:r w:rsidR="00913FFC">
        <w:rPr>
          <w:sz w:val="24"/>
          <w:szCs w:val="24"/>
        </w:rPr>
        <w:t>network problems</w:t>
      </w:r>
      <w:r w:rsidR="00232684">
        <w:rPr>
          <w:sz w:val="24"/>
          <w:szCs w:val="24"/>
        </w:rPr>
        <w:t>. CUCM also supports video conference and c</w:t>
      </w:r>
      <w:r w:rsidR="00913FFC">
        <w:rPr>
          <w:sz w:val="24"/>
          <w:szCs w:val="24"/>
        </w:rPr>
        <w:t>an prioritize different traffic, as well as many important functions for video and voice calls of enterprise.</w:t>
      </w:r>
    </w:p>
    <w:p w14:paraId="1E80400B" w14:textId="77777777" w:rsidR="00876AC8" w:rsidRPr="007905D1" w:rsidRDefault="0018506C" w:rsidP="00876AC8">
      <w:pPr>
        <w:pStyle w:val="Heading2"/>
        <w:rPr>
          <w:sz w:val="28"/>
        </w:rPr>
      </w:pPr>
      <w:r>
        <w:rPr>
          <w:sz w:val="28"/>
        </w:rPr>
        <w:t>Lab summary</w:t>
      </w:r>
    </w:p>
    <w:p w14:paraId="3925AD07" w14:textId="77777777" w:rsidR="00913FFC" w:rsidRDefault="00913FFC" w:rsidP="00913FFC">
      <w:pPr>
        <w:ind w:firstLine="648"/>
        <w:rPr>
          <w:sz w:val="24"/>
          <w:szCs w:val="24"/>
        </w:rPr>
      </w:pPr>
      <w:r>
        <w:rPr>
          <w:sz w:val="24"/>
          <w:szCs w:val="24"/>
        </w:rPr>
        <w:t>CUCM has many extensive functions, which I will explore in the future. However, in this lab, I only concern about the setting up a CUCM server and use it to assign</w:t>
      </w:r>
      <w:r w:rsidR="00FF5CCA">
        <w:rPr>
          <w:sz w:val="24"/>
          <w:szCs w:val="24"/>
        </w:rPr>
        <w:t xml:space="preserve"> phone numbers</w:t>
      </w:r>
      <w:r>
        <w:rPr>
          <w:sz w:val="24"/>
          <w:szCs w:val="24"/>
        </w:rPr>
        <w:t xml:space="preserve"> and connect two phones. </w:t>
      </w:r>
    </w:p>
    <w:p w14:paraId="756BC6DF" w14:textId="77777777" w:rsidR="00FF5CCA" w:rsidRPr="0070796C" w:rsidRDefault="00105559" w:rsidP="00913FFC">
      <w:pPr>
        <w:ind w:firstLine="648"/>
        <w:rPr>
          <w:sz w:val="24"/>
          <w:szCs w:val="24"/>
        </w:rPr>
      </w:pPr>
      <w:r>
        <w:rPr>
          <w:sz w:val="24"/>
          <w:szCs w:val="24"/>
        </w:rPr>
        <w:t>First, I load the CUCM ISO onto a virtual machine using Red Hat Enterprise Operating System</w:t>
      </w:r>
      <w:r w:rsidR="00252C3E">
        <w:rPr>
          <w:sz w:val="24"/>
          <w:szCs w:val="24"/>
        </w:rPr>
        <w:t xml:space="preserve">. Then, I entered the Graphic User Interface of CUCM through the web browser. After that, I configure the CUCM and assign two numbers to two phones. And two phones can call each other. </w:t>
      </w:r>
    </w:p>
    <w:p w14:paraId="42B95757" w14:textId="77777777" w:rsidR="00EA386D" w:rsidRPr="00EA386D" w:rsidRDefault="00EA386D" w:rsidP="00EA386D">
      <w:pPr>
        <w:pStyle w:val="Heading2"/>
        <w:rPr>
          <w:sz w:val="28"/>
        </w:rPr>
      </w:pPr>
      <w:r>
        <w:rPr>
          <w:sz w:val="28"/>
        </w:rPr>
        <w:t>Lab Diagram</w:t>
      </w:r>
    </w:p>
    <w:p w14:paraId="5B588809" w14:textId="77777777" w:rsidR="00F00806" w:rsidRDefault="00322A26" w:rsidP="009A3525">
      <w:pPr>
        <w:jc w:val="center"/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7F1916D2" wp14:editId="008D7C9A">
            <wp:extent cx="5943600" cy="2311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053"/>
                    <a:stretch/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364">
        <w:rPr>
          <w:noProof/>
        </w:rPr>
        <w:t xml:space="preserve"> </w:t>
      </w:r>
    </w:p>
    <w:p w14:paraId="6E679C88" w14:textId="77777777" w:rsidR="0082464C" w:rsidRPr="0082464C" w:rsidRDefault="0082464C" w:rsidP="0082464C">
      <w:pPr>
        <w:pStyle w:val="Heading2"/>
        <w:rPr>
          <w:sz w:val="28"/>
        </w:rPr>
      </w:pPr>
      <w:r>
        <w:rPr>
          <w:sz w:val="28"/>
        </w:rPr>
        <w:t>Lab commands</w:t>
      </w:r>
    </w:p>
    <w:p w14:paraId="17ECF064" w14:textId="77777777" w:rsidR="002C27D7" w:rsidRPr="002C27D7" w:rsidRDefault="002C27D7" w:rsidP="002C27D7">
      <w:pPr>
        <w:rPr>
          <w:sz w:val="24"/>
        </w:rPr>
      </w:pPr>
      <w:r w:rsidRPr="002C27D7">
        <w:rPr>
          <w:sz w:val="24"/>
        </w:rPr>
        <w:t>ntp master 1</w:t>
      </w:r>
    </w:p>
    <w:p w14:paraId="77CEDDDA" w14:textId="77777777" w:rsidR="002C27D7" w:rsidRPr="002C27D7" w:rsidRDefault="002C27D7" w:rsidP="002C27D7">
      <w:pPr>
        <w:rPr>
          <w:sz w:val="24"/>
        </w:rPr>
      </w:pPr>
      <w:r w:rsidRPr="002C27D7">
        <w:rPr>
          <w:sz w:val="24"/>
        </w:rPr>
        <w:t>ntp update-calendar</w:t>
      </w:r>
    </w:p>
    <w:p w14:paraId="5621F6DF" w14:textId="77777777" w:rsidR="002C27D7" w:rsidRDefault="002C27D7" w:rsidP="002C27D7">
      <w:pPr>
        <w:rPr>
          <w:sz w:val="24"/>
        </w:rPr>
      </w:pPr>
      <w:r w:rsidRPr="002C27D7">
        <w:rPr>
          <w:sz w:val="24"/>
        </w:rPr>
        <w:lastRenderedPageBreak/>
        <w:t>ntp server 192.168.0.1</w:t>
      </w:r>
    </w:p>
    <w:p w14:paraId="70089A75" w14:textId="77777777" w:rsidR="0082464C" w:rsidRDefault="002C27D7" w:rsidP="002C27D7">
      <w:pPr>
        <w:rPr>
          <w:sz w:val="24"/>
        </w:rPr>
      </w:pPr>
      <w:r w:rsidRPr="002C27D7">
        <w:rPr>
          <w:sz w:val="24"/>
        </w:rPr>
        <w:t>option 150 ip 192.168.0.5</w:t>
      </w:r>
    </w:p>
    <w:p w14:paraId="151A655B" w14:textId="77777777" w:rsidR="002C27D7" w:rsidRPr="002C27D7" w:rsidRDefault="002C27D7" w:rsidP="002C27D7">
      <w:pPr>
        <w:rPr>
          <w:sz w:val="24"/>
        </w:rPr>
      </w:pPr>
      <w:r w:rsidRPr="002C27D7">
        <w:rPr>
          <w:sz w:val="24"/>
        </w:rPr>
        <w:t>telephony-service</w:t>
      </w:r>
    </w:p>
    <w:p w14:paraId="30AF086F" w14:textId="77777777" w:rsidR="002C27D7" w:rsidRPr="002C27D7" w:rsidRDefault="002C27D7" w:rsidP="002C27D7">
      <w:pPr>
        <w:rPr>
          <w:sz w:val="24"/>
        </w:rPr>
      </w:pPr>
      <w:r w:rsidRPr="002C27D7">
        <w:rPr>
          <w:sz w:val="24"/>
        </w:rPr>
        <w:t xml:space="preserve"> max-ephones 2</w:t>
      </w:r>
    </w:p>
    <w:p w14:paraId="45E362E4" w14:textId="77777777" w:rsidR="002C27D7" w:rsidRPr="002C27D7" w:rsidRDefault="002C27D7" w:rsidP="002C27D7">
      <w:pPr>
        <w:rPr>
          <w:sz w:val="24"/>
        </w:rPr>
      </w:pPr>
      <w:r w:rsidRPr="002C27D7">
        <w:rPr>
          <w:sz w:val="24"/>
        </w:rPr>
        <w:t xml:space="preserve"> max-dn 2</w:t>
      </w:r>
    </w:p>
    <w:p w14:paraId="3F559321" w14:textId="77777777" w:rsidR="002C27D7" w:rsidRPr="002C27D7" w:rsidRDefault="002C27D7" w:rsidP="002C27D7">
      <w:pPr>
        <w:rPr>
          <w:sz w:val="24"/>
        </w:rPr>
      </w:pPr>
      <w:r w:rsidRPr="002C27D7">
        <w:rPr>
          <w:sz w:val="24"/>
        </w:rPr>
        <w:t xml:space="preserve"> ip source-address 192.168.0.5 port 2000</w:t>
      </w:r>
    </w:p>
    <w:p w14:paraId="50FA2BB5" w14:textId="77777777" w:rsidR="002C27D7" w:rsidRPr="002C27D7" w:rsidRDefault="002C27D7" w:rsidP="002C27D7">
      <w:pPr>
        <w:rPr>
          <w:sz w:val="24"/>
        </w:rPr>
      </w:pPr>
      <w:r>
        <w:rPr>
          <w:sz w:val="24"/>
        </w:rPr>
        <w:t xml:space="preserve"> max-conferences 8 </w:t>
      </w:r>
    </w:p>
    <w:p w14:paraId="286BACFA" w14:textId="77777777" w:rsidR="0082464C" w:rsidRDefault="0082464C" w:rsidP="0082464C">
      <w:pPr>
        <w:pStyle w:val="Heading2"/>
        <w:rPr>
          <w:sz w:val="28"/>
        </w:rPr>
      </w:pPr>
      <w:r>
        <w:rPr>
          <w:sz w:val="28"/>
        </w:rPr>
        <w:t>configuration of both servers and routers</w:t>
      </w:r>
    </w:p>
    <w:p w14:paraId="45D7ADB7" w14:textId="77777777" w:rsidR="0082464C" w:rsidRDefault="0082464C" w:rsidP="0082464C">
      <w:pPr>
        <w:pStyle w:val="Heading3"/>
      </w:pPr>
      <w:r>
        <w:t xml:space="preserve">Linux Router </w:t>
      </w:r>
      <w:r w:rsidR="005918F2">
        <w:t>configuration</w:t>
      </w:r>
      <w:r>
        <w:t>:</w:t>
      </w:r>
    </w:p>
    <w:p w14:paraId="7E301679" w14:textId="77777777" w:rsidR="005918F2" w:rsidRPr="00404A98" w:rsidRDefault="005918F2" w:rsidP="005918F2">
      <w:pPr>
        <w:spacing w:before="0" w:line="259" w:lineRule="auto"/>
        <w:ind w:left="0" w:right="0"/>
        <w:rPr>
          <w:rFonts w:ascii="Calibri" w:eastAsia="Calibri" w:hAnsi="Calibri" w:cs="Times New Roman"/>
          <w:kern w:val="0"/>
          <w:sz w:val="24"/>
          <w:lang w:eastAsia="en-US"/>
          <w14:ligatures w14:val="none"/>
        </w:rPr>
      </w:pPr>
      <w:r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Router</w:t>
      </w:r>
      <w:r w:rsidRPr="000A36C9"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(config)#</w:t>
      </w:r>
      <w:r>
        <w:rPr>
          <w:rFonts w:ascii="Calibri" w:eastAsia="Calibri" w:hAnsi="Calibri" w:cs="Times New Roman"/>
          <w:kern w:val="0"/>
          <w:sz w:val="24"/>
          <w:lang w:eastAsia="en-US"/>
          <w14:ligatures w14:val="none"/>
        </w:rPr>
        <w:t xml:space="preserve"> </w:t>
      </w:r>
      <w:r w:rsidRPr="000A36C9"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hostname R1</w:t>
      </w:r>
    </w:p>
    <w:p w14:paraId="15DB2DB9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aaa new-model</w:t>
      </w:r>
    </w:p>
    <w:p w14:paraId="1475DF29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aaa authentication login default group tacacs+ local</w:t>
      </w:r>
    </w:p>
    <w:p w14:paraId="08FEF047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aaa authentication enable default group tacacs+ enable</w:t>
      </w:r>
    </w:p>
    <w:p w14:paraId="3754991A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aaa authorization config-commands</w:t>
      </w:r>
    </w:p>
    <w:p w14:paraId="438254F5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aaa authorization commands 0 default group tacacs+ none</w:t>
      </w:r>
    </w:p>
    <w:p w14:paraId="7A022506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aaa authorization commands 15 default group tacacs+ none</w:t>
      </w:r>
    </w:p>
    <w:p w14:paraId="3F535835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aaa accounting send stop-record authentication failure</w:t>
      </w:r>
    </w:p>
    <w:p w14:paraId="7B6BBAFF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aaa accounting update newinfo periodic 5</w:t>
      </w:r>
    </w:p>
    <w:p w14:paraId="6EF1CF5B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aaa accounting exec default start-stop group tacacs+</w:t>
      </w:r>
    </w:p>
    <w:p w14:paraId="4DACC6AD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aaa accounting network default start-stop group tacacs+</w:t>
      </w:r>
    </w:p>
    <w:p w14:paraId="784EB4FC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aaa session-id common</w:t>
      </w:r>
    </w:p>
    <w:p w14:paraId="7E821517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ip domain name cisco.com</w:t>
      </w:r>
    </w:p>
    <w:p w14:paraId="5F7002C6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vtp domain cisco</w:t>
      </w:r>
    </w:p>
    <w:p w14:paraId="672743AA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username backup password 0 cisco</w:t>
      </w:r>
    </w:p>
    <w:p w14:paraId="685BB383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interface GigabitEthernet0/0</w:t>
      </w:r>
    </w:p>
    <w:p w14:paraId="210291DE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 xml:space="preserve"> ip address 10.10.10.1 255.255.255.0</w:t>
      </w:r>
    </w:p>
    <w:p w14:paraId="7AA2ACFD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 xml:space="preserve"> no shutdown</w:t>
      </w:r>
    </w:p>
    <w:p w14:paraId="4DD360B8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ip tacacs source-interface GigabitEthernet0/0</w:t>
      </w:r>
    </w:p>
    <w:p w14:paraId="41324198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tacacs-server host 10.10.10.3</w:t>
      </w:r>
    </w:p>
    <w:p w14:paraId="400B3A63" w14:textId="77777777" w:rsidR="005918F2" w:rsidRPr="005918F2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tacacs-server directed-request</w:t>
      </w:r>
    </w:p>
    <w:p w14:paraId="09CBBD76" w14:textId="77777777" w:rsidR="0082464C" w:rsidRDefault="005918F2" w:rsidP="005918F2">
      <w:pPr>
        <w:spacing w:before="0"/>
        <w:rPr>
          <w:sz w:val="24"/>
        </w:rPr>
      </w:pPr>
      <w:r w:rsidRPr="005918F2">
        <w:rPr>
          <w:sz w:val="24"/>
        </w:rPr>
        <w:t>tacacs-server key 123456</w:t>
      </w:r>
    </w:p>
    <w:p w14:paraId="68301502" w14:textId="77777777" w:rsidR="0082464C" w:rsidRDefault="0082464C" w:rsidP="0082464C">
      <w:pPr>
        <w:pStyle w:val="Heading3"/>
      </w:pPr>
      <w:r>
        <w:t>Linux Server Setup:</w:t>
      </w:r>
    </w:p>
    <w:p w14:paraId="17A2CFF6" w14:textId="77777777" w:rsidR="005918F2" w:rsidRDefault="005918F2" w:rsidP="00D6536E">
      <w:pPr>
        <w:ind w:firstLine="648"/>
        <w:rPr>
          <w:sz w:val="24"/>
        </w:rPr>
      </w:pPr>
      <w:r>
        <w:rPr>
          <w:sz w:val="24"/>
        </w:rPr>
        <w:t>First, I entered “</w:t>
      </w:r>
      <w:r w:rsidRPr="005918F2">
        <w:rPr>
          <w:b/>
          <w:sz w:val="24"/>
        </w:rPr>
        <w:t>sudo -i</w:t>
      </w:r>
      <w:r>
        <w:rPr>
          <w:sz w:val="24"/>
        </w:rPr>
        <w:t>” in command prompt to get to Linux root, and issued “</w:t>
      </w:r>
      <w:r w:rsidRPr="005918F2">
        <w:rPr>
          <w:b/>
          <w:sz w:val="24"/>
        </w:rPr>
        <w:t>apt-get update</w:t>
      </w:r>
      <w:r>
        <w:rPr>
          <w:sz w:val="24"/>
        </w:rPr>
        <w:t xml:space="preserve">” so that my Linux can download other things from the internet. </w:t>
      </w:r>
    </w:p>
    <w:p w14:paraId="5C10C8DD" w14:textId="77777777" w:rsidR="005918F2" w:rsidRDefault="00036890" w:rsidP="0082464C">
      <w:pPr>
        <w:rPr>
          <w:sz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1D704" wp14:editId="2ED2A1B3">
                <wp:simplePos x="0" y="0"/>
                <wp:positionH relativeFrom="column">
                  <wp:posOffset>533451</wp:posOffset>
                </wp:positionH>
                <wp:positionV relativeFrom="paragraph">
                  <wp:posOffset>441275</wp:posOffset>
                </wp:positionV>
                <wp:extent cx="2121408" cy="190195"/>
                <wp:effectExtent l="19050" t="19050" r="12700" b="196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1901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84CFF2" id="Rectangle 5" o:spid="_x0000_s1026" style="position:absolute;margin-left:42pt;margin-top:34.75pt;width:167.0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" filled="f" strokecolor="white [3212]" strokeweight="3pt"/>
            </w:pict>
          </mc:Fallback>
        </mc:AlternateContent>
      </w:r>
      <w:r w:rsidR="005918F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922EE3" wp14:editId="401D92A8">
                <wp:simplePos x="0" y="0"/>
                <wp:positionH relativeFrom="column">
                  <wp:posOffset>533730</wp:posOffset>
                </wp:positionH>
                <wp:positionV relativeFrom="paragraph">
                  <wp:posOffset>3078125</wp:posOffset>
                </wp:positionV>
                <wp:extent cx="4447642" cy="197511"/>
                <wp:effectExtent l="19050" t="19050" r="1016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7642" cy="1975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74EEA" id="Rectangle 6" o:spid="_x0000_s1026" style="position:absolute;margin-left:42.05pt;margin-top:242.35pt;width:350.2pt;height:1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" filled="f" strokecolor="white [3212]" strokeweight="3pt"/>
            </w:pict>
          </mc:Fallback>
        </mc:AlternateContent>
      </w:r>
      <w:r w:rsidR="005918F2">
        <w:rPr>
          <w:noProof/>
          <w:lang w:eastAsia="zh-CN"/>
        </w:rPr>
        <w:drawing>
          <wp:inline distT="0" distB="0" distL="0" distR="0" wp14:anchorId="499008DA" wp14:editId="35B07A86">
            <wp:extent cx="5943253" cy="4336695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0"/>
                    <a:stretch/>
                  </pic:blipFill>
                  <pic:spPr bwMode="auto">
                    <a:xfrm>
                      <a:off x="0" y="0"/>
                      <a:ext cx="5943253" cy="43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69E7B" w14:textId="77777777" w:rsidR="0082464C" w:rsidRDefault="005918F2" w:rsidP="00D6536E">
      <w:pPr>
        <w:ind w:firstLine="648"/>
        <w:rPr>
          <w:sz w:val="24"/>
        </w:rPr>
      </w:pPr>
      <w:r>
        <w:rPr>
          <w:sz w:val="24"/>
        </w:rPr>
        <w:t>Then, I entered “</w:t>
      </w:r>
      <w:r w:rsidRPr="005918F2">
        <w:rPr>
          <w:b/>
          <w:sz w:val="24"/>
        </w:rPr>
        <w:t>apt-get install -y gcc make flex bison libwrap0-dev</w:t>
      </w:r>
      <w:r>
        <w:rPr>
          <w:sz w:val="24"/>
        </w:rPr>
        <w:t>” and “</w:t>
      </w:r>
      <w:r w:rsidRPr="00036890">
        <w:rPr>
          <w:b/>
          <w:sz w:val="24"/>
        </w:rPr>
        <w:t xml:space="preserve">apt-get </w:t>
      </w:r>
      <w:r w:rsidR="00036890" w:rsidRPr="00036890">
        <w:rPr>
          <w:b/>
          <w:sz w:val="24"/>
        </w:rPr>
        <w:t>install tacacs+</w:t>
      </w:r>
      <w:r w:rsidR="00036890">
        <w:rPr>
          <w:sz w:val="24"/>
        </w:rPr>
        <w:t xml:space="preserve">” to install TACACS+ service in my Linux. </w:t>
      </w:r>
    </w:p>
    <w:p w14:paraId="322A8025" w14:textId="77777777" w:rsidR="00036890" w:rsidRDefault="00036890" w:rsidP="0082464C">
      <w:pPr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4E592CAA" wp14:editId="4E134242">
            <wp:extent cx="3645408" cy="175260"/>
            <wp:effectExtent l="0" t="0" r="0" b="0"/>
            <wp:docPr id="8" name="Picture 8" descr="C:\Users\cisco\Desktop\Cap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cisco\Desktop\Captur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5" t="24054" r="42522" b="72518"/>
                    <a:stretch/>
                  </pic:blipFill>
                  <pic:spPr bwMode="auto">
                    <a:xfrm>
                      <a:off x="0" y="0"/>
                      <a:ext cx="3668977" cy="17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2CC68" w14:textId="77777777" w:rsidR="00036890" w:rsidRDefault="00036890" w:rsidP="00D6536E">
      <w:pPr>
        <w:ind w:firstLine="648"/>
        <w:rPr>
          <w:sz w:val="24"/>
        </w:rPr>
      </w:pPr>
      <w:r>
        <w:rPr>
          <w:sz w:val="24"/>
        </w:rPr>
        <w:t>After downloading TACACS+ service, I edited its configuration file section with “</w:t>
      </w:r>
      <w:r w:rsidRPr="00036890">
        <w:rPr>
          <w:b/>
          <w:sz w:val="24"/>
        </w:rPr>
        <w:t>nano …</w:t>
      </w:r>
      <w:r>
        <w:rPr>
          <w:sz w:val="24"/>
        </w:rPr>
        <w:t>”to setup TACACS+.</w:t>
      </w:r>
    </w:p>
    <w:p w14:paraId="6BE877C3" w14:textId="77777777" w:rsidR="00036890" w:rsidRDefault="00036890" w:rsidP="0082464C">
      <w:pPr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53E1C946" wp14:editId="17F36078">
            <wp:extent cx="4505960" cy="380365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66B4" w14:textId="77777777" w:rsidR="00036890" w:rsidRDefault="00036890" w:rsidP="00D6536E">
      <w:pPr>
        <w:ind w:firstLine="648"/>
        <w:rPr>
          <w:sz w:val="24"/>
        </w:rPr>
      </w:pPr>
      <w:r>
        <w:rPr>
          <w:sz w:val="24"/>
        </w:rPr>
        <w:t>Inside the configuration file, I define</w:t>
      </w:r>
      <w:r w:rsidR="00D6536E">
        <w:rPr>
          <w:sz w:val="24"/>
        </w:rPr>
        <w:t>d</w:t>
      </w:r>
      <w:r>
        <w:rPr>
          <w:sz w:val="24"/>
        </w:rPr>
        <w:t xml:space="preserve"> the key (domain</w:t>
      </w:r>
      <w:r w:rsidR="00D6536E">
        <w:rPr>
          <w:sz w:val="24"/>
        </w:rPr>
        <w:t xml:space="preserve">) between my server and router, the group with privilege levels and users in such groups. </w:t>
      </w:r>
    </w:p>
    <w:p w14:paraId="5E3BF2C3" w14:textId="77777777" w:rsidR="00036890" w:rsidRDefault="00036890" w:rsidP="0082464C">
      <w:pPr>
        <w:rPr>
          <w:sz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6EC88D7E" wp14:editId="1EE919EE">
            <wp:extent cx="2682240" cy="24003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9" t="24507" r="45507" b="22248"/>
                    <a:stretch/>
                  </pic:blipFill>
                  <pic:spPr bwMode="auto">
                    <a:xfrm>
                      <a:off x="0" y="0"/>
                      <a:ext cx="2682554" cy="240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07D8" w14:textId="77777777" w:rsidR="00D6536E" w:rsidRDefault="00D6536E" w:rsidP="00D6536E">
      <w:pPr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6F947C60" wp14:editId="2E746291">
            <wp:extent cx="4732020" cy="693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81021" r="12042" b="3488"/>
                    <a:stretch/>
                  </pic:blipFill>
                  <pic:spPr bwMode="auto">
                    <a:xfrm>
                      <a:off x="0" y="0"/>
                      <a:ext cx="4732573" cy="69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BD9E" w14:textId="77777777" w:rsidR="00D6536E" w:rsidRDefault="00D6536E" w:rsidP="00D6536E">
      <w:pPr>
        <w:ind w:firstLine="648"/>
        <w:rPr>
          <w:sz w:val="24"/>
        </w:rPr>
      </w:pPr>
      <w:r>
        <w:rPr>
          <w:sz w:val="24"/>
        </w:rPr>
        <w:t>The last step was to check port 49 with “</w:t>
      </w:r>
      <w:r w:rsidRPr="00D6536E">
        <w:rPr>
          <w:b/>
          <w:sz w:val="24"/>
        </w:rPr>
        <w:t>lsof -i :49</w:t>
      </w:r>
      <w:r>
        <w:rPr>
          <w:sz w:val="24"/>
        </w:rPr>
        <w:t xml:space="preserve">” to see whether TACACS+ was running. The spelling and space must be exact for it to work. Then, TACACS+ platform was good to go. </w:t>
      </w:r>
    </w:p>
    <w:p w14:paraId="60B10933" w14:textId="77777777" w:rsidR="00D6536E" w:rsidRDefault="00D6536E" w:rsidP="00D6536E">
      <w:pPr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41F61989" wp14:editId="193E73D7">
            <wp:extent cx="3040380" cy="88075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06" r="51020"/>
                    <a:stretch/>
                  </pic:blipFill>
                  <pic:spPr bwMode="auto">
                    <a:xfrm>
                      <a:off x="0" y="0"/>
                      <a:ext cx="3049086" cy="88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AC937" w14:textId="77777777" w:rsidR="00D6536E" w:rsidRDefault="00D6536E" w:rsidP="00D6536E">
      <w:pPr>
        <w:rPr>
          <w:sz w:val="24"/>
        </w:rPr>
      </w:pPr>
      <w:r>
        <w:rPr>
          <w:sz w:val="24"/>
        </w:rPr>
        <w:tab/>
        <w:t xml:space="preserve">That’s what I saw when I console into my router. If ssh or telnet was configured, the User Access Verification should be similar as well. </w:t>
      </w:r>
    </w:p>
    <w:p w14:paraId="52C5F4BB" w14:textId="77777777" w:rsidR="00D6536E" w:rsidRDefault="00D6536E" w:rsidP="00D6536E">
      <w:pPr>
        <w:rPr>
          <w:sz w:val="24"/>
        </w:rPr>
      </w:pPr>
    </w:p>
    <w:p w14:paraId="0F4A9B28" w14:textId="77777777" w:rsidR="0082464C" w:rsidRDefault="0082464C" w:rsidP="0082464C">
      <w:pPr>
        <w:pStyle w:val="Heading3"/>
      </w:pPr>
      <w:r>
        <w:t>Windows Router Commands:</w:t>
      </w:r>
    </w:p>
    <w:p w14:paraId="3C2F0341" w14:textId="77777777" w:rsidR="00A6594D" w:rsidRPr="00404A98" w:rsidRDefault="00A6594D" w:rsidP="00A6594D">
      <w:pPr>
        <w:spacing w:before="0" w:line="259" w:lineRule="auto"/>
        <w:ind w:left="0" w:right="0"/>
        <w:rPr>
          <w:rFonts w:ascii="Calibri" w:eastAsia="Calibri" w:hAnsi="Calibri" w:cs="Times New Roman"/>
          <w:kern w:val="0"/>
          <w:sz w:val="24"/>
          <w:lang w:eastAsia="en-US"/>
          <w14:ligatures w14:val="none"/>
        </w:rPr>
      </w:pPr>
      <w:r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Router</w:t>
      </w:r>
      <w:r w:rsidRPr="000A36C9"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(config)#</w:t>
      </w:r>
      <w:r>
        <w:rPr>
          <w:rFonts w:ascii="Calibri" w:eastAsia="Calibri" w:hAnsi="Calibri" w:cs="Times New Roman"/>
          <w:kern w:val="0"/>
          <w:sz w:val="24"/>
          <w:lang w:eastAsia="en-US"/>
          <w14:ligatures w14:val="none"/>
        </w:rPr>
        <w:t xml:space="preserve"> </w:t>
      </w:r>
      <w:r w:rsidRPr="000A36C9">
        <w:rPr>
          <w:rFonts w:ascii="Calibri" w:eastAsia="Calibri" w:hAnsi="Calibri" w:cs="Times New Roman"/>
          <w:b/>
          <w:kern w:val="0"/>
          <w:sz w:val="24"/>
          <w:lang w:eastAsia="en-US"/>
          <w14:ligatures w14:val="none"/>
        </w:rPr>
        <w:t>hostname R1</w:t>
      </w:r>
    </w:p>
    <w:p w14:paraId="729CB784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lastRenderedPageBreak/>
        <w:t>enable password cisco</w:t>
      </w:r>
    </w:p>
    <w:p w14:paraId="01393A2B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aaa new-model</w:t>
      </w:r>
    </w:p>
    <w:p w14:paraId="0B7936CD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aaa authentication login default group radius local</w:t>
      </w:r>
    </w:p>
    <w:p w14:paraId="44380C46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aaa authorization exec default group radius if-authenticated</w:t>
      </w:r>
    </w:p>
    <w:p w14:paraId="353BA871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Username backup password cisco</w:t>
      </w:r>
    </w:p>
    <w:p w14:paraId="4CB9D276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aaa session-id common</w:t>
      </w:r>
    </w:p>
    <w:p w14:paraId="0FCBE9CA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vtp domain cisco</w:t>
      </w:r>
    </w:p>
    <w:p w14:paraId="1CD49399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interface GigabitEthernet0/0</w:t>
      </w:r>
    </w:p>
    <w:p w14:paraId="222F0450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ip address 10.10.10.1 255.255.255.0</w:t>
      </w:r>
    </w:p>
    <w:p w14:paraId="00C53F97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no shutdown</w:t>
      </w:r>
    </w:p>
    <w:p w14:paraId="2A25451F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radius-server host 10.10.10.3 key 123456</w:t>
      </w:r>
    </w:p>
    <w:p w14:paraId="72D971C1" w14:textId="77777777" w:rsidR="00D6536E" w:rsidRP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line con 0</w:t>
      </w:r>
    </w:p>
    <w:p w14:paraId="1AEDE700" w14:textId="77777777" w:rsidR="00D6536E" w:rsidRDefault="00D6536E" w:rsidP="00A6594D">
      <w:pPr>
        <w:pStyle w:val="Heading3"/>
        <w:spacing w:before="0" w:after="0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</w:pPr>
      <w:r w:rsidRPr="00D6536E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Cs w:val="22"/>
        </w:rPr>
        <w:t>password 123456</w:t>
      </w:r>
    </w:p>
    <w:p w14:paraId="33C399D5" w14:textId="77777777" w:rsidR="00DE68AB" w:rsidRPr="00DE68AB" w:rsidRDefault="00DE68AB" w:rsidP="00DE68AB"/>
    <w:p w14:paraId="71F14802" w14:textId="77777777" w:rsidR="0082464C" w:rsidRDefault="0082464C" w:rsidP="00D6536E">
      <w:pPr>
        <w:pStyle w:val="Heading3"/>
      </w:pPr>
      <w:r>
        <w:t>Windows Server Setup:</w:t>
      </w:r>
    </w:p>
    <w:p w14:paraId="50646771" w14:textId="77777777" w:rsidR="0082464C" w:rsidRDefault="0050664B" w:rsidP="0050664B">
      <w:pPr>
        <w:ind w:firstLine="648"/>
        <w:rPr>
          <w:sz w:val="24"/>
        </w:rPr>
      </w:pPr>
      <w:r>
        <w:rPr>
          <w:sz w:val="24"/>
        </w:rPr>
        <w:t xml:space="preserve">Since Windows has a nice-looking graphic user interface, there are a lot of clicking and screens involved. </w:t>
      </w:r>
      <w:r w:rsidR="004D3827">
        <w:rPr>
          <w:sz w:val="24"/>
        </w:rPr>
        <w:t>There are three</w:t>
      </w:r>
      <w:r>
        <w:rPr>
          <w:sz w:val="24"/>
        </w:rPr>
        <w:t xml:space="preserve"> main components </w:t>
      </w:r>
      <w:r w:rsidR="004D3827">
        <w:rPr>
          <w:sz w:val="24"/>
        </w:rPr>
        <w:t xml:space="preserve">for RADIUS: Active Directory Domain Service (AD DS), Network Policy Server (NPS) and the authentication with routers. </w:t>
      </w:r>
    </w:p>
    <w:p w14:paraId="36E1377D" w14:textId="77777777" w:rsidR="004D3827" w:rsidRDefault="004D3827" w:rsidP="004D3827">
      <w:pPr>
        <w:pStyle w:val="Heading4"/>
        <w:rPr>
          <w:b/>
          <w:sz w:val="24"/>
        </w:rPr>
      </w:pPr>
      <w:r w:rsidRPr="004D3827">
        <w:rPr>
          <w:b/>
          <w:sz w:val="24"/>
        </w:rPr>
        <w:t xml:space="preserve">Preparation Step: download the services needed. </w:t>
      </w:r>
    </w:p>
    <w:p w14:paraId="791A7D4A" w14:textId="77777777" w:rsidR="004D3827" w:rsidRPr="004D3827" w:rsidRDefault="004D3827" w:rsidP="004D3827">
      <w:r>
        <w:tab/>
        <w:t xml:space="preserve">First, I enter the </w:t>
      </w:r>
      <w:r w:rsidRPr="004D3827">
        <w:rPr>
          <w:b/>
        </w:rPr>
        <w:t>Dashboard</w:t>
      </w:r>
      <w:r>
        <w:t xml:space="preserve"> for Server. Hover over the </w:t>
      </w:r>
      <w:r>
        <w:rPr>
          <w:b/>
        </w:rPr>
        <w:t>M</w:t>
      </w:r>
      <w:r w:rsidRPr="004D3827">
        <w:rPr>
          <w:b/>
        </w:rPr>
        <w:t>anage</w:t>
      </w:r>
      <w:r>
        <w:t xml:space="preserve"> tab and click on “</w:t>
      </w:r>
      <w:r w:rsidRPr="004D3827">
        <w:rPr>
          <w:b/>
        </w:rPr>
        <w:t>Add Roles and Features</w:t>
      </w:r>
      <w:r>
        <w:t>”. We are going to download AD DS and NPS. Make sure the server connects to Internet.</w:t>
      </w:r>
    </w:p>
    <w:p w14:paraId="084579A5" w14:textId="77777777" w:rsidR="004D3827" w:rsidRDefault="004D3827" w:rsidP="004D3827">
      <w:r>
        <w:rPr>
          <w:b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EEB522" wp14:editId="5FA78B67">
                <wp:simplePos x="0" y="0"/>
                <wp:positionH relativeFrom="column">
                  <wp:posOffset>4942840</wp:posOffset>
                </wp:positionH>
                <wp:positionV relativeFrom="paragraph">
                  <wp:posOffset>3175</wp:posOffset>
                </wp:positionV>
                <wp:extent cx="1215390" cy="842645"/>
                <wp:effectExtent l="19050" t="19050" r="22860" b="1460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390" cy="8426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3CE52A" id="Rectangle: Rounded Corners 16" o:spid="_x0000_s1026" style="position:absolute;margin-left:389.2pt;margin-top:.25pt;width:95.7pt;height:66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399BD525" wp14:editId="2A4CC768">
            <wp:extent cx="5942965" cy="1434353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0236"/>
                    <a:stretch/>
                  </pic:blipFill>
                  <pic:spPr bwMode="auto">
                    <a:xfrm>
                      <a:off x="0" y="0"/>
                      <a:ext cx="5943600" cy="143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868DC" w14:textId="77777777" w:rsidR="004D3827" w:rsidRDefault="004D3827" w:rsidP="004D3827">
      <w:r>
        <w:tab/>
        <w:t xml:space="preserve">The next step is intuitive: select </w:t>
      </w:r>
      <w:r w:rsidR="00462135">
        <w:t xml:space="preserve">NPS server and Active Directory Domain to Download. After a successful download, you can find ADDS and NPS from your application list. </w:t>
      </w:r>
    </w:p>
    <w:p w14:paraId="16BBA96C" w14:textId="77777777" w:rsidR="004D3827" w:rsidRDefault="004D3827" w:rsidP="004D3827">
      <w:r>
        <w:rPr>
          <w:noProof/>
          <w:lang w:eastAsia="zh-CN"/>
        </w:rPr>
        <w:lastRenderedPageBreak/>
        <w:drawing>
          <wp:inline distT="0" distB="0" distL="0" distR="0" wp14:anchorId="5E8AA7E3" wp14:editId="085797C5">
            <wp:extent cx="3642995" cy="2251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1" t="16226" r="38975" b="3401"/>
                    <a:stretch/>
                  </pic:blipFill>
                  <pic:spPr bwMode="auto">
                    <a:xfrm>
                      <a:off x="0" y="0"/>
                      <a:ext cx="3642995" cy="22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647C" w14:textId="77777777" w:rsidR="00462135" w:rsidRDefault="00462135" w:rsidP="00462135">
      <w:pPr>
        <w:pStyle w:val="Heading4"/>
        <w:rPr>
          <w:b/>
          <w:sz w:val="24"/>
        </w:rPr>
      </w:pPr>
    </w:p>
    <w:p w14:paraId="3E9EB121" w14:textId="77777777" w:rsidR="00DE68AB" w:rsidRDefault="00EF5D05" w:rsidP="00DE68AB">
      <w:pPr>
        <w:pStyle w:val="Heading4"/>
        <w:rPr>
          <w:b/>
          <w:sz w:val="24"/>
        </w:rPr>
      </w:pPr>
      <w:r>
        <w:rPr>
          <w:b/>
          <w:sz w:val="24"/>
        </w:rPr>
        <w:t>Configuring Domain and Authentication in NPS</w:t>
      </w:r>
    </w:p>
    <w:p w14:paraId="68FE0EC9" w14:textId="77777777" w:rsidR="00DE68AB" w:rsidRPr="00936989" w:rsidRDefault="00DE68AB" w:rsidP="00936989">
      <w:pPr>
        <w:ind w:firstLine="648"/>
        <w:rPr>
          <w:sz w:val="24"/>
        </w:rPr>
      </w:pPr>
      <w:r w:rsidRPr="00936989">
        <w:rPr>
          <w:sz w:val="24"/>
        </w:rPr>
        <w:t>First, I c</w:t>
      </w:r>
      <w:r w:rsidR="00936989" w:rsidRPr="00936989">
        <w:rPr>
          <w:sz w:val="24"/>
        </w:rPr>
        <w:t>reated and c</w:t>
      </w:r>
      <w:r w:rsidRPr="00936989">
        <w:rPr>
          <w:sz w:val="24"/>
        </w:rPr>
        <w:t>onfigure</w:t>
      </w:r>
      <w:r w:rsidR="00936989" w:rsidRPr="00936989">
        <w:rPr>
          <w:sz w:val="24"/>
        </w:rPr>
        <w:t>d</w:t>
      </w:r>
      <w:r w:rsidRPr="00936989">
        <w:rPr>
          <w:sz w:val="24"/>
        </w:rPr>
        <w:t xml:space="preserve"> a TACACS+ domain that encompasses all devices under my server’</w:t>
      </w:r>
      <w:r w:rsidR="00936989" w:rsidRPr="00936989">
        <w:rPr>
          <w:sz w:val="24"/>
        </w:rPr>
        <w:t xml:space="preserve">s authentication process. </w:t>
      </w:r>
    </w:p>
    <w:p w14:paraId="758A2004" w14:textId="77777777" w:rsidR="00EF5D05" w:rsidRDefault="00EF5D05" w:rsidP="00EF5D05">
      <w:r>
        <w:rPr>
          <w:noProof/>
          <w:lang w:eastAsia="zh-CN"/>
        </w:rPr>
        <w:drawing>
          <wp:inline distT="0" distB="0" distL="0" distR="0" wp14:anchorId="23660E0D" wp14:editId="1D35C604">
            <wp:extent cx="4953000" cy="432139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790" cy="432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21FA" w14:textId="77777777" w:rsidR="00EF5D05" w:rsidRDefault="00936989" w:rsidP="00EF5D05"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2FA5142" wp14:editId="480C2798">
                <wp:simplePos x="0" y="0"/>
                <wp:positionH relativeFrom="margin">
                  <wp:align>right</wp:align>
                </wp:positionH>
                <wp:positionV relativeFrom="paragraph">
                  <wp:posOffset>4124325</wp:posOffset>
                </wp:positionV>
                <wp:extent cx="1907540" cy="1404620"/>
                <wp:effectExtent l="0" t="0" r="16510" b="2730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7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15CE0" w14:textId="77777777" w:rsidR="00936989" w:rsidRDefault="00936989" w:rsidP="0093698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The name should be the name of your RADIUS platform. </w:t>
                            </w:r>
                          </w:p>
                          <w:p w14:paraId="1274F88F" w14:textId="77777777" w:rsidR="00936989" w:rsidRPr="00936989" w:rsidRDefault="00936989" w:rsidP="0093698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Click “next” after name it. There are a lot of “next” in this GUI, just move forward and follow along with system instruction.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FA51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9pt;margin-top:324.75pt;width:150.2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">
                <v:textbox style="mso-fit-shape-to-text:t">
                  <w:txbxContent>
                    <w:p w14:paraId="5DA15CE0" w14:textId="77777777" w:rsidR="00936989" w:rsidRDefault="00936989" w:rsidP="0093698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The name should be the name of your RADIUS platform. </w:t>
                      </w:r>
                    </w:p>
                    <w:p w14:paraId="1274F88F" w14:textId="77777777" w:rsidR="00936989" w:rsidRPr="00936989" w:rsidRDefault="00936989" w:rsidP="0093698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Click “next” after name it. There are a lot of “next” in this GUI, just move forward and follow along with system instruction.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557CB29" wp14:editId="6419AEAC">
                <wp:simplePos x="0" y="0"/>
                <wp:positionH relativeFrom="margin">
                  <wp:posOffset>4029075</wp:posOffset>
                </wp:positionH>
                <wp:positionV relativeFrom="paragraph">
                  <wp:posOffset>19050</wp:posOffset>
                </wp:positionV>
                <wp:extent cx="1898015" cy="1404620"/>
                <wp:effectExtent l="0" t="0" r="2603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43366" w14:textId="77777777" w:rsidR="00936989" w:rsidRPr="00936989" w:rsidRDefault="00936989">
                            <w:pPr>
                              <w:rPr>
                                <w:sz w:val="24"/>
                              </w:rPr>
                            </w:pPr>
                            <w:r w:rsidRPr="00936989">
                              <w:rPr>
                                <w:sz w:val="24"/>
                              </w:rPr>
                              <w:t>Define the Friendly Name with hostname of the router. Also type in the network that your network devices are</w:t>
                            </w:r>
                            <w:r>
                              <w:rPr>
                                <w:sz w:val="24"/>
                              </w:rPr>
                              <w:t xml:space="preserve"> belong to</w:t>
                            </w:r>
                            <w:r w:rsidRPr="00936989">
                              <w:rPr>
                                <w:sz w:val="24"/>
                              </w:rPr>
                              <w:t xml:space="preserve">. </w:t>
                            </w:r>
                          </w:p>
                          <w:p w14:paraId="2C94D1E8" w14:textId="77777777" w:rsidR="00936989" w:rsidRPr="00936989" w:rsidRDefault="00936989">
                            <w:pPr>
                              <w:rPr>
                                <w:sz w:val="24"/>
                              </w:rPr>
                            </w:pPr>
                            <w:r w:rsidRPr="00936989">
                              <w:rPr>
                                <w:sz w:val="24"/>
                              </w:rPr>
                              <w:t>Share Secret should be the same as the shared key in router configuration. In this lab, I set it to a simple “123456”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B29" id="_x0000_s1027" type="#_x0000_t202" style="position:absolute;left:0;text-align:left;margin-left:317.25pt;margin-top:1.5pt;width:149.4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">
                <v:textbox style="mso-fit-shape-to-text:t">
                  <w:txbxContent>
                    <w:p w14:paraId="6BE43366" w14:textId="77777777" w:rsidR="00936989" w:rsidRPr="00936989" w:rsidRDefault="00936989">
                      <w:pPr>
                        <w:rPr>
                          <w:sz w:val="24"/>
                        </w:rPr>
                      </w:pPr>
                      <w:r w:rsidRPr="00936989">
                        <w:rPr>
                          <w:sz w:val="24"/>
                        </w:rPr>
                        <w:t>Define the Friendly Name with hostname of the router. Also type in the network that your network devices are</w:t>
                      </w:r>
                      <w:r>
                        <w:rPr>
                          <w:sz w:val="24"/>
                        </w:rPr>
                        <w:t xml:space="preserve"> belong to</w:t>
                      </w:r>
                      <w:r w:rsidRPr="00936989">
                        <w:rPr>
                          <w:sz w:val="24"/>
                        </w:rPr>
                        <w:t xml:space="preserve">. </w:t>
                      </w:r>
                    </w:p>
                    <w:p w14:paraId="2C94D1E8" w14:textId="77777777" w:rsidR="00936989" w:rsidRPr="00936989" w:rsidRDefault="00936989">
                      <w:pPr>
                        <w:rPr>
                          <w:sz w:val="24"/>
                        </w:rPr>
                      </w:pPr>
                      <w:r w:rsidRPr="00936989">
                        <w:rPr>
                          <w:sz w:val="24"/>
                        </w:rPr>
                        <w:t>Share Secret should be the same as the shared key in router configuration. In this lab, I set it to a simple “123456”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E68AB">
        <w:rPr>
          <w:noProof/>
          <w:lang w:eastAsia="zh-CN"/>
        </w:rPr>
        <w:drawing>
          <wp:inline distT="0" distB="0" distL="0" distR="0" wp14:anchorId="484EE0F7" wp14:editId="15192D76">
            <wp:extent cx="3794760" cy="414473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7" r="7128"/>
                    <a:stretch/>
                  </pic:blipFill>
                  <pic:spPr bwMode="auto">
                    <a:xfrm>
                      <a:off x="0" y="0"/>
                      <a:ext cx="3799038" cy="414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5D05">
        <w:rPr>
          <w:noProof/>
          <w:lang w:eastAsia="zh-CN"/>
        </w:rPr>
        <w:drawing>
          <wp:inline distT="0" distB="0" distL="0" distR="0" wp14:anchorId="01F1D785" wp14:editId="35E5C004">
            <wp:extent cx="3840480" cy="392475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9" r="-780" b="379"/>
                    <a:stretch/>
                  </pic:blipFill>
                  <pic:spPr bwMode="auto">
                    <a:xfrm>
                      <a:off x="0" y="0"/>
                      <a:ext cx="3846664" cy="393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35CA6" w14:textId="77777777" w:rsidR="00EF5D05" w:rsidRDefault="00CC7478" w:rsidP="00DE68AB">
      <w:pPr>
        <w:ind w:left="0"/>
      </w:pPr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A0423DC" wp14:editId="1BE08791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907540" cy="1404620"/>
                <wp:effectExtent l="0" t="0" r="16510" b="114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7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AC428" w14:textId="77777777" w:rsidR="00CC7478" w:rsidRPr="00936989" w:rsidRDefault="00CC7478" w:rsidP="00CC7478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Realm name is important, because I need to use it in future steps. Since I am configuring a local network isolated from the Internet, I used “</w:t>
                            </w:r>
                            <w:r w:rsidRPr="00CC7478">
                              <w:rPr>
                                <w:b/>
                                <w:sz w:val="24"/>
                              </w:rPr>
                              <w:t>local</w:t>
                            </w:r>
                            <w:r>
                              <w:rPr>
                                <w:sz w:val="24"/>
                              </w:rPr>
                              <w:t xml:space="preserve">” as my 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realm domain. You can choose a name you want before “.</w:t>
                            </w:r>
                            <w:r w:rsidRPr="00CC7478">
                              <w:rPr>
                                <w:rFonts w:ascii="Arial" w:hAnsi="Arial" w:cs="Arial"/>
                                <w:b/>
                                <w:color w:val="222222"/>
                                <w:shd w:val="clear" w:color="auto" w:fill="FFFFFF"/>
                              </w:rPr>
                              <w:t>local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”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423DC" id="_x0000_s1028" type="#_x0000_t202" style="position:absolute;margin-left:99pt;margin-top:.55pt;width:150.2pt;height:110.6pt;z-index:2516684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">
                <v:textbox style="mso-fit-shape-to-text:t">
                  <w:txbxContent>
                    <w:p w14:paraId="59BAC428" w14:textId="77777777" w:rsidR="00CC7478" w:rsidRPr="00936989" w:rsidRDefault="00CC7478" w:rsidP="00CC7478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Realm name is important, because I need to use it in future steps. Since I am configuring a local network isolated from the Internet, I used “</w:t>
                      </w:r>
                      <w:r w:rsidRPr="00CC7478">
                        <w:rPr>
                          <w:b/>
                          <w:sz w:val="24"/>
                        </w:rPr>
                        <w:t>local</w:t>
                      </w:r>
                      <w:r>
                        <w:rPr>
                          <w:sz w:val="24"/>
                        </w:rPr>
                        <w:t xml:space="preserve">” as my </w:t>
                      </w:r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realm domain. You can choose a name you want before “.</w:t>
                      </w:r>
                      <w:r w:rsidRPr="00CC7478">
                        <w:rPr>
                          <w:rFonts w:ascii="Arial" w:hAnsi="Arial" w:cs="Arial"/>
                          <w:b/>
                          <w:color w:val="222222"/>
                          <w:shd w:val="clear" w:color="auto" w:fill="FFFFFF"/>
                        </w:rPr>
                        <w:t>local</w:t>
                      </w:r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”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0FBD7496" wp14:editId="722E46BA">
            <wp:extent cx="3863521" cy="39852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635" cy="399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0435" w14:textId="77777777" w:rsidR="00EF5D05" w:rsidRDefault="00CC7478" w:rsidP="00EF5D05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45C3C29" wp14:editId="117CF4FF">
                <wp:simplePos x="0" y="0"/>
                <wp:positionH relativeFrom="margin">
                  <wp:align>right</wp:align>
                </wp:positionH>
                <wp:positionV relativeFrom="paragraph">
                  <wp:posOffset>86360</wp:posOffset>
                </wp:positionV>
                <wp:extent cx="1907540" cy="1404620"/>
                <wp:effectExtent l="0" t="0" r="16510" b="285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7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BB4E7" w14:textId="77777777" w:rsidR="00CC7478" w:rsidRPr="00936989" w:rsidRDefault="00CC7478" w:rsidP="00CC7478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Confirmation step. After you click “Finish”, your RADIUS domain is created.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C3C29" id="_x0000_s1029" type="#_x0000_t202" style="position:absolute;left:0;text-align:left;margin-left:99pt;margin-top:6.8pt;width:150.2pt;height:110.6pt;z-index:2516705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">
                <v:textbox style="mso-fit-shape-to-text:t">
                  <w:txbxContent>
                    <w:p w14:paraId="53FBB4E7" w14:textId="77777777" w:rsidR="00CC7478" w:rsidRPr="00936989" w:rsidRDefault="00CC7478" w:rsidP="00CC7478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Confirmation step. After you click “Finish”, your RADIUS domain is created.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01CF971C" wp14:editId="13E4B0B1">
            <wp:extent cx="3853332" cy="3916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56" cy="392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05B2" w14:textId="77777777" w:rsidR="00CC7478" w:rsidRDefault="00CC7478" w:rsidP="00EF5D05">
      <w:r>
        <w:lastRenderedPageBreak/>
        <w:tab/>
        <w:t>And here is the domain you just created. “cisco”</w:t>
      </w:r>
      <w:r w:rsidR="005E7BEC">
        <w:t xml:space="preserve"> is my working RADIUS domain</w:t>
      </w:r>
      <w:r>
        <w:t xml:space="preserve"> </w:t>
      </w:r>
      <w:r w:rsidR="005E7BEC">
        <w:t>that I configured for this project before.</w:t>
      </w:r>
    </w:p>
    <w:p w14:paraId="4D637075" w14:textId="77777777" w:rsidR="00EF5D05" w:rsidRDefault="00EF5D05" w:rsidP="00EF5D05">
      <w:r>
        <w:rPr>
          <w:noProof/>
          <w:lang w:eastAsia="zh-CN"/>
        </w:rPr>
        <w:drawing>
          <wp:inline distT="0" distB="0" distL="0" distR="0" wp14:anchorId="475B2D86" wp14:editId="0FEE5981">
            <wp:extent cx="5943600" cy="88630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041A" w14:textId="77777777" w:rsidR="005E7BEC" w:rsidRPr="00EF5D05" w:rsidRDefault="005E7BEC" w:rsidP="00EF5D05"/>
    <w:p w14:paraId="32506437" w14:textId="77777777" w:rsidR="00EF3CC2" w:rsidRPr="00EF3CC2" w:rsidRDefault="00EF5D05" w:rsidP="00EF3CC2">
      <w:pPr>
        <w:pStyle w:val="Heading4"/>
        <w:rPr>
          <w:b/>
          <w:sz w:val="24"/>
        </w:rPr>
      </w:pPr>
      <w:r>
        <w:rPr>
          <w:b/>
          <w:sz w:val="24"/>
        </w:rPr>
        <w:t>Configuring Privilege and Administrative Network Policy</w:t>
      </w:r>
      <w:r w:rsidR="00EF3CC2">
        <w:t xml:space="preserve"> </w:t>
      </w:r>
    </w:p>
    <w:p w14:paraId="512154BE" w14:textId="77777777" w:rsidR="00EF5D05" w:rsidRDefault="00EF3CC2" w:rsidP="00EF3CC2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5EC6BF3" wp14:editId="19F62B10">
                <wp:simplePos x="0" y="0"/>
                <wp:positionH relativeFrom="margin">
                  <wp:posOffset>5106851</wp:posOffset>
                </wp:positionH>
                <wp:positionV relativeFrom="paragraph">
                  <wp:posOffset>3220085</wp:posOffset>
                </wp:positionV>
                <wp:extent cx="1181100" cy="1404620"/>
                <wp:effectExtent l="0" t="0" r="19050" b="2603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F84BD" w14:textId="77777777" w:rsidR="00EF3CC2" w:rsidRPr="00936989" w:rsidRDefault="00EF3CC2" w:rsidP="00EF3CC2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Add your domain into this policy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EC6BF3" id="_x0000_s1030" type="#_x0000_t202" style="position:absolute;left:0;text-align:left;margin-left:402.1pt;margin-top:253.55pt;width:93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">
                <v:textbox style="mso-fit-shape-to-text:t">
                  <w:txbxContent>
                    <w:p w14:paraId="160F84BD" w14:textId="77777777" w:rsidR="00EF3CC2" w:rsidRPr="00936989" w:rsidRDefault="00EF3CC2" w:rsidP="00EF3CC2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Add your domain into this policy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DEB9DD" wp14:editId="628D1DD6">
                <wp:simplePos x="0" y="0"/>
                <wp:positionH relativeFrom="margin">
                  <wp:posOffset>4972050</wp:posOffset>
                </wp:positionH>
                <wp:positionV relativeFrom="paragraph">
                  <wp:posOffset>41275</wp:posOffset>
                </wp:positionV>
                <wp:extent cx="1294130" cy="1404620"/>
                <wp:effectExtent l="0" t="0" r="20320" b="1587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4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53A8E" w14:textId="77777777" w:rsidR="00EF3CC2" w:rsidRDefault="00EF3CC2" w:rsidP="00EF3CC2">
                            <w:pPr>
                              <w:ind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Next, I needed to configure specific policies in my Radius domain.</w:t>
                            </w:r>
                          </w:p>
                          <w:p w14:paraId="3BD42FD4" w14:textId="77777777" w:rsidR="00EF3CC2" w:rsidRPr="00936989" w:rsidRDefault="00EF3CC2" w:rsidP="00EF3CC2">
                            <w:pPr>
                              <w:ind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We still operate in NPS but go to “policies” tab and configure.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EB9DD" id="_x0000_s1031" type="#_x0000_t202" style="position:absolute;left:0;text-align:left;margin-left:391.5pt;margin-top:3.25pt;width:101.9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">
                <v:textbox style="mso-fit-shape-to-text:t">
                  <w:txbxContent>
                    <w:p w14:paraId="55F53A8E" w14:textId="77777777" w:rsidR="00EF3CC2" w:rsidRDefault="00EF3CC2" w:rsidP="00EF3CC2">
                      <w:pPr>
                        <w:ind w:left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Next, I needed to configure specific policies in my Radius domain.</w:t>
                      </w:r>
                    </w:p>
                    <w:p w14:paraId="3BD42FD4" w14:textId="77777777" w:rsidR="00EF3CC2" w:rsidRPr="00936989" w:rsidRDefault="00EF3CC2" w:rsidP="00EF3CC2">
                      <w:pPr>
                        <w:ind w:left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We still operate in NPS but go to “policies” tab and configure.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5ABE90AE" wp14:editId="5BC1394D">
            <wp:extent cx="4797115" cy="3102938"/>
            <wp:effectExtent l="0" t="0" r="381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115" cy="31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D05">
        <w:rPr>
          <w:noProof/>
          <w:lang w:eastAsia="zh-CN"/>
        </w:rPr>
        <w:drawing>
          <wp:inline distT="0" distB="0" distL="0" distR="0" wp14:anchorId="1EC033DD" wp14:editId="4E92668C">
            <wp:extent cx="4909457" cy="3072219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61" cy="30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D0CC" w14:textId="77777777" w:rsidR="00EF5D05" w:rsidRDefault="00EF3CC2" w:rsidP="00EF5D05"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74EAB7" wp14:editId="5D5D50DC">
                <wp:simplePos x="0" y="0"/>
                <wp:positionH relativeFrom="margin">
                  <wp:posOffset>4533900</wp:posOffset>
                </wp:positionH>
                <wp:positionV relativeFrom="paragraph">
                  <wp:posOffset>57785</wp:posOffset>
                </wp:positionV>
                <wp:extent cx="1181100" cy="1404620"/>
                <wp:effectExtent l="0" t="0" r="19050" b="2603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78BB4" w14:textId="77777777" w:rsidR="00EF3CC2" w:rsidRPr="00936989" w:rsidRDefault="00EF3CC2" w:rsidP="00EF3CC2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Add your router as part of this policy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74EAB7" id="_x0000_s1032" type="#_x0000_t202" style="position:absolute;left:0;text-align:left;margin-left:357pt;margin-top:4.55pt;width:93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">
                <v:textbox style="mso-fit-shape-to-text:t">
                  <w:txbxContent>
                    <w:p w14:paraId="4B878BB4" w14:textId="77777777" w:rsidR="00EF3CC2" w:rsidRPr="00936989" w:rsidRDefault="00EF3CC2" w:rsidP="00EF3CC2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Add your router as part of this policy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5FF3F4B7" wp14:editId="2D0006CB">
            <wp:extent cx="4349115" cy="360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8"/>
                    <a:stretch/>
                  </pic:blipFill>
                  <pic:spPr bwMode="auto">
                    <a:xfrm>
                      <a:off x="0" y="0"/>
                      <a:ext cx="4352209" cy="360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2D86F" w14:textId="77777777" w:rsidR="00EF5D05" w:rsidRDefault="00EF3CC2" w:rsidP="00EF5D05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5116C50" wp14:editId="38753FB6">
                <wp:simplePos x="0" y="0"/>
                <wp:positionH relativeFrom="margin">
                  <wp:posOffset>4584700</wp:posOffset>
                </wp:positionH>
                <wp:positionV relativeFrom="paragraph">
                  <wp:posOffset>127000</wp:posOffset>
                </wp:positionV>
                <wp:extent cx="1181100" cy="1404620"/>
                <wp:effectExtent l="0" t="0" r="19050" b="2603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AC3F9" w14:textId="77777777" w:rsidR="00EF3CC2" w:rsidRPr="00936989" w:rsidRDefault="00EF3CC2" w:rsidP="00EF3CC2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Two added. Confirmed.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116C50" id="_x0000_s1033" type="#_x0000_t202" style="position:absolute;left:0;text-align:left;margin-left:361pt;margin-top:10pt;width:93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">
                <v:textbox style="mso-fit-shape-to-text:t">
                  <w:txbxContent>
                    <w:p w14:paraId="773AC3F9" w14:textId="77777777" w:rsidR="00EF3CC2" w:rsidRPr="00936989" w:rsidRDefault="00EF3CC2" w:rsidP="00EF3CC2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Two added. Confirmed.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0519EC55" wp14:editId="4E8C29BB">
            <wp:extent cx="4320280" cy="36195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055" cy="362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E840" w14:textId="77777777" w:rsidR="00306B78" w:rsidRDefault="00306B78" w:rsidP="00EF5D05">
      <w:r>
        <w:rPr>
          <w:noProof/>
          <w:lang w:eastAsia="zh-CN"/>
        </w:rPr>
        <w:lastRenderedPageBreak/>
        <w:drawing>
          <wp:inline distT="0" distB="0" distL="0" distR="0" wp14:anchorId="7229D541" wp14:editId="49E71526">
            <wp:extent cx="5943600" cy="4198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B57E" w14:textId="77777777" w:rsidR="00306B78" w:rsidRDefault="00306B78" w:rsidP="00EF5D05">
      <w:r>
        <w:t>This is right. The pictures before was wrong!!!!!</w:t>
      </w:r>
    </w:p>
    <w:p w14:paraId="042E7F3D" w14:textId="77777777" w:rsidR="00EF5D05" w:rsidRDefault="008D6629" w:rsidP="00EF5D05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1233A6E" wp14:editId="7F856FD0">
                <wp:simplePos x="0" y="0"/>
                <wp:positionH relativeFrom="margin">
                  <wp:posOffset>4453255</wp:posOffset>
                </wp:positionH>
                <wp:positionV relativeFrom="paragraph">
                  <wp:posOffset>34290</wp:posOffset>
                </wp:positionV>
                <wp:extent cx="1500505" cy="1404620"/>
                <wp:effectExtent l="0" t="0" r="23495" b="1841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196A0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Next, I needed to define what privilege/ policies I have in my domain. </w:t>
                            </w:r>
                          </w:p>
                          <w:p w14:paraId="56CC5BC7" w14:textId="77777777" w:rsidR="008D6629" w:rsidRPr="0093698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In “Constraints” tab, it showed me the Authentication Method between routers and server. Since it was a practice lab, I used unencrypted authentication.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233A6E" id="_x0000_s1034" type="#_x0000_t202" style="position:absolute;left:0;text-align:left;margin-left:350.65pt;margin-top:2.7pt;width:118.1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">
                <v:textbox style="mso-fit-shape-to-text:t">
                  <w:txbxContent>
                    <w:p w14:paraId="6D1196A0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Next, I needed to define what privilege/ policies I have in my domain. </w:t>
                      </w:r>
                    </w:p>
                    <w:p w14:paraId="56CC5BC7" w14:textId="77777777" w:rsidR="008D6629" w:rsidRPr="0093698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In “Constraints” tab, it showed me the Authentication Method between routers and server. Since it was a practice lab, I used unencrypted authentication.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3D1F874F" wp14:editId="7D96A834">
            <wp:extent cx="4254500" cy="352109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" b="1841"/>
                    <a:stretch/>
                  </pic:blipFill>
                  <pic:spPr bwMode="auto">
                    <a:xfrm>
                      <a:off x="0" y="0"/>
                      <a:ext cx="4256940" cy="352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4002F" w14:textId="77777777" w:rsidR="00EF5D05" w:rsidRDefault="008D6629" w:rsidP="00EF5D05"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7BFD02C" wp14:editId="34A1F66F">
                <wp:simplePos x="0" y="0"/>
                <wp:positionH relativeFrom="margin">
                  <wp:align>right</wp:align>
                </wp:positionH>
                <wp:positionV relativeFrom="paragraph">
                  <wp:posOffset>85793</wp:posOffset>
                </wp:positionV>
                <wp:extent cx="1500505" cy="1404620"/>
                <wp:effectExtent l="0" t="0" r="23495" b="1460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B323A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Then, in “Settings =&gt; Standard”, I set up what service type did I want. </w:t>
                            </w:r>
                          </w:p>
                          <w:p w14:paraId="5762ABEB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Since I want to login into my RADIUS devices, I wanted only “login” service. </w:t>
                            </w:r>
                          </w:p>
                          <w:p w14:paraId="7F6A2FD5" w14:textId="77777777" w:rsidR="008D6629" w:rsidRPr="0093698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So, I removed two existing Attributes.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BFD02C" id="_x0000_s1035" type="#_x0000_t202" style="position:absolute;left:0;text-align:left;margin-left:66.95pt;margin-top:6.75pt;width:118.15pt;height:110.6pt;z-index:2516828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">
                <v:textbox style="mso-fit-shape-to-text:t">
                  <w:txbxContent>
                    <w:p w14:paraId="3D1B323A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Then, in “Settings =&gt; Standard”, I set up what service type did I want. </w:t>
                      </w:r>
                    </w:p>
                    <w:p w14:paraId="5762ABEB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Since I want to login into my RADIUS devices, I wanted only “login” service. </w:t>
                      </w:r>
                    </w:p>
                    <w:p w14:paraId="7F6A2FD5" w14:textId="77777777" w:rsidR="008D6629" w:rsidRPr="0093698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So, I removed two existing Attributes.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4477E0FB" wp14:editId="45FEE329">
            <wp:extent cx="4191000" cy="3554369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0" cy="356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C752" w14:textId="77777777" w:rsidR="00EF5D05" w:rsidRDefault="008D6629" w:rsidP="00EF5D05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E5D7DE6" wp14:editId="43B3D0DF">
                <wp:simplePos x="0" y="0"/>
                <wp:positionH relativeFrom="margin">
                  <wp:posOffset>4467225</wp:posOffset>
                </wp:positionH>
                <wp:positionV relativeFrom="paragraph">
                  <wp:posOffset>0</wp:posOffset>
                </wp:positionV>
                <wp:extent cx="1549400" cy="1404620"/>
                <wp:effectExtent l="0" t="0" r="12700" b="2286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633E5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I clicked “Add” to load “login” service. </w:t>
                            </w:r>
                          </w:p>
                          <w:p w14:paraId="7CF1AB82" w14:textId="77777777" w:rsidR="008D6629" w:rsidRPr="0093698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 clicked “Service-Type” and select “login” from “others”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5D7DE6" id="_x0000_s1036" type="#_x0000_t202" style="position:absolute;left:0;text-align:left;margin-left:351.75pt;margin-top:0;width:122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">
                <v:textbox style="mso-fit-shape-to-text:t">
                  <w:txbxContent>
                    <w:p w14:paraId="24B633E5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I clicked “Add” to load “login” service. </w:t>
                      </w:r>
                    </w:p>
                    <w:p w14:paraId="7CF1AB82" w14:textId="77777777" w:rsidR="008D6629" w:rsidRPr="0093698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 clicked “Service-Type” and select “login” from “others”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6460DF90" wp14:editId="736D8E5F">
            <wp:extent cx="4294479" cy="35560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653" cy="356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49C3" w14:textId="77777777" w:rsidR="00EF5D05" w:rsidRDefault="008D6629" w:rsidP="00EF5D05"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CFBC467" wp14:editId="71AA80DA">
                <wp:simplePos x="0" y="0"/>
                <wp:positionH relativeFrom="margin">
                  <wp:posOffset>4436212</wp:posOffset>
                </wp:positionH>
                <wp:positionV relativeFrom="paragraph">
                  <wp:posOffset>81910</wp:posOffset>
                </wp:positionV>
                <wp:extent cx="1549400" cy="1404620"/>
                <wp:effectExtent l="0" t="0" r="12700" b="2159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340BE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Confirmed. </w:t>
                            </w:r>
                          </w:p>
                          <w:p w14:paraId="17A793FD" w14:textId="77777777" w:rsidR="008D6629" w:rsidRPr="0093698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Two other original attributes are removed and “login” should be the only attribute.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FBC467" id="_x0000_s1037" type="#_x0000_t202" style="position:absolute;left:0;text-align:left;margin-left:349.3pt;margin-top:6.45pt;width:122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">
                <v:textbox style="mso-fit-shape-to-text:t">
                  <w:txbxContent>
                    <w:p w14:paraId="621340BE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Confirmed. </w:t>
                      </w:r>
                    </w:p>
                    <w:p w14:paraId="17A793FD" w14:textId="77777777" w:rsidR="008D6629" w:rsidRPr="0093698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Two other original attributes are removed and “login” should be the only attribute.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351E1871" wp14:editId="5E9C7A98">
            <wp:extent cx="4271854" cy="35657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59" cy="356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A7CA" w14:textId="77777777" w:rsidR="00EF5D05" w:rsidRDefault="008D6629" w:rsidP="00EF5D05">
      <w:r w:rsidRPr="00936989">
        <w:rPr>
          <w:noProof/>
          <w:sz w:val="24"/>
          <w:lang w:eastAsia="zh-CN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418075D" wp14:editId="18DF5514">
                <wp:simplePos x="0" y="0"/>
                <wp:positionH relativeFrom="margin">
                  <wp:posOffset>4394200</wp:posOffset>
                </wp:positionH>
                <wp:positionV relativeFrom="paragraph">
                  <wp:posOffset>57785</wp:posOffset>
                </wp:positionV>
                <wp:extent cx="1549400" cy="1404620"/>
                <wp:effectExtent l="0" t="0" r="12700" b="2286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739C0" w14:textId="77777777" w:rsidR="008D662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Last step in NPS: configure the privilege level for my domain.</w:t>
                            </w:r>
                          </w:p>
                          <w:p w14:paraId="50CF74F5" w14:textId="77777777" w:rsidR="008D6629" w:rsidRPr="00936989" w:rsidRDefault="008D6629" w:rsidP="008D662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Privilege 15 means that I gave anyone in this domain unreserved privilege to view and write anything.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18075D" id="_x0000_s1038" type="#_x0000_t202" style="position:absolute;left:0;text-align:left;margin-left:346pt;margin-top:4.55pt;width:122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">
                <v:textbox style="mso-fit-shape-to-text:t">
                  <w:txbxContent>
                    <w:p w14:paraId="79D739C0" w14:textId="77777777" w:rsidR="008D662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Last step in NPS: configure the privilege level for my domain.</w:t>
                      </w:r>
                    </w:p>
                    <w:p w14:paraId="50CF74F5" w14:textId="77777777" w:rsidR="008D6629" w:rsidRPr="00936989" w:rsidRDefault="008D6629" w:rsidP="008D662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Privilege 15 means that I gave anyone in this domain unreserved privilege to view and write anything.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D05">
        <w:rPr>
          <w:noProof/>
          <w:lang w:eastAsia="zh-CN"/>
        </w:rPr>
        <w:drawing>
          <wp:inline distT="0" distB="0" distL="0" distR="0" wp14:anchorId="4ACF8F05" wp14:editId="17AE99D8">
            <wp:extent cx="4227195" cy="3545901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218" cy="358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C414" w14:textId="77777777" w:rsidR="00EF5D05" w:rsidRPr="00EF5D05" w:rsidRDefault="00EF5D05" w:rsidP="00EF5D05"/>
    <w:p w14:paraId="070408FD" w14:textId="77777777" w:rsidR="00462135" w:rsidRDefault="00462135" w:rsidP="00462135">
      <w:pPr>
        <w:pStyle w:val="Heading4"/>
        <w:rPr>
          <w:b/>
          <w:sz w:val="24"/>
        </w:rPr>
      </w:pPr>
      <w:r>
        <w:rPr>
          <w:b/>
          <w:sz w:val="24"/>
        </w:rPr>
        <w:t>Configuring Active Directory Domain Service (AD DS)</w:t>
      </w:r>
      <w:r w:rsidRPr="004D3827">
        <w:rPr>
          <w:b/>
          <w:sz w:val="24"/>
        </w:rPr>
        <w:t xml:space="preserve">. </w:t>
      </w:r>
    </w:p>
    <w:p w14:paraId="40D97D98" w14:textId="77777777" w:rsidR="00AB429D" w:rsidRPr="00AB429D" w:rsidRDefault="00AB429D" w:rsidP="00AB429D">
      <w:r>
        <w:lastRenderedPageBreak/>
        <w:t xml:space="preserve">The next step is to add various users/ administrators into my domain. Open Active Directory Domain Service. Go to your domain (cisco.local) =&gt; users and click add users. The password is configured in this process, just follow the system instruction. </w:t>
      </w:r>
    </w:p>
    <w:p w14:paraId="72B40615" w14:textId="77777777" w:rsidR="00EF3CC2" w:rsidRDefault="00EF3CC2" w:rsidP="00EF3CC2">
      <w:r>
        <w:rPr>
          <w:noProof/>
          <w:lang w:eastAsia="zh-CN"/>
        </w:rPr>
        <w:drawing>
          <wp:inline distT="0" distB="0" distL="0" distR="0" wp14:anchorId="2050C3F2" wp14:editId="5579D189">
            <wp:extent cx="4714505" cy="33274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791" cy="333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59F9" w14:textId="77777777" w:rsidR="00EF3CC2" w:rsidRDefault="00EF3CC2" w:rsidP="00EF3CC2">
      <w:r>
        <w:rPr>
          <w:noProof/>
          <w:lang w:eastAsia="zh-CN"/>
        </w:rPr>
        <w:drawing>
          <wp:inline distT="0" distB="0" distL="0" distR="0" wp14:anchorId="3D685E92" wp14:editId="6800CCCC">
            <wp:extent cx="5147137" cy="36322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57" cy="363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9985" w14:textId="77777777" w:rsidR="00EF3CC2" w:rsidRDefault="00EF3CC2" w:rsidP="00EF3CC2">
      <w:r>
        <w:rPr>
          <w:noProof/>
          <w:lang w:eastAsia="zh-CN"/>
        </w:rPr>
        <w:lastRenderedPageBreak/>
        <w:drawing>
          <wp:inline distT="0" distB="0" distL="0" distR="0" wp14:anchorId="01BD8C13" wp14:editId="5FB35FD6">
            <wp:extent cx="5138357" cy="3624942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03" cy="3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6B18" w14:textId="77777777" w:rsidR="00EF3CC2" w:rsidRPr="00EF3CC2" w:rsidRDefault="00AB429D" w:rsidP="00EF3CC2">
      <w:r w:rsidRPr="00936989">
        <w:rPr>
          <w:noProof/>
          <w:sz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F7071A7" wp14:editId="17C50D81">
                <wp:simplePos x="0" y="0"/>
                <wp:positionH relativeFrom="margin">
                  <wp:posOffset>3548380</wp:posOffset>
                </wp:positionH>
                <wp:positionV relativeFrom="paragraph">
                  <wp:posOffset>0</wp:posOffset>
                </wp:positionV>
                <wp:extent cx="2383155" cy="1404620"/>
                <wp:effectExtent l="0" t="0" r="17145" b="1714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3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0313" w14:textId="77777777" w:rsidR="00AB429D" w:rsidRDefault="00AB429D" w:rsidP="00AB429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User Confirmed. </w:t>
                            </w:r>
                          </w:p>
                          <w:p w14:paraId="2FD29C09" w14:textId="77777777" w:rsidR="00AB429D" w:rsidRDefault="00AB429D" w:rsidP="00AB429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Last step, add your user into the Your routers’ group. </w:t>
                            </w:r>
                          </w:p>
                          <w:p w14:paraId="3DB8DE96" w14:textId="77777777" w:rsidR="00AB429D" w:rsidRDefault="00AB429D" w:rsidP="00AB429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After that, your router is ready to go. The console authentication is almost the same as TACACS+, so I didn’t show it here.</w:t>
                            </w:r>
                          </w:p>
                          <w:p w14:paraId="783FF33F" w14:textId="77777777" w:rsidR="00AB429D" w:rsidRPr="00936989" w:rsidRDefault="00AB429D" w:rsidP="00AB429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You can login into your RADIUS authenticated router now.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7071A7" id="_x0000_s1039" type="#_x0000_t202" style="position:absolute;left:0;text-align:left;margin-left:279.4pt;margin-top:0;width:187.6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">
                <v:textbox style="mso-fit-shape-to-text:t">
                  <w:txbxContent>
                    <w:p w14:paraId="00900313" w14:textId="77777777" w:rsidR="00AB429D" w:rsidRDefault="00AB429D" w:rsidP="00AB429D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User Confirmed. </w:t>
                      </w:r>
                    </w:p>
                    <w:p w14:paraId="2FD29C09" w14:textId="77777777" w:rsidR="00AB429D" w:rsidRDefault="00AB429D" w:rsidP="00AB429D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Last step, add your user into the Your routers’ group. </w:t>
                      </w:r>
                    </w:p>
                    <w:p w14:paraId="3DB8DE96" w14:textId="77777777" w:rsidR="00AB429D" w:rsidRDefault="00AB429D" w:rsidP="00AB429D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After that, your router is ready to go. The console authentication is almost the same as TACACS+, so I didn’t show it here.</w:t>
                      </w:r>
                    </w:p>
                    <w:p w14:paraId="783FF33F" w14:textId="77777777" w:rsidR="00AB429D" w:rsidRPr="00936989" w:rsidRDefault="00AB429D" w:rsidP="00AB429D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You can login into your RADIUS authenticated router now.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CC2">
        <w:rPr>
          <w:noProof/>
          <w:lang w:eastAsia="zh-CN"/>
        </w:rPr>
        <w:drawing>
          <wp:inline distT="0" distB="0" distL="0" distR="0" wp14:anchorId="7DA3CED3" wp14:editId="10426100">
            <wp:extent cx="3327400" cy="24384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4125" w14:textId="77777777" w:rsidR="00462135" w:rsidRPr="004D3827" w:rsidRDefault="00462135" w:rsidP="004D3827"/>
    <w:p w14:paraId="5F0528F1" w14:textId="77777777" w:rsidR="00206D85" w:rsidRDefault="0082464C" w:rsidP="00206D85">
      <w:pPr>
        <w:pStyle w:val="Heading2"/>
        <w:ind w:left="0"/>
        <w:rPr>
          <w:sz w:val="28"/>
        </w:rPr>
      </w:pPr>
      <w:r>
        <w:rPr>
          <w:sz w:val="28"/>
        </w:rPr>
        <w:t>Problems</w:t>
      </w:r>
      <w:r w:rsidR="002A7127">
        <w:rPr>
          <w:sz w:val="28"/>
        </w:rPr>
        <w:t xml:space="preserve"> encountered</w:t>
      </w:r>
    </w:p>
    <w:p w14:paraId="6400932B" w14:textId="77777777" w:rsidR="0055469E" w:rsidRPr="002A7127" w:rsidRDefault="00666BFE" w:rsidP="0082464C">
      <w:pPr>
        <w:rPr>
          <w:b/>
          <w:sz w:val="24"/>
        </w:rPr>
      </w:pPr>
      <w:r w:rsidRPr="002A7127">
        <w:rPr>
          <w:b/>
          <w:sz w:val="24"/>
        </w:rPr>
        <w:t>Linux TACACS+ Administrator directory</w:t>
      </w:r>
      <w:r w:rsidR="00FB1532" w:rsidRPr="002A7127">
        <w:rPr>
          <w:b/>
          <w:sz w:val="24"/>
        </w:rPr>
        <w:t xml:space="preserve">: </w:t>
      </w:r>
    </w:p>
    <w:p w14:paraId="051ACEDD" w14:textId="77777777" w:rsidR="00FB1532" w:rsidRPr="005B69CD" w:rsidRDefault="00FB1532" w:rsidP="002A7127">
      <w:pPr>
        <w:ind w:left="720"/>
        <w:rPr>
          <w:sz w:val="24"/>
        </w:rPr>
      </w:pPr>
      <w:r w:rsidRPr="005B69CD">
        <w:rPr>
          <w:sz w:val="24"/>
        </w:rPr>
        <w:t xml:space="preserve">when I first configure the file for TACACS+ user directory, I thought that I only need to add a user into the directory with username and password. My username and password didn’t </w:t>
      </w:r>
      <w:r w:rsidR="00666BFE" w:rsidRPr="005B69CD">
        <w:rPr>
          <w:sz w:val="24"/>
        </w:rPr>
        <w:t>work,</w:t>
      </w:r>
      <w:r w:rsidRPr="005B69CD">
        <w:rPr>
          <w:sz w:val="24"/>
        </w:rPr>
        <w:t xml:space="preserve"> and I couldn’t log in to my router. </w:t>
      </w:r>
      <w:r w:rsidR="00666BFE" w:rsidRPr="005B69CD">
        <w:rPr>
          <w:sz w:val="24"/>
        </w:rPr>
        <w:t>However, I later found I must</w:t>
      </w:r>
      <w:r w:rsidRPr="005B69CD">
        <w:rPr>
          <w:sz w:val="24"/>
        </w:rPr>
        <w:t xml:space="preserve"> c</w:t>
      </w:r>
      <w:r w:rsidR="00666BFE" w:rsidRPr="005B69CD">
        <w:rPr>
          <w:sz w:val="24"/>
        </w:rPr>
        <w:t>onfigure a group with defined privilege, and then assign users/admins under that group for TACACS</w:t>
      </w:r>
      <w:r w:rsidR="0055469E" w:rsidRPr="005B69CD">
        <w:rPr>
          <w:sz w:val="24"/>
        </w:rPr>
        <w:t>+</w:t>
      </w:r>
      <w:r w:rsidR="00666BFE" w:rsidRPr="005B69CD">
        <w:rPr>
          <w:sz w:val="24"/>
        </w:rPr>
        <w:t xml:space="preserve"> to work. </w:t>
      </w:r>
      <w:r w:rsidR="0055469E" w:rsidRPr="005B69CD">
        <w:rPr>
          <w:sz w:val="24"/>
        </w:rPr>
        <w:t xml:space="preserve">Now it makes sense to me because a privilege level must be defined in order for TACACS+ to operate. </w:t>
      </w:r>
    </w:p>
    <w:p w14:paraId="707E9986" w14:textId="77777777" w:rsidR="0082464C" w:rsidRPr="002A7127" w:rsidRDefault="00CF6AF9" w:rsidP="0082464C">
      <w:pPr>
        <w:rPr>
          <w:b/>
          <w:sz w:val="24"/>
        </w:rPr>
      </w:pPr>
      <w:r w:rsidRPr="002A7127">
        <w:rPr>
          <w:b/>
          <w:sz w:val="24"/>
        </w:rPr>
        <w:t>Log Out of R</w:t>
      </w:r>
      <w:r w:rsidR="0082464C" w:rsidRPr="002A7127">
        <w:rPr>
          <w:b/>
          <w:sz w:val="24"/>
        </w:rPr>
        <w:t>outer</w:t>
      </w:r>
      <w:r w:rsidRPr="002A7127">
        <w:rPr>
          <w:b/>
          <w:sz w:val="24"/>
        </w:rPr>
        <w:t>s, Can’t Log In:</w:t>
      </w:r>
    </w:p>
    <w:p w14:paraId="43D48E15" w14:textId="77777777" w:rsidR="00CF6AF9" w:rsidRPr="005B69CD" w:rsidRDefault="00CF6AF9" w:rsidP="002A7127">
      <w:pPr>
        <w:ind w:left="720"/>
        <w:rPr>
          <w:sz w:val="24"/>
        </w:rPr>
      </w:pPr>
      <w:r w:rsidRPr="005B69CD">
        <w:rPr>
          <w:sz w:val="24"/>
        </w:rPr>
        <w:t>When I configure first AAA accounting on routers, I didn’t set up my servers correctly, which leads to the failure in authentication. Since authentica</w:t>
      </w:r>
      <w:r w:rsidR="00487FB1" w:rsidRPr="005B69CD">
        <w:rPr>
          <w:sz w:val="24"/>
        </w:rPr>
        <w:t>tion failed, I couldn</w:t>
      </w:r>
      <w:r w:rsidRPr="005B69CD">
        <w:rPr>
          <w:sz w:val="24"/>
        </w:rPr>
        <w:t xml:space="preserve">’t log in or do anything with my routers. </w:t>
      </w:r>
      <w:r w:rsidR="00487FB1" w:rsidRPr="005B69CD">
        <w:rPr>
          <w:sz w:val="24"/>
        </w:rPr>
        <w:t xml:space="preserve">At first, I had to power cycle my routers to erase my mistake, but that took a lot of time. </w:t>
      </w:r>
    </w:p>
    <w:p w14:paraId="4C5BA4C1" w14:textId="77777777" w:rsidR="00487FB1" w:rsidRPr="005B69CD" w:rsidRDefault="00487FB1" w:rsidP="002A7127">
      <w:pPr>
        <w:ind w:left="720"/>
        <w:rPr>
          <w:sz w:val="24"/>
        </w:rPr>
      </w:pPr>
      <w:r w:rsidRPr="005B69CD">
        <w:rPr>
          <w:sz w:val="24"/>
        </w:rPr>
        <w:t>To solve this question, I need</w:t>
      </w:r>
      <w:r w:rsidR="00904312" w:rsidRPr="005B69CD">
        <w:rPr>
          <w:sz w:val="24"/>
        </w:rPr>
        <w:t xml:space="preserve"> to configure a local user with:</w:t>
      </w:r>
    </w:p>
    <w:p w14:paraId="72CC53E1" w14:textId="77777777" w:rsidR="00487FB1" w:rsidRPr="005B69CD" w:rsidRDefault="00904312" w:rsidP="002A7127">
      <w:pPr>
        <w:ind w:left="648"/>
        <w:rPr>
          <w:sz w:val="24"/>
        </w:rPr>
      </w:pPr>
      <w:r w:rsidRPr="005B69CD">
        <w:rPr>
          <w:b/>
          <w:sz w:val="24"/>
        </w:rPr>
        <w:t>R1(config)</w:t>
      </w:r>
      <w:r w:rsidRPr="005B69CD">
        <w:rPr>
          <w:sz w:val="24"/>
        </w:rPr>
        <w:t xml:space="preserve"># username </w:t>
      </w:r>
      <w:r w:rsidRPr="005B69CD">
        <w:rPr>
          <w:b/>
          <w:i/>
          <w:sz w:val="24"/>
        </w:rPr>
        <w:t>backup</w:t>
      </w:r>
      <w:r w:rsidRPr="005B69CD">
        <w:rPr>
          <w:sz w:val="24"/>
        </w:rPr>
        <w:t xml:space="preserve"> secret </w:t>
      </w:r>
      <w:r w:rsidRPr="005B69CD">
        <w:rPr>
          <w:b/>
          <w:i/>
          <w:sz w:val="24"/>
        </w:rPr>
        <w:t>#####</w:t>
      </w:r>
    </w:p>
    <w:p w14:paraId="23BAE1CA" w14:textId="77777777" w:rsidR="00904312" w:rsidRPr="005B69CD" w:rsidRDefault="00904312" w:rsidP="002A7127">
      <w:pPr>
        <w:ind w:left="720"/>
        <w:rPr>
          <w:sz w:val="24"/>
        </w:rPr>
      </w:pPr>
      <w:r w:rsidRPr="005B69CD">
        <w:rPr>
          <w:sz w:val="24"/>
        </w:rPr>
        <w:t>Now, I can log in to and configure my routers even though TACACS+ or RADIUS don’t work. Note that this local user will only be valid when the server is unavailable (for example, unplug the ethernet cable between server and routers).</w:t>
      </w:r>
    </w:p>
    <w:p w14:paraId="5374D062" w14:textId="77777777" w:rsidR="00904312" w:rsidRPr="002A7127" w:rsidRDefault="00904312" w:rsidP="0082464C">
      <w:pPr>
        <w:rPr>
          <w:b/>
          <w:sz w:val="24"/>
        </w:rPr>
      </w:pPr>
      <w:r w:rsidRPr="002A7127">
        <w:rPr>
          <w:b/>
          <w:sz w:val="24"/>
        </w:rPr>
        <w:t>Not Sure About the Direction to Go:</w:t>
      </w:r>
    </w:p>
    <w:p w14:paraId="436B1CD0" w14:textId="77777777" w:rsidR="0082464C" w:rsidRPr="005B69CD" w:rsidRDefault="00904312" w:rsidP="002A7127">
      <w:pPr>
        <w:ind w:left="720"/>
        <w:rPr>
          <w:sz w:val="24"/>
        </w:rPr>
      </w:pPr>
      <w:r w:rsidRPr="005B69CD">
        <w:rPr>
          <w:sz w:val="24"/>
        </w:rPr>
        <w:t>Before, I only c</w:t>
      </w:r>
      <w:r w:rsidR="005B69CD">
        <w:rPr>
          <w:sz w:val="24"/>
        </w:rPr>
        <w:t>onfigured routers in cisco CLI, or computer in GUI</w:t>
      </w:r>
      <w:r w:rsidRPr="005B69CD">
        <w:rPr>
          <w:sz w:val="24"/>
        </w:rPr>
        <w:t>. I was clueless when two distinct interfaces intercepted</w:t>
      </w:r>
      <w:r w:rsidR="005B69CD" w:rsidRPr="005B69CD">
        <w:rPr>
          <w:sz w:val="24"/>
        </w:rPr>
        <w:t>, so I spent a lot of time following websites that don’t contribute to my project</w:t>
      </w:r>
      <w:r w:rsidRPr="005B69CD">
        <w:rPr>
          <w:sz w:val="24"/>
        </w:rPr>
        <w:t xml:space="preserve">. After extensive research and discussions with my classmates, I learned that basic components of AAA authentication are an active directory, a shared key between routers and server and a defined network policy, any other things are </w:t>
      </w:r>
      <w:r w:rsidRPr="005B69CD">
        <w:rPr>
          <w:sz w:val="24"/>
        </w:rPr>
        <w:lastRenderedPageBreak/>
        <w:t xml:space="preserve">security/ management </w:t>
      </w:r>
      <w:r w:rsidR="005B69CD" w:rsidRPr="005B69CD">
        <w:rPr>
          <w:sz w:val="24"/>
        </w:rPr>
        <w:t xml:space="preserve">preferences. After these three essential parts, I’ve built the skeleton of my AAA accounting platform.  </w:t>
      </w:r>
    </w:p>
    <w:p w14:paraId="7F3D2FE6" w14:textId="77777777" w:rsidR="00904312" w:rsidRPr="002A7127" w:rsidRDefault="00904312" w:rsidP="00904312">
      <w:pPr>
        <w:rPr>
          <w:b/>
          <w:sz w:val="24"/>
        </w:rPr>
      </w:pPr>
      <w:r w:rsidRPr="002A7127">
        <w:rPr>
          <w:b/>
          <w:sz w:val="24"/>
        </w:rPr>
        <w:t>VMware connection issue. Two different modes</w:t>
      </w:r>
    </w:p>
    <w:p w14:paraId="696390AD" w14:textId="77777777" w:rsidR="00904312" w:rsidRPr="0082464C" w:rsidRDefault="005B69CD" w:rsidP="002A7127">
      <w:pPr>
        <w:ind w:left="720"/>
      </w:pPr>
      <w:r>
        <w:t xml:space="preserve">The last problem is not really a problem </w:t>
      </w:r>
      <w:r w:rsidR="00710F2F">
        <w:t xml:space="preserve">in actual servers. Because my servers are virtual servers based on the ISO images in VMware, there are two ways that a virtual computer can connect to the physical network: either uses the same ip address as the physical PC, or a unique ip address different from the physical PC. In this lab, </w:t>
      </w:r>
      <w:r w:rsidR="002A7127">
        <w:t xml:space="preserve">my virtual and actual computer each needs an ip address, so I need two ip address for one physical computer. </w:t>
      </w:r>
    </w:p>
    <w:p w14:paraId="2BB21C15" w14:textId="77777777" w:rsidR="00FC58C2" w:rsidRDefault="0082464C" w:rsidP="00206D85">
      <w:pPr>
        <w:pStyle w:val="Heading2"/>
        <w:ind w:left="0"/>
        <w:rPr>
          <w:sz w:val="28"/>
        </w:rPr>
      </w:pPr>
      <w:r>
        <w:rPr>
          <w:sz w:val="28"/>
        </w:rPr>
        <w:t>Summary</w:t>
      </w:r>
    </w:p>
    <w:p w14:paraId="6AEC264C" w14:textId="77777777" w:rsidR="00BC3CB4" w:rsidRDefault="00BC3CB4" w:rsidP="00BC3CB4">
      <w:pPr>
        <w:ind w:firstLine="648"/>
      </w:pPr>
      <w:r>
        <w:t xml:space="preserve">I used configured TACACS+ server on Linux and RADIUS server on Windows 2016. </w:t>
      </w:r>
      <w:r w:rsidR="002F685B">
        <w:t xml:space="preserve">TACACS+ and RADIUS are platforms that centralizes the router login authentication into one server. In this way, I increase the security of my system because I can monitor one server more closely than a lot of individual network devices. </w:t>
      </w:r>
      <w:r>
        <w:t>There are t</w:t>
      </w:r>
      <w:r w:rsidR="002F685B">
        <w:t xml:space="preserve">hree essential part of for this platform to run: group policies, user directory and authentication configuration on both routers and servers. </w:t>
      </w:r>
    </w:p>
    <w:p w14:paraId="00861531" w14:textId="77777777" w:rsidR="00DB23E8" w:rsidRPr="00DB23E8" w:rsidRDefault="002F685B" w:rsidP="002F685B">
      <w:pPr>
        <w:ind w:firstLine="648"/>
      </w:pPr>
      <w:r>
        <w:t xml:space="preserve">In this project, </w:t>
      </w:r>
      <w:r w:rsidR="00DB23E8">
        <w:t xml:space="preserve">Linux </w:t>
      </w:r>
      <w:r w:rsidR="005B69CD">
        <w:t xml:space="preserve">is much easier for the people who set up the </w:t>
      </w:r>
      <w:r w:rsidR="00BC3CB4">
        <w:t>server because</w:t>
      </w:r>
      <w:r w:rsidR="005B69CD">
        <w:t xml:space="preserve"> all essential parts of the AAA platform are concentrated in a script of codes. Though it’s not easy for a person new to Windows Server to find the right buttons to click, it has a lot of extra features and explicated options; and after all, it has a nice graphic user interface close to PCs that we use every day, which makes it more user friendly in some degree. </w:t>
      </w:r>
    </w:p>
    <w:p w14:paraId="32E7BBB6" w14:textId="77777777" w:rsidR="00C24A65" w:rsidRPr="007905D1" w:rsidRDefault="00C24A65" w:rsidP="00DA64A4">
      <w:pPr>
        <w:ind w:left="0"/>
        <w:rPr>
          <w:sz w:val="24"/>
        </w:rPr>
      </w:pPr>
    </w:p>
    <w:sectPr w:rsidR="00C24A65" w:rsidRPr="007905D1">
      <w:headerReference w:type="default" r:id="rId37"/>
      <w:footerReference w:type="default" r:id="rId38"/>
      <w:headerReference w:type="first" r:id="rId39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64241" w14:textId="77777777" w:rsidR="00E34008" w:rsidRDefault="00E34008">
      <w:r>
        <w:separator/>
      </w:r>
    </w:p>
    <w:p w14:paraId="51B889CF" w14:textId="77777777" w:rsidR="00E34008" w:rsidRDefault="00E34008"/>
  </w:endnote>
  <w:endnote w:type="continuationSeparator" w:id="0">
    <w:p w14:paraId="1C9F341B" w14:textId="77777777" w:rsidR="00E34008" w:rsidRDefault="00E34008">
      <w:r>
        <w:continuationSeparator/>
      </w:r>
    </w:p>
    <w:p w14:paraId="229EBE30" w14:textId="77777777" w:rsidR="00E34008" w:rsidRDefault="00E340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620" w:firstRow="1" w:lastRow="0" w:firstColumn="0" w:lastColumn="0" w:noHBand="1" w:noVBand="1"/>
      <w:tblDescription w:val="Footer table with date, document title, and page number"/>
    </w:tblPr>
    <w:tblGrid>
      <w:gridCol w:w="1404"/>
      <w:gridCol w:w="6552"/>
      <w:gridCol w:w="1404"/>
    </w:tblGrid>
    <w:tr w:rsidR="00FB1532" w14:paraId="38F128D8" w14:textId="77777777" w:rsidTr="005A54FA">
      <w:tc>
        <w:tcPr>
          <w:tcW w:w="750" w:type="pct"/>
        </w:tcPr>
        <w:p w14:paraId="6AA2A305" w14:textId="013CB74A" w:rsidR="00FB1532" w:rsidRDefault="00E34008" w:rsidP="00547E56">
          <w:pPr>
            <w:pStyle w:val="Footer"/>
          </w:pPr>
          <w:sdt>
            <w:sdtPr>
              <w:alias w:val="Date:"/>
              <w:tag w:val="Date:"/>
              <w:id w:val="-581765881"/>
              <w:placeholder>
                <w:docPart w:val="A4BF1F01A9BC4585B3F5A528A5B353AB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15:appearance w15:val="hidden"/>
              <w:text/>
            </w:sdtPr>
            <w:sdtEndPr/>
            <w:sdtContent>
              <w:r w:rsidR="007346D0">
                <w:t>jan. 2019</w:t>
              </w:r>
            </w:sdtContent>
          </w:sdt>
        </w:p>
      </w:tc>
      <w:tc>
        <w:tcPr>
          <w:tcW w:w="3500" w:type="pct"/>
        </w:tcPr>
        <w:sdt>
          <w:sdtPr>
            <w:alias w:val="Title:"/>
            <w:tag w:val="Title:"/>
            <w:id w:val="1369803302"/>
            <w:placeholder>
              <w:docPart w:val="29073006EC584A748E0823C6FC1C914A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15:appearance w15:val="hidden"/>
            <w:text/>
          </w:sdtPr>
          <w:sdtEndPr/>
          <w:sdtContent>
            <w:p w14:paraId="7C54D4C6" w14:textId="77777777" w:rsidR="00FB1532" w:rsidRDefault="00FB1532" w:rsidP="00547E56">
              <w:pPr>
                <w:pStyle w:val="Footer"/>
                <w:jc w:val="center"/>
              </w:pPr>
              <w:r>
                <w:t>Juntao Zhong</w:t>
              </w:r>
            </w:p>
          </w:sdtContent>
        </w:sdt>
      </w:tc>
      <w:tc>
        <w:tcPr>
          <w:tcW w:w="750" w:type="pct"/>
        </w:tcPr>
        <w:p w14:paraId="5D73A797" w14:textId="77777777" w:rsidR="00FB1532" w:rsidRDefault="00FB1532" w:rsidP="00547E56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B38E9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6B8A9E8" w14:textId="77777777" w:rsidR="00FB1532" w:rsidRDefault="00FB1532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FDC884" w14:textId="77777777" w:rsidR="00E34008" w:rsidRDefault="00E34008">
      <w:r>
        <w:separator/>
      </w:r>
    </w:p>
    <w:p w14:paraId="70024E23" w14:textId="77777777" w:rsidR="00E34008" w:rsidRDefault="00E34008"/>
  </w:footnote>
  <w:footnote w:type="continuationSeparator" w:id="0">
    <w:p w14:paraId="798459EA" w14:textId="77777777" w:rsidR="00E34008" w:rsidRDefault="00E34008">
      <w:r>
        <w:continuationSeparator/>
      </w:r>
    </w:p>
    <w:p w14:paraId="657A7053" w14:textId="77777777" w:rsidR="00E34008" w:rsidRDefault="00E340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3E9E7A" w14:textId="77777777" w:rsidR="00FB1532" w:rsidRDefault="00E34008">
    <w:pPr>
      <w:pStyle w:val="Header"/>
    </w:pPr>
    <w:sdt>
      <w:sdtPr>
        <w:alias w:val="Confidential:"/>
        <w:tag w:val="Confidential:"/>
        <w:id w:val="-1822729698"/>
        <w:placeholder>
          <w:docPart w:val="A8469AE1243D418482096CF61F41678E"/>
        </w:placeholder>
        <w:temporary/>
        <w:showingPlcHdr/>
        <w15:appearance w15:val="hidden"/>
      </w:sdtPr>
      <w:sdtEndPr/>
      <w:sdtContent>
        <w:r w:rsidR="00FB1532">
          <w:t>Confidential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13098" w14:textId="77777777" w:rsidR="00FB1532" w:rsidRDefault="00FB1532">
    <w:pPr>
      <w:pStyle w:val="Head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8E1DD1E" wp14:editId="1BEC91C8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1" name="Group 1" descr="Decorative sideba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74605159" id="Group 1" o:spid="_x0000_s1026" alt="Decorative sidebar" style="position:absolute;margin-left:27.75pt;margin-top:36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">
              <v:rect id="Rectangle 2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" fillcolor="#dd8047 [3205]" stroked="f" strokeweight="1pt"/>
              <v:rect id="Rectangle 3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94b6d2 [32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350E4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22AEB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E1C0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DBE37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0050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7EC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7C453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0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167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106052"/>
    <w:multiLevelType w:val="hybridMultilevel"/>
    <w:tmpl w:val="E2707262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993888"/>
    <w:multiLevelType w:val="hybridMultilevel"/>
    <w:tmpl w:val="E0525368"/>
    <w:lvl w:ilvl="0" w:tplc="0EB45C24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5E4129F7"/>
    <w:multiLevelType w:val="hybridMultilevel"/>
    <w:tmpl w:val="4F48E09E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8"/>
  </w:num>
  <w:num w:numId="5">
    <w:abstractNumId w:val="12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AC8"/>
    <w:rsid w:val="00036890"/>
    <w:rsid w:val="000739DC"/>
    <w:rsid w:val="00077C0B"/>
    <w:rsid w:val="00082265"/>
    <w:rsid w:val="000835FF"/>
    <w:rsid w:val="000B53F8"/>
    <w:rsid w:val="00105559"/>
    <w:rsid w:val="00121386"/>
    <w:rsid w:val="00122F75"/>
    <w:rsid w:val="00132A7B"/>
    <w:rsid w:val="00133F72"/>
    <w:rsid w:val="0014028D"/>
    <w:rsid w:val="00143CAD"/>
    <w:rsid w:val="00177CCB"/>
    <w:rsid w:val="0018506C"/>
    <w:rsid w:val="001912B2"/>
    <w:rsid w:val="001C344E"/>
    <w:rsid w:val="001F575A"/>
    <w:rsid w:val="00206D85"/>
    <w:rsid w:val="00207864"/>
    <w:rsid w:val="00232684"/>
    <w:rsid w:val="00252C3E"/>
    <w:rsid w:val="002626F0"/>
    <w:rsid w:val="00290347"/>
    <w:rsid w:val="002950DE"/>
    <w:rsid w:val="002A0044"/>
    <w:rsid w:val="002A052C"/>
    <w:rsid w:val="002A410D"/>
    <w:rsid w:val="002A7127"/>
    <w:rsid w:val="002C27D7"/>
    <w:rsid w:val="002F1364"/>
    <w:rsid w:val="002F685B"/>
    <w:rsid w:val="00304707"/>
    <w:rsid w:val="00306B78"/>
    <w:rsid w:val="00322A26"/>
    <w:rsid w:val="003362E9"/>
    <w:rsid w:val="00365929"/>
    <w:rsid w:val="003801F3"/>
    <w:rsid w:val="003A11D0"/>
    <w:rsid w:val="003A445F"/>
    <w:rsid w:val="003A4FE1"/>
    <w:rsid w:val="003A607D"/>
    <w:rsid w:val="003C0801"/>
    <w:rsid w:val="003E4270"/>
    <w:rsid w:val="003F66FA"/>
    <w:rsid w:val="00400434"/>
    <w:rsid w:val="00404C22"/>
    <w:rsid w:val="0042231F"/>
    <w:rsid w:val="004224CB"/>
    <w:rsid w:val="00451DBB"/>
    <w:rsid w:val="00462135"/>
    <w:rsid w:val="00474746"/>
    <w:rsid w:val="00487FB1"/>
    <w:rsid w:val="004A167F"/>
    <w:rsid w:val="004D068A"/>
    <w:rsid w:val="004D3827"/>
    <w:rsid w:val="004D4C55"/>
    <w:rsid w:val="004D5282"/>
    <w:rsid w:val="004D6422"/>
    <w:rsid w:val="004F0E9B"/>
    <w:rsid w:val="00503575"/>
    <w:rsid w:val="0050664B"/>
    <w:rsid w:val="00530E5A"/>
    <w:rsid w:val="00547E56"/>
    <w:rsid w:val="0055469E"/>
    <w:rsid w:val="005918F2"/>
    <w:rsid w:val="005A54FA"/>
    <w:rsid w:val="005B2EAF"/>
    <w:rsid w:val="005B3755"/>
    <w:rsid w:val="005B69CD"/>
    <w:rsid w:val="005D3E14"/>
    <w:rsid w:val="005E7BEC"/>
    <w:rsid w:val="0063193B"/>
    <w:rsid w:val="006629AE"/>
    <w:rsid w:val="00666BFE"/>
    <w:rsid w:val="006C27C7"/>
    <w:rsid w:val="006E5D71"/>
    <w:rsid w:val="006E67C4"/>
    <w:rsid w:val="006F2718"/>
    <w:rsid w:val="0070796C"/>
    <w:rsid w:val="00710F2F"/>
    <w:rsid w:val="0071683F"/>
    <w:rsid w:val="007346D0"/>
    <w:rsid w:val="00775B11"/>
    <w:rsid w:val="007819D8"/>
    <w:rsid w:val="00785E2A"/>
    <w:rsid w:val="007905D1"/>
    <w:rsid w:val="007D770B"/>
    <w:rsid w:val="007F4B9C"/>
    <w:rsid w:val="007F6D58"/>
    <w:rsid w:val="0082464C"/>
    <w:rsid w:val="008400AB"/>
    <w:rsid w:val="00876AC8"/>
    <w:rsid w:val="0088371C"/>
    <w:rsid w:val="00896D4E"/>
    <w:rsid w:val="008A5D10"/>
    <w:rsid w:val="008B5D87"/>
    <w:rsid w:val="008D6629"/>
    <w:rsid w:val="0090428B"/>
    <w:rsid w:val="00904312"/>
    <w:rsid w:val="00913FFC"/>
    <w:rsid w:val="00936989"/>
    <w:rsid w:val="009974F5"/>
    <w:rsid w:val="009A3525"/>
    <w:rsid w:val="009D3A8D"/>
    <w:rsid w:val="00A638EC"/>
    <w:rsid w:val="00A6594D"/>
    <w:rsid w:val="00A75E01"/>
    <w:rsid w:val="00A94C93"/>
    <w:rsid w:val="00AA133F"/>
    <w:rsid w:val="00AB38E9"/>
    <w:rsid w:val="00AB429D"/>
    <w:rsid w:val="00B012EB"/>
    <w:rsid w:val="00B42075"/>
    <w:rsid w:val="00B43CFB"/>
    <w:rsid w:val="00B55F7F"/>
    <w:rsid w:val="00B93122"/>
    <w:rsid w:val="00BC3CB4"/>
    <w:rsid w:val="00BD03EC"/>
    <w:rsid w:val="00BE0195"/>
    <w:rsid w:val="00C24A65"/>
    <w:rsid w:val="00C424DB"/>
    <w:rsid w:val="00CC7478"/>
    <w:rsid w:val="00CE2F7D"/>
    <w:rsid w:val="00CF6AF9"/>
    <w:rsid w:val="00D4278C"/>
    <w:rsid w:val="00D5350B"/>
    <w:rsid w:val="00D6536E"/>
    <w:rsid w:val="00D71A34"/>
    <w:rsid w:val="00D802AB"/>
    <w:rsid w:val="00DA64A4"/>
    <w:rsid w:val="00DB23E8"/>
    <w:rsid w:val="00DB6C8E"/>
    <w:rsid w:val="00DB6C95"/>
    <w:rsid w:val="00DE68AB"/>
    <w:rsid w:val="00E34008"/>
    <w:rsid w:val="00E51622"/>
    <w:rsid w:val="00E925A1"/>
    <w:rsid w:val="00EA386D"/>
    <w:rsid w:val="00EF3CC2"/>
    <w:rsid w:val="00EF4106"/>
    <w:rsid w:val="00EF5D05"/>
    <w:rsid w:val="00F00806"/>
    <w:rsid w:val="00F30B96"/>
    <w:rsid w:val="00F44805"/>
    <w:rsid w:val="00F875FD"/>
    <w:rsid w:val="00F9069F"/>
    <w:rsid w:val="00FB1532"/>
    <w:rsid w:val="00FB1D47"/>
    <w:rsid w:val="00FC0C41"/>
    <w:rsid w:val="00FC58C2"/>
    <w:rsid w:val="00FF5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3B5C9B"/>
  <w15:chartTrackingRefBased/>
  <w15:docId w15:val="{CA8A8050-2B6C-4276-BB52-9E3D39C7A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EAF"/>
    <w:pPr>
      <w:spacing w:before="120" w:after="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54FA"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5A54FA"/>
    <w:pPr>
      <w:keepNext/>
      <w:keepLines/>
      <w:pBdr>
        <w:top w:val="single" w:sz="4" w:space="1" w:color="B85A22" w:themeColor="accent2" w:themeShade="BF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rsid w:val="005A54F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4FA"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4FA"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A54FA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5A54FA"/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5A54FA"/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4FA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4FA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link w:val="TitleChar"/>
    <w:uiPriority w:val="1"/>
    <w:qFormat/>
    <w:rsid w:val="005A54FA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5A54FA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Footer">
    <w:name w:val="footer"/>
    <w:basedOn w:val="Normal"/>
    <w:link w:val="FooterChar"/>
    <w:uiPriority w:val="2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rsid w:val="00A638EC"/>
    <w:pPr>
      <w:spacing w:before="4700" w:after="1440"/>
      <w:jc w:val="right"/>
    </w:pPr>
    <w:rPr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rsid w:val="00290347"/>
    <w:pPr>
      <w:spacing w:before="1680"/>
      <w:contextualSpacing/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har"/>
    <w:uiPriority w:val="1"/>
    <w:qFormat/>
    <w:rsid w:val="006E67C4"/>
    <w:pPr>
      <w:pBdr>
        <w:top w:val="single" w:sz="2" w:space="1" w:color="auto"/>
      </w:pBd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rsid w:val="006E67C4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Rightalign">
    <w:name w:val="Right align"/>
    <w:basedOn w:val="Normal"/>
    <w:uiPriority w:val="1"/>
    <w:qFormat/>
    <w:pPr>
      <w:jc w:val="right"/>
    </w:p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iPriority w:val="1"/>
    <w:unhideWhenUsed/>
    <w:pPr>
      <w:numPr>
        <w:numId w:val="5"/>
      </w:numPr>
      <w:ind w:left="432"/>
      <w:contextualSpacing/>
    </w:pPr>
  </w:style>
  <w:style w:type="character" w:styleId="IntenseEmphasis">
    <w:name w:val="Intense Emphasis"/>
    <w:basedOn w:val="DefaultParagraphFont"/>
    <w:uiPriority w:val="21"/>
    <w:semiHidden/>
    <w:unhideWhenUsed/>
    <w:rsid w:val="005A54FA"/>
    <w:rPr>
      <w:i/>
      <w:iCs/>
      <w:color w:val="355D7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5A54FA"/>
    <w:pPr>
      <w:pBdr>
        <w:top w:val="single" w:sz="4" w:space="10" w:color="548AB7" w:themeColor="accent1" w:themeShade="BF"/>
        <w:bottom w:val="single" w:sz="4" w:space="10" w:color="548AB7" w:themeColor="accent1" w:themeShade="BF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A54FA"/>
    <w:rPr>
      <w:i/>
      <w:iCs/>
      <w:color w:val="355D7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5A54FA"/>
    <w:rPr>
      <w:b/>
      <w:bCs/>
      <w:caps w:val="0"/>
      <w:smallCaps/>
      <w:color w:val="355D7E" w:themeColor="accent1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5A54FA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5A54FA"/>
    <w:rPr>
      <w:color w:val="7C5F1D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A54FA"/>
    <w:rPr>
      <w:color w:val="595959" w:themeColor="text1" w:themeTint="A6"/>
      <w:shd w:val="clear" w:color="auto" w:fill="E6E6E6"/>
    </w:rPr>
  </w:style>
  <w:style w:type="character" w:styleId="Emphasis">
    <w:name w:val="Emphasis"/>
    <w:basedOn w:val="DefaultParagraphFont"/>
    <w:uiPriority w:val="20"/>
    <w:rsid w:val="005B2EAF"/>
    <w:rPr>
      <w:i/>
      <w:iCs/>
      <w:color w:val="595959" w:themeColor="text1" w:themeTint="A6"/>
    </w:rPr>
  </w:style>
  <w:style w:type="paragraph" w:styleId="ListParagraph">
    <w:name w:val="List Paragraph"/>
    <w:basedOn w:val="Normal"/>
    <w:uiPriority w:val="34"/>
    <w:unhideWhenUsed/>
    <w:qFormat/>
    <w:rsid w:val="00876A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278C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7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60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-zhongju\AppData\Roaming\Microsoft\Templates\Tactical%20business%20marketing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0EE218F4C4140B199627ABB9F191D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5645AA-71E5-400B-B7C7-DBF4740F143A}"/>
      </w:docPartPr>
      <w:docPartBody>
        <w:p w:rsidR="002C7A74" w:rsidRDefault="002C7A74">
          <w:pPr>
            <w:pStyle w:val="50EE218F4C4140B199627ABB9F191D15"/>
          </w:pPr>
          <w:r w:rsidRPr="002A0044">
            <w:t>Tactical Marketing Plan</w:t>
          </w:r>
        </w:p>
      </w:docPartBody>
    </w:docPart>
    <w:docPart>
      <w:docPartPr>
        <w:name w:val="C3168BE6B9B743979D703B3B7824EE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67023-D844-4C8D-9CC2-B383385B3426}"/>
      </w:docPartPr>
      <w:docPartBody>
        <w:p w:rsidR="002C7A74" w:rsidRDefault="002C7A74">
          <w:pPr>
            <w:pStyle w:val="C3168BE6B9B743979D703B3B7824EE81"/>
          </w:pPr>
          <w:r>
            <w:t>Document subtitle</w:t>
          </w:r>
        </w:p>
      </w:docPartBody>
    </w:docPart>
    <w:docPart>
      <w:docPartPr>
        <w:name w:val="08E46CF7A3264F34B79A1B5432B78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E54CCE-5225-4128-BF2C-E34A9067949C}"/>
      </w:docPartPr>
      <w:docPartBody>
        <w:p w:rsidR="002C7A74" w:rsidRDefault="002C7A74">
          <w:pPr>
            <w:pStyle w:val="08E46CF7A3264F34B79A1B5432B786C8"/>
          </w:pPr>
          <w:r w:rsidRPr="004D5282">
            <w:t>company name</w:t>
          </w:r>
        </w:p>
      </w:docPartBody>
    </w:docPart>
    <w:docPart>
      <w:docPartPr>
        <w:name w:val="A4BF1F01A9BC4585B3F5A528A5B35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3A922E-BC21-414F-B3BB-4FA0A60C0F14}"/>
      </w:docPartPr>
      <w:docPartBody>
        <w:p w:rsidR="002C7A74" w:rsidRDefault="002C7A74">
          <w:pPr>
            <w:pStyle w:val="A4BF1F01A9BC4585B3F5A528A5B353AB"/>
          </w:pPr>
          <w:r>
            <w:t>Define your pull-through offer.</w:t>
          </w:r>
        </w:p>
      </w:docPartBody>
    </w:docPart>
    <w:docPart>
      <w:docPartPr>
        <w:name w:val="29073006EC584A748E0823C6FC1C91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06E389-BD48-44E1-B38F-EB189E4CF8A6}"/>
      </w:docPartPr>
      <w:docPartBody>
        <w:p w:rsidR="002C7A74" w:rsidRDefault="002C7A74">
          <w:pPr>
            <w:pStyle w:val="29073006EC584A748E0823C6FC1C914A"/>
          </w:pPr>
          <w:r>
            <w:t>Process</w:t>
          </w:r>
        </w:p>
      </w:docPartBody>
    </w:docPart>
    <w:docPart>
      <w:docPartPr>
        <w:name w:val="A8469AE1243D418482096CF61F4167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504160-6D7A-4FAF-9917-53B981F2674E}"/>
      </w:docPartPr>
      <w:docPartBody>
        <w:p w:rsidR="002C7A74" w:rsidRDefault="002C7A74" w:rsidP="002C7A74">
          <w:pPr>
            <w:pStyle w:val="A8469AE1243D418482096CF61F41678E"/>
          </w:pPr>
          <w:r>
            <w:t>Product Demographics</w:t>
          </w:r>
        </w:p>
      </w:docPartBody>
    </w:docPart>
    <w:docPart>
      <w:docPartPr>
        <w:name w:val="D2B9757712BA4ED5ABE8C5BDBBD23C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7395B4-97F8-4FE3-8823-C91FF7FD3583}"/>
      </w:docPartPr>
      <w:docPartBody>
        <w:p w:rsidR="00AF204D" w:rsidRDefault="00DF4FF9" w:rsidP="00DF4FF9">
          <w:pPr>
            <w:pStyle w:val="D2B9757712BA4ED5ABE8C5BDBBD23C94"/>
          </w:pPr>
          <w: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A74"/>
    <w:rsid w:val="00095BEB"/>
    <w:rsid w:val="00251406"/>
    <w:rsid w:val="002C7A74"/>
    <w:rsid w:val="002F2C28"/>
    <w:rsid w:val="00427C02"/>
    <w:rsid w:val="00555A4D"/>
    <w:rsid w:val="006922F7"/>
    <w:rsid w:val="007743E1"/>
    <w:rsid w:val="00814361"/>
    <w:rsid w:val="00856DAF"/>
    <w:rsid w:val="00884F8D"/>
    <w:rsid w:val="00981468"/>
    <w:rsid w:val="00991735"/>
    <w:rsid w:val="00AD5499"/>
    <w:rsid w:val="00AF204D"/>
    <w:rsid w:val="00CF0447"/>
    <w:rsid w:val="00DF4FF9"/>
    <w:rsid w:val="00E35234"/>
    <w:rsid w:val="00F8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439CC905D6496EAC38DD9BE3827D12">
    <w:name w:val="E7439CC905D6496EAC38DD9BE3827D12"/>
  </w:style>
  <w:style w:type="paragraph" w:customStyle="1" w:styleId="255A69238E994009BD0D705948CC5F83">
    <w:name w:val="255A69238E994009BD0D705948CC5F83"/>
  </w:style>
  <w:style w:type="paragraph" w:customStyle="1" w:styleId="294DC02E864640789ED06C8E665C38AA">
    <w:name w:val="294DC02E864640789ED06C8E665C38AA"/>
  </w:style>
  <w:style w:type="paragraph" w:customStyle="1" w:styleId="50EE218F4C4140B199627ABB9F191D15">
    <w:name w:val="50EE218F4C4140B199627ABB9F191D15"/>
  </w:style>
  <w:style w:type="paragraph" w:customStyle="1" w:styleId="C3168BE6B9B743979D703B3B7824EE81">
    <w:name w:val="C3168BE6B9B743979D703B3B7824EE81"/>
  </w:style>
  <w:style w:type="paragraph" w:customStyle="1" w:styleId="08CD43F935254641B194853145A68A4F">
    <w:name w:val="08CD43F935254641B194853145A68A4F"/>
  </w:style>
  <w:style w:type="paragraph" w:customStyle="1" w:styleId="314866EAB32D47CFAA75AAF283C5FA33">
    <w:name w:val="314866EAB32D47CFAA75AAF283C5FA33"/>
  </w:style>
  <w:style w:type="paragraph" w:customStyle="1" w:styleId="08E46CF7A3264F34B79A1B5432B786C8">
    <w:name w:val="08E46CF7A3264F34B79A1B5432B786C8"/>
  </w:style>
  <w:style w:type="paragraph" w:customStyle="1" w:styleId="EB15A8784ED3424580A4D26D2673A96B">
    <w:name w:val="EB15A8784ED3424580A4D26D2673A96B"/>
  </w:style>
  <w:style w:type="paragraph" w:customStyle="1" w:styleId="0C8BEF5D6FB041569BCDEF43E4254279">
    <w:name w:val="0C8BEF5D6FB041569BCDEF43E4254279"/>
  </w:style>
  <w:style w:type="character" w:styleId="Emphasis">
    <w:name w:val="Emphasis"/>
    <w:basedOn w:val="DefaultParagraphFont"/>
    <w:uiPriority w:val="20"/>
    <w:rsid w:val="002C7A74"/>
    <w:rPr>
      <w:i/>
      <w:iCs/>
      <w:color w:val="595959" w:themeColor="text1" w:themeTint="A6"/>
    </w:rPr>
  </w:style>
  <w:style w:type="paragraph" w:customStyle="1" w:styleId="BB73B72FD3324A5B85908D5CBD5D1156">
    <w:name w:val="BB73B72FD3324A5B85908D5CBD5D1156"/>
  </w:style>
  <w:style w:type="paragraph" w:customStyle="1" w:styleId="EA617319D161482E9443EA887BE734D2">
    <w:name w:val="EA617319D161482E9443EA887BE734D2"/>
  </w:style>
  <w:style w:type="paragraph" w:customStyle="1" w:styleId="056BDC6EB8EF436D941A55948C150675">
    <w:name w:val="056BDC6EB8EF436D941A55948C150675"/>
  </w:style>
  <w:style w:type="paragraph" w:customStyle="1" w:styleId="B5B36A267610459390F2FFC712950DEE">
    <w:name w:val="B5B36A267610459390F2FFC712950DEE"/>
  </w:style>
  <w:style w:type="paragraph" w:customStyle="1" w:styleId="E9ED64114586459ABEAAE55D26A3626A">
    <w:name w:val="E9ED64114586459ABEAAE55D26A3626A"/>
  </w:style>
  <w:style w:type="paragraph" w:customStyle="1" w:styleId="F4D1FB8534E7420CA1615D67748840A8">
    <w:name w:val="F4D1FB8534E7420CA1615D67748840A8"/>
  </w:style>
  <w:style w:type="paragraph" w:customStyle="1" w:styleId="A137CC17903E438C9F0E8B86968E96D7">
    <w:name w:val="A137CC17903E438C9F0E8B86968E96D7"/>
  </w:style>
  <w:style w:type="paragraph" w:customStyle="1" w:styleId="2096D567AF3A44A08E60D9C95C22FAEE">
    <w:name w:val="2096D567AF3A44A08E60D9C95C22FAEE"/>
  </w:style>
  <w:style w:type="paragraph" w:customStyle="1" w:styleId="C03A4E0E278E468992AFD40F63A31E85">
    <w:name w:val="C03A4E0E278E468992AFD40F63A31E85"/>
  </w:style>
  <w:style w:type="paragraph" w:customStyle="1" w:styleId="8487E076C88748A4BB3E87B2DCF38119">
    <w:name w:val="8487E076C88748A4BB3E87B2DCF38119"/>
  </w:style>
  <w:style w:type="paragraph" w:customStyle="1" w:styleId="BD1E9FAB811E4EA989FC938595CB57CA">
    <w:name w:val="BD1E9FAB811E4EA989FC938595CB57CA"/>
  </w:style>
  <w:style w:type="paragraph" w:customStyle="1" w:styleId="319AA79EBB754271B5F1EDA66E7D674D">
    <w:name w:val="319AA79EBB754271B5F1EDA66E7D674D"/>
  </w:style>
  <w:style w:type="paragraph" w:customStyle="1" w:styleId="3023E2153B5245A4816F7653FBD88C07">
    <w:name w:val="3023E2153B5245A4816F7653FBD88C07"/>
  </w:style>
  <w:style w:type="paragraph" w:customStyle="1" w:styleId="0DAFFBF9C53B4341922EDBD909B2EB46">
    <w:name w:val="0DAFFBF9C53B4341922EDBD909B2EB46"/>
  </w:style>
  <w:style w:type="paragraph" w:customStyle="1" w:styleId="2E71D99772714157B237DA180780B28C">
    <w:name w:val="2E71D99772714157B237DA180780B28C"/>
  </w:style>
  <w:style w:type="paragraph" w:customStyle="1" w:styleId="0A03650802024E75AB25172315494F97">
    <w:name w:val="0A03650802024E75AB25172315494F97"/>
  </w:style>
  <w:style w:type="paragraph" w:customStyle="1" w:styleId="B8AF6C114A254B899E62EE9A3C75136B">
    <w:name w:val="B8AF6C114A254B899E62EE9A3C75136B"/>
  </w:style>
  <w:style w:type="paragraph" w:customStyle="1" w:styleId="A759E373A8754A44BD8E3105B30028E7">
    <w:name w:val="A759E373A8754A44BD8E3105B30028E7"/>
  </w:style>
  <w:style w:type="paragraph" w:customStyle="1" w:styleId="11E7E6310680430B8D2C15E2E7B430C9">
    <w:name w:val="11E7E6310680430B8D2C15E2E7B430C9"/>
  </w:style>
  <w:style w:type="paragraph" w:customStyle="1" w:styleId="E3EB2644087140A795F4317DFA95DA03">
    <w:name w:val="E3EB2644087140A795F4317DFA95DA03"/>
  </w:style>
  <w:style w:type="paragraph" w:customStyle="1" w:styleId="370CDF5FED8D47F894928035F2F46DC1">
    <w:name w:val="370CDF5FED8D47F894928035F2F46DC1"/>
  </w:style>
  <w:style w:type="paragraph" w:customStyle="1" w:styleId="11C16487B4C94AACB808818EAB2ED8B1">
    <w:name w:val="11C16487B4C94AACB808818EAB2ED8B1"/>
  </w:style>
  <w:style w:type="paragraph" w:customStyle="1" w:styleId="FBC10E4A2CCC48C0BD28481344DBAF81">
    <w:name w:val="FBC10E4A2CCC48C0BD28481344DBAF81"/>
  </w:style>
  <w:style w:type="paragraph" w:customStyle="1" w:styleId="D9EF9F96F2444B2497D8ADF6BD3FCBE3">
    <w:name w:val="D9EF9F96F2444B2497D8ADF6BD3FCBE3"/>
  </w:style>
  <w:style w:type="paragraph" w:customStyle="1" w:styleId="BA3939303FD7435AACF37CED604FA27C">
    <w:name w:val="BA3939303FD7435AACF37CED604FA27C"/>
  </w:style>
  <w:style w:type="paragraph" w:customStyle="1" w:styleId="A4BF1F01A9BC4585B3F5A528A5B353AB">
    <w:name w:val="A4BF1F01A9BC4585B3F5A528A5B353AB"/>
  </w:style>
  <w:style w:type="paragraph" w:customStyle="1" w:styleId="29073006EC584A748E0823C6FC1C914A">
    <w:name w:val="29073006EC584A748E0823C6FC1C914A"/>
  </w:style>
  <w:style w:type="paragraph" w:customStyle="1" w:styleId="5328433E7E3244F7905925CED20919C8">
    <w:name w:val="5328433E7E3244F7905925CED20919C8"/>
  </w:style>
  <w:style w:type="paragraph" w:customStyle="1" w:styleId="6285EEDF225C42AD81CDDFA38B4940F2">
    <w:name w:val="6285EEDF225C42AD81CDDFA38B4940F2"/>
  </w:style>
  <w:style w:type="paragraph" w:customStyle="1" w:styleId="BE1BBA4D59A147A0BCB20D35EA2272F4">
    <w:name w:val="BE1BBA4D59A147A0BCB20D35EA2272F4"/>
  </w:style>
  <w:style w:type="paragraph" w:customStyle="1" w:styleId="4B9A70F182C54A939CDC31AFB723461D">
    <w:name w:val="4B9A70F182C54A939CDC31AFB723461D"/>
  </w:style>
  <w:style w:type="paragraph" w:customStyle="1" w:styleId="2696C19C5411402D8C6236C5C43FE20B">
    <w:name w:val="2696C19C5411402D8C6236C5C43FE20B"/>
  </w:style>
  <w:style w:type="paragraph" w:customStyle="1" w:styleId="A486531566FC40748D5E621632EE0666">
    <w:name w:val="A486531566FC40748D5E621632EE0666"/>
  </w:style>
  <w:style w:type="paragraph" w:customStyle="1" w:styleId="D8BFF9F20AFA41CCADD4E40F7DE011E5">
    <w:name w:val="D8BFF9F20AFA41CCADD4E40F7DE011E5"/>
  </w:style>
  <w:style w:type="paragraph" w:customStyle="1" w:styleId="5E2B61EE807445878A2FC5F551206502">
    <w:name w:val="5E2B61EE807445878A2FC5F551206502"/>
  </w:style>
  <w:style w:type="paragraph" w:customStyle="1" w:styleId="B676B27E72DD4C3893EFE2ED817E1233">
    <w:name w:val="B676B27E72DD4C3893EFE2ED817E1233"/>
  </w:style>
  <w:style w:type="paragraph" w:customStyle="1" w:styleId="930391098150455EA2C4C6F7E2CA3B21">
    <w:name w:val="930391098150455EA2C4C6F7E2CA3B21"/>
  </w:style>
  <w:style w:type="paragraph" w:customStyle="1" w:styleId="0E1E01B873BD4C4E898989981D92E7FE">
    <w:name w:val="0E1E01B873BD4C4E898989981D92E7FE"/>
  </w:style>
  <w:style w:type="paragraph" w:customStyle="1" w:styleId="2B02FADD35294ED1B1CB069CC79556CB">
    <w:name w:val="2B02FADD35294ED1B1CB069CC79556CB"/>
  </w:style>
  <w:style w:type="paragraph" w:customStyle="1" w:styleId="7A201FA4A7DB42A1A886B470F57334B3">
    <w:name w:val="7A201FA4A7DB42A1A886B470F57334B3"/>
  </w:style>
  <w:style w:type="paragraph" w:customStyle="1" w:styleId="B8E506AC0E7A48E392CF835693C47BD6">
    <w:name w:val="B8E506AC0E7A48E392CF835693C47BD6"/>
  </w:style>
  <w:style w:type="paragraph" w:customStyle="1" w:styleId="19A38179FF44420A87FCDEA376E58143">
    <w:name w:val="19A38179FF44420A87FCDEA376E58143"/>
  </w:style>
  <w:style w:type="paragraph" w:customStyle="1" w:styleId="91716151BE7548DE921B496DF30A2C73">
    <w:name w:val="91716151BE7548DE921B496DF30A2C73"/>
  </w:style>
  <w:style w:type="paragraph" w:customStyle="1" w:styleId="44CCF95AEF9A4ACA92B0994ABECADA2E">
    <w:name w:val="44CCF95AEF9A4ACA92B0994ABECADA2E"/>
  </w:style>
  <w:style w:type="paragraph" w:customStyle="1" w:styleId="B196DF6FD0C8499BB6614036B18BAB9B">
    <w:name w:val="B196DF6FD0C8499BB6614036B18BAB9B"/>
  </w:style>
  <w:style w:type="paragraph" w:customStyle="1" w:styleId="5918823988BD4A9EA3C7E24E6865DAD0">
    <w:name w:val="5918823988BD4A9EA3C7E24E6865DAD0"/>
  </w:style>
  <w:style w:type="paragraph" w:customStyle="1" w:styleId="4963823CDC3E4776BE3B3BA0073B9845">
    <w:name w:val="4963823CDC3E4776BE3B3BA0073B9845"/>
  </w:style>
  <w:style w:type="paragraph" w:customStyle="1" w:styleId="E369E1ED8E3747979654887C4B65BC4A">
    <w:name w:val="E369E1ED8E3747979654887C4B65BC4A"/>
  </w:style>
  <w:style w:type="paragraph" w:customStyle="1" w:styleId="26FFFA4965CB47F6833B50E2DAC34F6D">
    <w:name w:val="26FFFA4965CB47F6833B50E2DAC34F6D"/>
  </w:style>
  <w:style w:type="paragraph" w:customStyle="1" w:styleId="0BE080AE50834F1EB6EB4F8C6007A429">
    <w:name w:val="0BE080AE50834F1EB6EB4F8C6007A429"/>
  </w:style>
  <w:style w:type="paragraph" w:customStyle="1" w:styleId="F193F09D8EE8496A886E7DC01D6D2208">
    <w:name w:val="F193F09D8EE8496A886E7DC01D6D2208"/>
  </w:style>
  <w:style w:type="paragraph" w:customStyle="1" w:styleId="BBFC55CE50BF4962B580CA71CA081EF4">
    <w:name w:val="BBFC55CE50BF4962B580CA71CA081EF4"/>
  </w:style>
  <w:style w:type="paragraph" w:customStyle="1" w:styleId="567275ABA21B49EB803EF13AB9192D3C">
    <w:name w:val="567275ABA21B49EB803EF13AB9192D3C"/>
  </w:style>
  <w:style w:type="paragraph" w:customStyle="1" w:styleId="9F5DDB3904F747AD96A0646C1D187CD5">
    <w:name w:val="9F5DDB3904F747AD96A0646C1D187CD5"/>
  </w:style>
  <w:style w:type="paragraph" w:customStyle="1" w:styleId="CB758297E78F4B909847918078E26B55">
    <w:name w:val="CB758297E78F4B909847918078E26B55"/>
  </w:style>
  <w:style w:type="paragraph" w:customStyle="1" w:styleId="FBA6D47406254C5EA1B34A152EB30B80">
    <w:name w:val="FBA6D47406254C5EA1B34A152EB30B80"/>
  </w:style>
  <w:style w:type="paragraph" w:customStyle="1" w:styleId="E1B646AE8D0344FD843E8DDCFAEF132A">
    <w:name w:val="E1B646AE8D0344FD843E8DDCFAEF132A"/>
  </w:style>
  <w:style w:type="paragraph" w:customStyle="1" w:styleId="DEB46082C69244A6A31B164455A7AC59">
    <w:name w:val="DEB46082C69244A6A31B164455A7AC59"/>
  </w:style>
  <w:style w:type="paragraph" w:customStyle="1" w:styleId="6500E22A66334672A2AE7F4515777DA2">
    <w:name w:val="6500E22A66334672A2AE7F4515777DA2"/>
  </w:style>
  <w:style w:type="paragraph" w:customStyle="1" w:styleId="A3BCECA84C65486498CE7D0F586D5E9A">
    <w:name w:val="A3BCECA84C65486498CE7D0F586D5E9A"/>
  </w:style>
  <w:style w:type="paragraph" w:customStyle="1" w:styleId="D0E730A7A259404CABED95FF914ED9AB">
    <w:name w:val="D0E730A7A259404CABED95FF914ED9AB"/>
  </w:style>
  <w:style w:type="paragraph" w:customStyle="1" w:styleId="88DF25A4743442C0B1472103E1A7A5E8">
    <w:name w:val="88DF25A4743442C0B1472103E1A7A5E8"/>
  </w:style>
  <w:style w:type="paragraph" w:customStyle="1" w:styleId="179CE5D11ED04946AF51CE74904972DB">
    <w:name w:val="179CE5D11ED04946AF51CE74904972DB"/>
  </w:style>
  <w:style w:type="paragraph" w:customStyle="1" w:styleId="C51AFE14AC324D6888CCCEC424F9E0AD">
    <w:name w:val="C51AFE14AC324D6888CCCEC424F9E0AD"/>
  </w:style>
  <w:style w:type="paragraph" w:customStyle="1" w:styleId="51DC7A8F98294E919B58AA29E39D08A1">
    <w:name w:val="51DC7A8F98294E919B58AA29E39D08A1"/>
  </w:style>
  <w:style w:type="paragraph" w:customStyle="1" w:styleId="53CEA7D94B954869B124649FFB3AB5EF">
    <w:name w:val="53CEA7D94B954869B124649FFB3AB5EF"/>
  </w:style>
  <w:style w:type="paragraph" w:customStyle="1" w:styleId="A4C59E701C36417DB94992981D3D8BC6">
    <w:name w:val="A4C59E701C36417DB94992981D3D8BC6"/>
  </w:style>
  <w:style w:type="paragraph" w:customStyle="1" w:styleId="73A6162D8CBA41DE9404A142E37F6F4F">
    <w:name w:val="73A6162D8CBA41DE9404A142E37F6F4F"/>
  </w:style>
  <w:style w:type="paragraph" w:customStyle="1" w:styleId="5C86789972A0436AAAE389183EF7F9B4">
    <w:name w:val="5C86789972A0436AAAE389183EF7F9B4"/>
  </w:style>
  <w:style w:type="paragraph" w:customStyle="1" w:styleId="7F8D4DD705D64F2FAFCA9832E8D5DBDC">
    <w:name w:val="7F8D4DD705D64F2FAFCA9832E8D5DBDC"/>
  </w:style>
  <w:style w:type="paragraph" w:customStyle="1" w:styleId="982C0CFCAF294F87A7E9EC887A78C338">
    <w:name w:val="982C0CFCAF294F87A7E9EC887A78C338"/>
  </w:style>
  <w:style w:type="paragraph" w:customStyle="1" w:styleId="C7E3E0C1B16E44E4919002D0863DB9C8">
    <w:name w:val="C7E3E0C1B16E44E4919002D0863DB9C8"/>
  </w:style>
  <w:style w:type="paragraph" w:customStyle="1" w:styleId="397670834670402483444D48ACA14D05">
    <w:name w:val="397670834670402483444D48ACA14D05"/>
  </w:style>
  <w:style w:type="paragraph" w:customStyle="1" w:styleId="92AD152A3B644370B37280E37F121B99">
    <w:name w:val="92AD152A3B644370B37280E37F121B99"/>
  </w:style>
  <w:style w:type="paragraph" w:customStyle="1" w:styleId="7F2BA49AB3DE4E3DBC860FA2BD1CFE28">
    <w:name w:val="7F2BA49AB3DE4E3DBC860FA2BD1CFE28"/>
  </w:style>
  <w:style w:type="paragraph" w:customStyle="1" w:styleId="8A013DAC94B348AC889F21FA425552EF">
    <w:name w:val="8A013DAC94B348AC889F21FA425552EF"/>
  </w:style>
  <w:style w:type="paragraph" w:customStyle="1" w:styleId="5F298F53260447BA9D70C388717C1D0C">
    <w:name w:val="5F298F53260447BA9D70C388717C1D0C"/>
  </w:style>
  <w:style w:type="paragraph" w:customStyle="1" w:styleId="2782B9613E6D4AD99341ECF791E0A631">
    <w:name w:val="2782B9613E6D4AD99341ECF791E0A631"/>
  </w:style>
  <w:style w:type="paragraph" w:customStyle="1" w:styleId="2EBD549C03124FDAB3981E401A9CC363">
    <w:name w:val="2EBD549C03124FDAB3981E401A9CC363"/>
  </w:style>
  <w:style w:type="paragraph" w:customStyle="1" w:styleId="B49A1DD9DC464CF692725E4582FBB3B2">
    <w:name w:val="B49A1DD9DC464CF692725E4582FBB3B2"/>
  </w:style>
  <w:style w:type="paragraph" w:customStyle="1" w:styleId="5E2C54721EE94E30AF43D1D572F2D35A">
    <w:name w:val="5E2C54721EE94E30AF43D1D572F2D35A"/>
  </w:style>
  <w:style w:type="paragraph" w:customStyle="1" w:styleId="6F87841C6CAB47CDBD5075695B3B0550">
    <w:name w:val="6F87841C6CAB47CDBD5075695B3B0550"/>
  </w:style>
  <w:style w:type="paragraph" w:customStyle="1" w:styleId="33A449DE18AF49C0B8C1B9621F1AD7BE">
    <w:name w:val="33A449DE18AF49C0B8C1B9621F1AD7BE"/>
  </w:style>
  <w:style w:type="paragraph" w:customStyle="1" w:styleId="619B9F1F3E9648FBAE78858044E27C43">
    <w:name w:val="619B9F1F3E9648FBAE78858044E27C43"/>
  </w:style>
  <w:style w:type="paragraph" w:customStyle="1" w:styleId="71D1CE771D724BEB9C1444EB39084531">
    <w:name w:val="71D1CE771D724BEB9C1444EB39084531"/>
  </w:style>
  <w:style w:type="paragraph" w:customStyle="1" w:styleId="C09B19334C5B4E22B23600CAF5E3437F">
    <w:name w:val="C09B19334C5B4E22B23600CAF5E3437F"/>
  </w:style>
  <w:style w:type="paragraph" w:customStyle="1" w:styleId="C1D332E019454A1D8D691FDB4DC04F23">
    <w:name w:val="C1D332E019454A1D8D691FDB4DC04F23"/>
  </w:style>
  <w:style w:type="paragraph" w:customStyle="1" w:styleId="3CC6FD10229346F59CB2A6DDCACC591C">
    <w:name w:val="3CC6FD10229346F59CB2A6DDCACC591C"/>
  </w:style>
  <w:style w:type="paragraph" w:customStyle="1" w:styleId="A8F6AC9EF18D42CC931180F124D85437">
    <w:name w:val="A8F6AC9EF18D42CC931180F124D85437"/>
  </w:style>
  <w:style w:type="paragraph" w:customStyle="1" w:styleId="620D91ED4B7F41088552CFF160E05243">
    <w:name w:val="620D91ED4B7F41088552CFF160E05243"/>
  </w:style>
  <w:style w:type="paragraph" w:customStyle="1" w:styleId="A4EBF6A5EF2C4392B28C857152A91163">
    <w:name w:val="A4EBF6A5EF2C4392B28C857152A91163"/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paragraph" w:customStyle="1" w:styleId="C86371BD0C2E4A34B02B30E6C4D4A64C">
    <w:name w:val="C86371BD0C2E4A34B02B30E6C4D4A64C"/>
  </w:style>
  <w:style w:type="paragraph" w:customStyle="1" w:styleId="033BB058782F4F86B576EC54AD5F6F5C">
    <w:name w:val="033BB058782F4F86B576EC54AD5F6F5C"/>
  </w:style>
  <w:style w:type="paragraph" w:customStyle="1" w:styleId="9979714F2A8249FBB5E3778045879A48">
    <w:name w:val="9979714F2A8249FBB5E3778045879A48"/>
  </w:style>
  <w:style w:type="paragraph" w:customStyle="1" w:styleId="A904427606CB4EBA8EBD8C5812DC3E91">
    <w:name w:val="A904427606CB4EBA8EBD8C5812DC3E91"/>
  </w:style>
  <w:style w:type="paragraph" w:customStyle="1" w:styleId="40A9F2B5B7204C669136B3F658D52550">
    <w:name w:val="40A9F2B5B7204C669136B3F658D52550"/>
  </w:style>
  <w:style w:type="paragraph" w:customStyle="1" w:styleId="91DCADED39AB4FA29A320DF862E59EE8">
    <w:name w:val="91DCADED39AB4FA29A320DF862E59EE8"/>
  </w:style>
  <w:style w:type="paragraph" w:customStyle="1" w:styleId="198881A75B4241678A96FCFCC2DBFE7A">
    <w:name w:val="198881A75B4241678A96FCFCC2DBFE7A"/>
  </w:style>
  <w:style w:type="paragraph" w:customStyle="1" w:styleId="903C7AB15BB84A1090562223D24C9BF5">
    <w:name w:val="903C7AB15BB84A1090562223D24C9BF5"/>
  </w:style>
  <w:style w:type="paragraph" w:customStyle="1" w:styleId="E65A0AAD89764E23A6EF542A19372799">
    <w:name w:val="E65A0AAD89764E23A6EF542A19372799"/>
  </w:style>
  <w:style w:type="paragraph" w:customStyle="1" w:styleId="CAF079CB96EE4674B67E6A3EB6BF4726">
    <w:name w:val="CAF079CB96EE4674B67E6A3EB6BF4726"/>
  </w:style>
  <w:style w:type="paragraph" w:customStyle="1" w:styleId="17AD26F52F5B4CE994A9E9E18822DFB0">
    <w:name w:val="17AD26F52F5B4CE994A9E9E18822DFB0"/>
  </w:style>
  <w:style w:type="paragraph" w:customStyle="1" w:styleId="9E4F67F6F2BC4C1FA9A2966C9FAECCE2">
    <w:name w:val="9E4F67F6F2BC4C1FA9A2966C9FAECCE2"/>
  </w:style>
  <w:style w:type="paragraph" w:customStyle="1" w:styleId="AAA968045DB245E7A7183F6ED6702632">
    <w:name w:val="AAA968045DB245E7A7183F6ED6702632"/>
  </w:style>
  <w:style w:type="paragraph" w:customStyle="1" w:styleId="B3D7195A603B4EC0864A8C0101330BF8">
    <w:name w:val="B3D7195A603B4EC0864A8C0101330BF8"/>
  </w:style>
  <w:style w:type="paragraph" w:customStyle="1" w:styleId="47674651CE77423A84AAA198062C164B">
    <w:name w:val="47674651CE77423A84AAA198062C164B"/>
  </w:style>
  <w:style w:type="paragraph" w:customStyle="1" w:styleId="6D9460C403334176BCBFFFEB041795B8">
    <w:name w:val="6D9460C403334176BCBFFFEB041795B8"/>
  </w:style>
  <w:style w:type="paragraph" w:customStyle="1" w:styleId="50F33CE16B9B4D24960C00D961CA20FD">
    <w:name w:val="50F33CE16B9B4D24960C00D961CA20FD"/>
  </w:style>
  <w:style w:type="paragraph" w:customStyle="1" w:styleId="E79EAC06BE604F3986F2322228A2A111">
    <w:name w:val="E79EAC06BE604F3986F2322228A2A111"/>
  </w:style>
  <w:style w:type="paragraph" w:customStyle="1" w:styleId="3C80AECC55274DE4BB6868B7648BDA09">
    <w:name w:val="3C80AECC55274DE4BB6868B7648BDA09"/>
  </w:style>
  <w:style w:type="paragraph" w:customStyle="1" w:styleId="432296F4A58940439928A8BC601C68DE">
    <w:name w:val="432296F4A58940439928A8BC601C68DE"/>
  </w:style>
  <w:style w:type="paragraph" w:customStyle="1" w:styleId="F5A0AD2FA64F408288F7B08BAD4734BD">
    <w:name w:val="F5A0AD2FA64F408288F7B08BAD4734BD"/>
  </w:style>
  <w:style w:type="paragraph" w:customStyle="1" w:styleId="D1E420450F754690B06A590DA42CB04B">
    <w:name w:val="D1E420450F754690B06A590DA42CB04B"/>
  </w:style>
  <w:style w:type="paragraph" w:customStyle="1" w:styleId="60B6C35D49DD411880701572E1EC7212">
    <w:name w:val="60B6C35D49DD411880701572E1EC7212"/>
  </w:style>
  <w:style w:type="paragraph" w:customStyle="1" w:styleId="A5C47FFAEA2A4AD295C65A5989405C2A">
    <w:name w:val="A5C47FFAEA2A4AD295C65A5989405C2A"/>
  </w:style>
  <w:style w:type="paragraph" w:customStyle="1" w:styleId="A1614A6BF90C40D58BFE3F135DA55700">
    <w:name w:val="A1614A6BF90C40D58BFE3F135DA55700"/>
  </w:style>
  <w:style w:type="paragraph" w:customStyle="1" w:styleId="426425CC40254A5990A184F5D29D45F5">
    <w:name w:val="426425CC40254A5990A184F5D29D45F5"/>
  </w:style>
  <w:style w:type="paragraph" w:customStyle="1" w:styleId="6E95016FDF464F4D9D3E502E5E6BCA41">
    <w:name w:val="6E95016FDF464F4D9D3E502E5E6BCA41"/>
  </w:style>
  <w:style w:type="paragraph" w:customStyle="1" w:styleId="609B10270CE54EA498261122A92D3C18">
    <w:name w:val="609B10270CE54EA498261122A92D3C18"/>
  </w:style>
  <w:style w:type="paragraph" w:customStyle="1" w:styleId="4D83256DB6D9449DB55A082AE6269F9E">
    <w:name w:val="4D83256DB6D9449DB55A082AE6269F9E"/>
  </w:style>
  <w:style w:type="paragraph" w:customStyle="1" w:styleId="1BB580A68E5445468489F5CD6EB2B1A5">
    <w:name w:val="1BB580A68E5445468489F5CD6EB2B1A5"/>
  </w:style>
  <w:style w:type="paragraph" w:customStyle="1" w:styleId="FB41E96F033147AA982DB20796F57601">
    <w:name w:val="FB41E96F033147AA982DB20796F57601"/>
  </w:style>
  <w:style w:type="paragraph" w:customStyle="1" w:styleId="3BEE3C45701C4C668D9F28B8934C0C13">
    <w:name w:val="3BEE3C45701C4C668D9F28B8934C0C13"/>
  </w:style>
  <w:style w:type="paragraph" w:customStyle="1" w:styleId="797FC8F2B801460F9BE41004F3258A7E">
    <w:name w:val="797FC8F2B801460F9BE41004F3258A7E"/>
  </w:style>
  <w:style w:type="paragraph" w:customStyle="1" w:styleId="05CF0B03B54C4F418D4F3CC03C289ED5">
    <w:name w:val="05CF0B03B54C4F418D4F3CC03C289ED5"/>
    <w:rsid w:val="002C7A74"/>
  </w:style>
  <w:style w:type="paragraph" w:customStyle="1" w:styleId="49418B98FB624BCDA5A25689FB6483D5">
    <w:name w:val="49418B98FB624BCDA5A25689FB6483D5"/>
    <w:rsid w:val="002C7A74"/>
  </w:style>
  <w:style w:type="paragraph" w:customStyle="1" w:styleId="A8469AE1243D418482096CF61F41678E">
    <w:name w:val="A8469AE1243D418482096CF61F41678E"/>
    <w:rsid w:val="002C7A74"/>
  </w:style>
  <w:style w:type="paragraph" w:customStyle="1" w:styleId="0C7D47E72EEB4E8C96638D267BDAECE8">
    <w:name w:val="0C7D47E72EEB4E8C96638D267BDAECE8"/>
    <w:rsid w:val="002C7A74"/>
  </w:style>
  <w:style w:type="paragraph" w:customStyle="1" w:styleId="768D357CF76E4174BFEB8DAAFE42CA4B">
    <w:name w:val="768D357CF76E4174BFEB8DAAFE42CA4B"/>
    <w:rsid w:val="002C7A74"/>
  </w:style>
  <w:style w:type="paragraph" w:customStyle="1" w:styleId="32ECC8D0ACE4433191C179BBA392F624">
    <w:name w:val="32ECC8D0ACE4433191C179BBA392F624"/>
    <w:rsid w:val="002C7A74"/>
  </w:style>
  <w:style w:type="paragraph" w:customStyle="1" w:styleId="2E0F38B2347742CDAFB434C6DCD8155E">
    <w:name w:val="2E0F38B2347742CDAFB434C6DCD8155E"/>
    <w:rsid w:val="002C7A74"/>
  </w:style>
  <w:style w:type="paragraph" w:customStyle="1" w:styleId="1BD037EDD7DE45498A6D9735AB9BAC10">
    <w:name w:val="1BD037EDD7DE45498A6D9735AB9BAC10"/>
    <w:rsid w:val="002C7A74"/>
  </w:style>
  <w:style w:type="paragraph" w:customStyle="1" w:styleId="9F01CA5F824D4BE789C6B3B0C4F24C1E">
    <w:name w:val="9F01CA5F824D4BE789C6B3B0C4F24C1E"/>
    <w:rsid w:val="002C7A74"/>
  </w:style>
  <w:style w:type="paragraph" w:customStyle="1" w:styleId="E5397BD72EBF45E6B68DB54975060850">
    <w:name w:val="E5397BD72EBF45E6B68DB54975060850"/>
    <w:rsid w:val="002C7A74"/>
  </w:style>
  <w:style w:type="paragraph" w:customStyle="1" w:styleId="754292EBCC164042854FBAED77E473FF">
    <w:name w:val="754292EBCC164042854FBAED77E473FF"/>
    <w:rsid w:val="002C7A74"/>
  </w:style>
  <w:style w:type="paragraph" w:customStyle="1" w:styleId="1ED7E24D92E54A6081832A71E2AEF4CA">
    <w:name w:val="1ED7E24D92E54A6081832A71E2AEF4CA"/>
    <w:rsid w:val="002C7A74"/>
  </w:style>
  <w:style w:type="paragraph" w:customStyle="1" w:styleId="6BF7F342A38D4A6590ACE1B93EE0A727">
    <w:name w:val="6BF7F342A38D4A6590ACE1B93EE0A727"/>
    <w:rsid w:val="007743E1"/>
  </w:style>
  <w:style w:type="paragraph" w:customStyle="1" w:styleId="0080963FFCB040A0B4EC4CB6DB22CD52">
    <w:name w:val="0080963FFCB040A0B4EC4CB6DB22CD52"/>
    <w:rsid w:val="007743E1"/>
  </w:style>
  <w:style w:type="paragraph" w:customStyle="1" w:styleId="13C879BDE2954223B9B79D67BB10D681">
    <w:name w:val="13C879BDE2954223B9B79D67BB10D681"/>
    <w:rsid w:val="007743E1"/>
  </w:style>
  <w:style w:type="paragraph" w:customStyle="1" w:styleId="8A2DD49803544E708808AA15754D2333">
    <w:name w:val="8A2DD49803544E708808AA15754D2333"/>
    <w:rsid w:val="007743E1"/>
  </w:style>
  <w:style w:type="paragraph" w:customStyle="1" w:styleId="B1F510AE7934473D95ED6777D3EB6767">
    <w:name w:val="B1F510AE7934473D95ED6777D3EB6767"/>
    <w:rsid w:val="007743E1"/>
  </w:style>
  <w:style w:type="paragraph" w:customStyle="1" w:styleId="9EBA4C97FBCA445795420FD138BE99A9">
    <w:name w:val="9EBA4C97FBCA445795420FD138BE99A9"/>
    <w:rsid w:val="007743E1"/>
  </w:style>
  <w:style w:type="paragraph" w:customStyle="1" w:styleId="7F926AD41B4C441CB09DD36E3B6A4E6E">
    <w:name w:val="7F926AD41B4C441CB09DD36E3B6A4E6E"/>
    <w:rsid w:val="007743E1"/>
  </w:style>
  <w:style w:type="paragraph" w:customStyle="1" w:styleId="8AAE863328444BAA80565BF00B2D60C9">
    <w:name w:val="8AAE863328444BAA80565BF00B2D60C9"/>
    <w:rsid w:val="007743E1"/>
  </w:style>
  <w:style w:type="paragraph" w:customStyle="1" w:styleId="D2B9757712BA4ED5ABE8C5BDBBD23C94">
    <w:name w:val="D2B9757712BA4ED5ABE8C5BDBBD23C94"/>
    <w:rsid w:val="00DF4F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jan. 2019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Tactical business marketing plan</Template>
  <TotalTime>126</TotalTime>
  <Pages>18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NEWPORT HIGH SCHOOL, WA</Company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ccnp (cisco certified network professional)</dc:subject>
  <dc:creator>Zhong, Juntao  (Student)</dc:creator>
  <cp:keywords>Juntao Zhong</cp:keywords>
  <cp:lastModifiedBy>Juntao Zhong</cp:lastModifiedBy>
  <cp:revision>5</cp:revision>
  <cp:lastPrinted>2018-09-20T20:21:00Z</cp:lastPrinted>
  <dcterms:created xsi:type="dcterms:W3CDTF">2019-02-26T21:00:00Z</dcterms:created>
  <dcterms:modified xsi:type="dcterms:W3CDTF">2019-06-14T18:35:00Z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2018-04-07T04:43:58.0549681Z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